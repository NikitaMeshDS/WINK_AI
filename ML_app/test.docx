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0"/>
        <w:tblpPr w:leftFromText="180" w:rightFromText="180" w:vertAnchor="text" w:horzAnchor="margin" w:tblpX="279" w:tblpY="28"/>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09"/>
      </w:tblGrid>
      <w:tr w:rsidR="007B4492" w:rsidRPr="007B4492" w14:paraId="1086C2C6" w14:textId="77777777" w:rsidTr="00A23752">
        <w:trPr>
          <w:trHeight w:val="2548"/>
        </w:trPr>
        <w:tc>
          <w:tcPr>
            <w:tcW w:w="9209" w:type="dxa"/>
          </w:tcPr>
          <w:p w14:paraId="6785BBE9" w14:textId="77777777" w:rsidR="007B4492" w:rsidRPr="004F4C50" w:rsidRDefault="007B4492" w:rsidP="006C019C">
            <w:pPr>
              <w:jc w:val="both"/>
              <w:rPr>
                <w:rFonts w:eastAsiaTheme="minorHAnsi" w:cs="Courier New"/>
                <w:noProof/>
                <w:sz w:val="28"/>
                <w:szCs w:val="28"/>
                <w:lang w:val="ru-RU"/>
              </w:rPr>
            </w:pPr>
            <w:bookmarkStart w:id="0" w:name="_Hlk79655995"/>
            <w:bookmarkStart w:id="1" w:name="_Hlk80706254"/>
          </w:p>
        </w:tc>
      </w:tr>
      <w:tr w:rsidR="007B4492" w:rsidRPr="004D7E93" w14:paraId="77BA66ED" w14:textId="77777777" w:rsidTr="00A23752">
        <w:trPr>
          <w:trHeight w:val="284"/>
        </w:trPr>
        <w:tc>
          <w:tcPr>
            <w:tcW w:w="9209" w:type="dxa"/>
          </w:tcPr>
          <w:p w14:paraId="1CEAD357" w14:textId="77777777" w:rsidR="007B4492" w:rsidRPr="004D7E93" w:rsidRDefault="00F90D5F" w:rsidP="006C019C">
            <w:pPr>
              <w:spacing w:after="120"/>
              <w:jc w:val="center"/>
              <w:rPr>
                <w:rFonts w:eastAsiaTheme="minorHAnsi" w:cs="Courier New"/>
                <w:caps/>
                <w:sz w:val="72"/>
                <w:szCs w:val="72"/>
                <w:lang w:val="ru-RU"/>
              </w:rPr>
            </w:pPr>
            <w:r w:rsidRPr="004D7E93">
              <w:rPr>
                <w:rFonts w:eastAsiaTheme="minorHAnsi" w:cs="Courier New"/>
                <w:caps/>
                <w:sz w:val="72"/>
                <w:szCs w:val="72"/>
                <w:lang w:val="ru-RU"/>
              </w:rPr>
              <w:t>ФИШЕР</w:t>
            </w:r>
          </w:p>
        </w:tc>
      </w:tr>
      <w:tr w:rsidR="007B4492" w:rsidRPr="004D7E93" w14:paraId="662F5A35" w14:textId="77777777" w:rsidTr="00A23752">
        <w:trPr>
          <w:trHeight w:val="405"/>
        </w:trPr>
        <w:tc>
          <w:tcPr>
            <w:tcW w:w="9209" w:type="dxa"/>
          </w:tcPr>
          <w:p w14:paraId="450B8663" w14:textId="77777777" w:rsidR="007B4492" w:rsidRPr="004D7E93" w:rsidRDefault="00FD31F4" w:rsidP="006C019C">
            <w:pPr>
              <w:jc w:val="center"/>
              <w:rPr>
                <w:rFonts w:eastAsiaTheme="minorHAnsi" w:cs="Courier New"/>
                <w:smallCaps/>
                <w:sz w:val="28"/>
                <w:lang w:val="ru-RU"/>
              </w:rPr>
            </w:pPr>
            <w:r w:rsidRPr="004D7E93">
              <w:rPr>
                <w:rFonts w:eastAsiaTheme="minorHAnsi" w:cs="Courier New"/>
                <w:smallCaps/>
                <w:sz w:val="28"/>
                <w:lang w:val="ru-RU"/>
              </w:rPr>
              <w:t>первая</w:t>
            </w:r>
            <w:r w:rsidR="00C92C3F" w:rsidRPr="004D7E93">
              <w:rPr>
                <w:rFonts w:eastAsiaTheme="minorHAnsi" w:cs="Courier New"/>
                <w:smallCaps/>
                <w:sz w:val="28"/>
                <w:lang w:val="ru-RU"/>
              </w:rPr>
              <w:t xml:space="preserve"> </w:t>
            </w:r>
            <w:r w:rsidR="007B4492" w:rsidRPr="004D7E93">
              <w:rPr>
                <w:rFonts w:eastAsiaTheme="minorHAnsi" w:cs="Courier New"/>
                <w:smallCaps/>
                <w:sz w:val="28"/>
                <w:lang w:val="ru-RU"/>
              </w:rPr>
              <w:t>серия</w:t>
            </w:r>
          </w:p>
        </w:tc>
      </w:tr>
      <w:tr w:rsidR="007B4492" w:rsidRPr="004D7E93" w14:paraId="5EC46EDD" w14:textId="77777777" w:rsidTr="00A23752">
        <w:trPr>
          <w:trHeight w:val="8002"/>
        </w:trPr>
        <w:tc>
          <w:tcPr>
            <w:tcW w:w="9209" w:type="dxa"/>
          </w:tcPr>
          <w:p w14:paraId="41A47FB7" w14:textId="77777777" w:rsidR="007B4492" w:rsidRPr="004D7E93" w:rsidRDefault="007B4492" w:rsidP="006C019C">
            <w:pPr>
              <w:jc w:val="center"/>
              <w:rPr>
                <w:rFonts w:eastAsiaTheme="minorHAnsi" w:cs="Courier New"/>
                <w:smallCaps/>
                <w:color w:val="000000" w:themeColor="text1"/>
                <w:sz w:val="28"/>
                <w:szCs w:val="28"/>
                <w:lang w:val="ru-RU"/>
              </w:rPr>
            </w:pPr>
          </w:p>
        </w:tc>
      </w:tr>
      <w:tr w:rsidR="006C5FB0" w:rsidRPr="004D7E93" w14:paraId="4E55642A" w14:textId="77777777" w:rsidTr="00A23752">
        <w:trPr>
          <w:trHeight w:val="2111"/>
        </w:trPr>
        <w:tc>
          <w:tcPr>
            <w:tcW w:w="9209" w:type="dxa"/>
          </w:tcPr>
          <w:p w14:paraId="30DDF6E4" w14:textId="77777777" w:rsidR="006C5FB0" w:rsidRPr="004D7E93" w:rsidRDefault="006C5FB0" w:rsidP="006C019C">
            <w:pPr>
              <w:pStyle w:val="a7"/>
              <w:jc w:val="center"/>
              <w:rPr>
                <w:rFonts w:eastAsiaTheme="minorHAnsi"/>
                <w:smallCaps/>
                <w:color w:val="000000" w:themeColor="text1"/>
                <w:sz w:val="28"/>
                <w:szCs w:val="28"/>
              </w:rPr>
            </w:pPr>
          </w:p>
        </w:tc>
      </w:tr>
      <w:bookmarkEnd w:id="0"/>
    </w:tbl>
    <w:p w14:paraId="3CF08935" w14:textId="77777777" w:rsidR="007B4492" w:rsidRPr="004D7E93" w:rsidRDefault="007B4492" w:rsidP="006C019C">
      <w:pPr>
        <w:pStyle w:val="afb"/>
        <w:jc w:val="left"/>
      </w:pPr>
    </w:p>
    <w:p w14:paraId="72CC89F2" w14:textId="77777777" w:rsidR="007B4492" w:rsidRPr="004D7E93" w:rsidRDefault="007B4492" w:rsidP="006C019C">
      <w:pPr>
        <w:pStyle w:val="afb"/>
        <w:jc w:val="left"/>
        <w:sectPr w:rsidR="007B4492" w:rsidRPr="004D7E93" w:rsidSect="006C5FB0">
          <w:footerReference w:type="even" r:id="rId8"/>
          <w:pgSz w:w="11900" w:h="16840"/>
          <w:pgMar w:top="1134" w:right="1134" w:bottom="1134" w:left="1134" w:header="709" w:footer="709" w:gutter="0"/>
          <w:cols w:space="708"/>
          <w:docGrid w:linePitch="360"/>
        </w:sectPr>
      </w:pP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8"/>
      </w:tblGrid>
      <w:tr w:rsidR="00B328C6" w:rsidRPr="004D7E93" w14:paraId="030343BA" w14:textId="77777777" w:rsidTr="00377EF1">
        <w:trPr>
          <w:trHeight w:val="3860"/>
        </w:trPr>
        <w:tc>
          <w:tcPr>
            <w:tcW w:w="9622" w:type="dxa"/>
          </w:tcPr>
          <w:p w14:paraId="60D914E3" w14:textId="77777777" w:rsidR="00B328C6" w:rsidRPr="004D7E93" w:rsidRDefault="00B328C6" w:rsidP="006C019C">
            <w:pPr>
              <w:pStyle w:val="a7"/>
            </w:pPr>
          </w:p>
        </w:tc>
      </w:tr>
      <w:tr w:rsidR="00B328C6" w:rsidRPr="004D7E93" w14:paraId="6031B500" w14:textId="77777777" w:rsidTr="00377EF1">
        <w:trPr>
          <w:trHeight w:val="3518"/>
        </w:trPr>
        <w:tc>
          <w:tcPr>
            <w:tcW w:w="9622" w:type="dxa"/>
          </w:tcPr>
          <w:p w14:paraId="2F49E254" w14:textId="77777777" w:rsidR="00B328C6" w:rsidRPr="004D7E93" w:rsidRDefault="00B328C6" w:rsidP="006C019C">
            <w:pPr>
              <w:pStyle w:val="afb"/>
              <w:contextualSpacing/>
              <w:jc w:val="center"/>
              <w:rPr>
                <w:rFonts w:ascii="Courier New" w:hAnsi="Courier New" w:cs="Courier New"/>
                <w:sz w:val="32"/>
                <w:szCs w:val="32"/>
              </w:rPr>
            </w:pPr>
            <w:r w:rsidRPr="004D7E93">
              <w:rPr>
                <w:rFonts w:ascii="Courier New" w:hAnsi="Courier New" w:cs="Courier New"/>
                <w:sz w:val="32"/>
                <w:szCs w:val="32"/>
              </w:rPr>
              <w:t>Авторы сценария</w:t>
            </w:r>
          </w:p>
          <w:p w14:paraId="407C8D5B" w14:textId="77777777" w:rsidR="00B328C6" w:rsidRPr="004D7E93" w:rsidRDefault="00B328C6" w:rsidP="006C019C">
            <w:pPr>
              <w:pStyle w:val="afb"/>
              <w:spacing w:after="0" w:line="240" w:lineRule="auto"/>
              <w:contextualSpacing/>
              <w:jc w:val="center"/>
              <w:rPr>
                <w:rFonts w:ascii="Courier New" w:hAnsi="Courier New" w:cs="Courier New"/>
                <w:sz w:val="32"/>
                <w:szCs w:val="32"/>
              </w:rPr>
            </w:pPr>
            <w:r w:rsidRPr="004D7E93">
              <w:rPr>
                <w:rFonts w:ascii="Courier New" w:hAnsi="Courier New" w:cs="Courier New"/>
                <w:sz w:val="32"/>
                <w:szCs w:val="32"/>
              </w:rPr>
              <w:t>Наталья КАПУСТИНА</w:t>
            </w:r>
          </w:p>
          <w:p w14:paraId="0547A890" w14:textId="77777777" w:rsidR="00B328C6" w:rsidRPr="004D7E93" w:rsidRDefault="00B328C6" w:rsidP="006C019C">
            <w:pPr>
              <w:pStyle w:val="afb"/>
              <w:spacing w:after="0" w:line="240" w:lineRule="auto"/>
              <w:contextualSpacing/>
              <w:jc w:val="center"/>
              <w:rPr>
                <w:rFonts w:ascii="Courier New" w:hAnsi="Courier New" w:cs="Courier New"/>
                <w:sz w:val="32"/>
                <w:szCs w:val="32"/>
              </w:rPr>
            </w:pPr>
            <w:r w:rsidRPr="004D7E93">
              <w:rPr>
                <w:rFonts w:ascii="Courier New" w:hAnsi="Courier New" w:cs="Courier New"/>
                <w:sz w:val="32"/>
                <w:szCs w:val="32"/>
              </w:rPr>
              <w:t>Сергей КАЛЬВАРСКИЙ</w:t>
            </w:r>
          </w:p>
          <w:p w14:paraId="291A6140" w14:textId="77777777" w:rsidR="00B328C6" w:rsidRPr="004D7E93" w:rsidRDefault="00B328C6" w:rsidP="006C019C">
            <w:pPr>
              <w:pStyle w:val="afb"/>
              <w:spacing w:after="0" w:line="240" w:lineRule="auto"/>
              <w:contextualSpacing/>
              <w:jc w:val="center"/>
              <w:rPr>
                <w:rFonts w:ascii="Courier New" w:hAnsi="Courier New" w:cs="Courier New"/>
                <w:sz w:val="32"/>
                <w:szCs w:val="32"/>
              </w:rPr>
            </w:pPr>
            <w:r w:rsidRPr="004D7E93">
              <w:rPr>
                <w:rFonts w:ascii="Courier New" w:hAnsi="Courier New" w:cs="Courier New"/>
                <w:sz w:val="32"/>
                <w:szCs w:val="32"/>
              </w:rPr>
              <w:t>при участии</w:t>
            </w:r>
          </w:p>
          <w:p w14:paraId="74118BEB" w14:textId="77777777" w:rsidR="00B328C6" w:rsidRPr="004D7E93" w:rsidRDefault="00B328C6" w:rsidP="006C019C">
            <w:pPr>
              <w:pStyle w:val="afb"/>
              <w:spacing w:after="0" w:line="240" w:lineRule="auto"/>
              <w:contextualSpacing/>
              <w:jc w:val="center"/>
              <w:rPr>
                <w:rFonts w:ascii="Courier New" w:hAnsi="Courier New" w:cs="Courier New"/>
              </w:rPr>
            </w:pPr>
            <w:r w:rsidRPr="004D7E93">
              <w:rPr>
                <w:rFonts w:ascii="Courier New" w:hAnsi="Courier New" w:cs="Courier New"/>
                <w:sz w:val="32"/>
                <w:szCs w:val="32"/>
              </w:rPr>
              <w:t xml:space="preserve">Михаила </w:t>
            </w:r>
            <w:proofErr w:type="spellStart"/>
            <w:r w:rsidRPr="004D7E93">
              <w:rPr>
                <w:rFonts w:ascii="Courier New" w:hAnsi="Courier New" w:cs="Courier New"/>
                <w:sz w:val="32"/>
                <w:szCs w:val="32"/>
              </w:rPr>
              <w:t>БАРКАНа</w:t>
            </w:r>
            <w:proofErr w:type="spellEnd"/>
          </w:p>
        </w:tc>
      </w:tr>
    </w:tbl>
    <w:p w14:paraId="0C5AB567" w14:textId="77777777" w:rsidR="004031C8" w:rsidRPr="004D7E93" w:rsidRDefault="004031C8" w:rsidP="006C019C">
      <w:pPr>
        <w:pStyle w:val="a7"/>
        <w:sectPr w:rsidR="004031C8" w:rsidRPr="004D7E93" w:rsidSect="002D45CF">
          <w:footerReference w:type="default" r:id="rId9"/>
          <w:type w:val="continuous"/>
          <w:pgSz w:w="11900" w:h="16840"/>
          <w:pgMar w:top="1134" w:right="851" w:bottom="1134" w:left="1701" w:header="567" w:footer="567" w:gutter="0"/>
          <w:pgNumType w:start="1"/>
          <w:cols w:space="708"/>
          <w:docGrid w:linePitch="360"/>
        </w:sectPr>
      </w:pPr>
    </w:p>
    <w:bookmarkEnd w:id="1"/>
    <w:p w14:paraId="67D3749E" w14:textId="77777777" w:rsidR="005A1CE3" w:rsidRDefault="005A1CE3" w:rsidP="005A1CE3">
      <w:pPr>
        <w:pStyle w:val="1"/>
        <w:spacing w:before="0"/>
      </w:pPr>
      <w:r>
        <w:lastRenderedPageBreak/>
        <w:t>Серия 1</w:t>
      </w:r>
    </w:p>
    <w:p w14:paraId="362DCD68" w14:textId="7288BE64" w:rsidR="005A1CE3" w:rsidRPr="005A1CE3" w:rsidRDefault="005A1CE3" w:rsidP="005A1CE3">
      <w:pPr>
        <w:rPr>
          <w:lang w:val="ru-RU"/>
        </w:rPr>
      </w:pPr>
      <w:r w:rsidRPr="005A1CE3">
        <w:rPr>
          <w:b/>
          <w:color w:val="000000"/>
          <w:lang w:val="ru-RU"/>
        </w:rPr>
        <w:t xml:space="preserve">1-1. НАТ. ЛЕС.ПОЛЯНА НОЧЬ 1. </w:t>
      </w:r>
      <w:r w:rsidRPr="005A1CE3">
        <w:rPr>
          <w:lang w:val="ru-RU"/>
        </w:rPr>
        <w:br/>
      </w:r>
      <w:r w:rsidRPr="005A1CE3">
        <w:rPr>
          <w:b/>
          <w:color w:val="000000"/>
          <w:lang w:val="ru-RU"/>
        </w:rPr>
        <w:t>ИГОРЬ, ПАНОВ</w:t>
      </w:r>
      <w:r w:rsidR="006B08A4">
        <w:rPr>
          <w:b/>
          <w:color w:val="000000"/>
          <w:lang w:val="ru-RU"/>
        </w:rPr>
        <w:t>, труп Андрея Панова, собака Лесси</w:t>
      </w:r>
      <w:r w:rsidRPr="005A1CE3">
        <w:rPr>
          <w:b/>
          <w:color w:val="000000"/>
          <w:lang w:val="ru-RU"/>
        </w:rPr>
        <w:t xml:space="preserve"> (01:55)</w:t>
      </w:r>
      <w:r w:rsidRPr="005A1CE3">
        <w:rPr>
          <w:lang w:val="ru-RU"/>
        </w:rPr>
        <w:br/>
      </w:r>
    </w:p>
    <w:p w14:paraId="162DD9DD" w14:textId="77777777" w:rsidR="005A1CE3" w:rsidRPr="006B08A4" w:rsidRDefault="005A1CE3" w:rsidP="005A1CE3">
      <w:pPr>
        <w:rPr>
          <w:lang w:val="ru-RU"/>
        </w:rPr>
      </w:pPr>
      <w:r w:rsidRPr="006B08A4">
        <w:rPr>
          <w:color w:val="000000"/>
          <w:lang w:val="ru-RU"/>
        </w:rPr>
        <w:t>Иногда в Подмосковье бывают такие ночи, когда в небе показывают картину Ван Гога про Млечный путь. Это именно она. Сказочная, невероятная. Взгляд опускается с небес на землю, и мы видим милого мальчика с биноклем, наблюдающего за звёздами. Он гладит собаку, рисует предполагаемый путь кометы в блокноте, в свете фонарика, он выглядит как маленький принц, изучающий планеты. Старательно что-то записывает в дневнике.</w:t>
      </w:r>
    </w:p>
    <w:p w14:paraId="780BA6E8" w14:textId="77777777" w:rsidR="005A1CE3" w:rsidRPr="006B08A4" w:rsidRDefault="005A1CE3" w:rsidP="005A1CE3">
      <w:pPr>
        <w:rPr>
          <w:lang w:val="ru-RU"/>
        </w:rPr>
      </w:pPr>
    </w:p>
    <w:p w14:paraId="720F1840" w14:textId="77777777" w:rsidR="005A1CE3" w:rsidRPr="006B08A4" w:rsidRDefault="005A1CE3" w:rsidP="005A1CE3">
      <w:pPr>
        <w:ind w:left="3166"/>
        <w:rPr>
          <w:lang w:val="ru-RU"/>
        </w:rPr>
      </w:pPr>
      <w:r w:rsidRPr="006B08A4">
        <w:rPr>
          <w:color w:val="000000"/>
          <w:lang w:val="ru-RU"/>
        </w:rPr>
        <w:t>ИГОРЬ (ЗК)</w:t>
      </w:r>
    </w:p>
    <w:p w14:paraId="482246C3" w14:textId="77777777" w:rsidR="005A1CE3" w:rsidRPr="006B08A4" w:rsidRDefault="005A1CE3" w:rsidP="005A1CE3">
      <w:pPr>
        <w:ind w:left="1441" w:right="2161"/>
        <w:rPr>
          <w:lang w:val="ru-RU"/>
        </w:rPr>
      </w:pPr>
      <w:r w:rsidRPr="006B08A4">
        <w:rPr>
          <w:color w:val="000000"/>
          <w:lang w:val="ru-RU"/>
        </w:rPr>
        <w:t>Мне только что исполнилось 10 лет. Это был первый день рождения, на который не пришёл никто из моих друзей. Потому что друзей у меня здесь нет.</w:t>
      </w:r>
    </w:p>
    <w:p w14:paraId="660175E3" w14:textId="77777777" w:rsidR="005A1CE3" w:rsidRPr="006B08A4" w:rsidRDefault="005A1CE3" w:rsidP="005A1CE3">
      <w:pPr>
        <w:rPr>
          <w:lang w:val="ru-RU"/>
        </w:rPr>
      </w:pPr>
    </w:p>
    <w:p w14:paraId="61147781" w14:textId="77777777" w:rsidR="005A1CE3" w:rsidRPr="006B08A4" w:rsidRDefault="005A1CE3" w:rsidP="005A1CE3">
      <w:pPr>
        <w:rPr>
          <w:lang w:val="ru-RU"/>
        </w:rPr>
      </w:pPr>
      <w:r w:rsidRPr="006B08A4">
        <w:rPr>
          <w:color w:val="000000"/>
          <w:lang w:val="ru-RU"/>
        </w:rPr>
        <w:t>Поворачивает морду собаки к дневнику.</w:t>
      </w:r>
    </w:p>
    <w:p w14:paraId="69397B3C" w14:textId="77777777" w:rsidR="005A1CE3" w:rsidRPr="006B08A4" w:rsidRDefault="005A1CE3" w:rsidP="005A1CE3">
      <w:pPr>
        <w:rPr>
          <w:lang w:val="ru-RU"/>
        </w:rPr>
      </w:pPr>
    </w:p>
    <w:p w14:paraId="5D3991CC" w14:textId="77777777" w:rsidR="005A1CE3" w:rsidRPr="006B08A4" w:rsidRDefault="005A1CE3" w:rsidP="005A1CE3">
      <w:pPr>
        <w:ind w:left="3166"/>
        <w:rPr>
          <w:lang w:val="ru-RU"/>
        </w:rPr>
      </w:pPr>
      <w:r w:rsidRPr="006B08A4">
        <w:rPr>
          <w:color w:val="000000"/>
          <w:lang w:val="ru-RU"/>
        </w:rPr>
        <w:t>ИГОРЬ</w:t>
      </w:r>
    </w:p>
    <w:p w14:paraId="049B399F" w14:textId="77777777" w:rsidR="005A1CE3" w:rsidRPr="006B08A4" w:rsidRDefault="005A1CE3" w:rsidP="005A1CE3">
      <w:pPr>
        <w:ind w:left="1441" w:right="2161"/>
        <w:rPr>
          <w:lang w:val="ru-RU"/>
        </w:rPr>
      </w:pPr>
      <w:r w:rsidRPr="006B08A4">
        <w:rPr>
          <w:color w:val="000000"/>
          <w:lang w:val="ru-RU"/>
        </w:rPr>
        <w:t>Я не буду писать, что ты мой друг, ладно?</w:t>
      </w:r>
    </w:p>
    <w:p w14:paraId="51FE3B90" w14:textId="77777777" w:rsidR="005A1CE3" w:rsidRPr="006B08A4" w:rsidRDefault="005A1CE3" w:rsidP="005A1CE3">
      <w:pPr>
        <w:rPr>
          <w:lang w:val="ru-RU"/>
        </w:rPr>
      </w:pPr>
    </w:p>
    <w:p w14:paraId="213FE300" w14:textId="77777777" w:rsidR="005A1CE3" w:rsidRPr="006B08A4" w:rsidRDefault="005A1CE3" w:rsidP="005A1CE3">
      <w:pPr>
        <w:rPr>
          <w:lang w:val="ru-RU"/>
        </w:rPr>
      </w:pPr>
      <w:r w:rsidRPr="006B08A4">
        <w:rPr>
          <w:color w:val="000000"/>
          <w:lang w:val="ru-RU"/>
        </w:rPr>
        <w:t>Целует собаку. Пишет дальше.</w:t>
      </w:r>
    </w:p>
    <w:p w14:paraId="2AF428C1" w14:textId="77777777" w:rsidR="005A1CE3" w:rsidRPr="006B08A4" w:rsidRDefault="005A1CE3" w:rsidP="005A1CE3">
      <w:pPr>
        <w:rPr>
          <w:lang w:val="ru-RU"/>
        </w:rPr>
      </w:pPr>
    </w:p>
    <w:p w14:paraId="73CC3EF7" w14:textId="77777777" w:rsidR="005A1CE3" w:rsidRPr="006B08A4" w:rsidRDefault="005A1CE3" w:rsidP="005A1CE3">
      <w:pPr>
        <w:ind w:left="3166"/>
        <w:rPr>
          <w:lang w:val="ru-RU"/>
        </w:rPr>
      </w:pPr>
      <w:r w:rsidRPr="006B08A4">
        <w:rPr>
          <w:color w:val="000000"/>
          <w:lang w:val="ru-RU"/>
        </w:rPr>
        <w:t>ИГОРЬ</w:t>
      </w:r>
    </w:p>
    <w:p w14:paraId="7D98752D" w14:textId="77777777" w:rsidR="005A1CE3" w:rsidRPr="006B08A4" w:rsidRDefault="005A1CE3" w:rsidP="005A1CE3">
      <w:pPr>
        <w:ind w:left="1441" w:right="2161"/>
        <w:rPr>
          <w:lang w:val="ru-RU"/>
        </w:rPr>
      </w:pPr>
      <w:r w:rsidRPr="006B08A4">
        <w:rPr>
          <w:color w:val="000000"/>
          <w:lang w:val="ru-RU"/>
        </w:rPr>
        <w:t>Мы только что вернулись из папиной командировки. И поселились на даче. Я пошёл в новую школу, но там все считают меня странным, а все мои рассказы про жизнь в Америке называют враньём. Я - самый одинокий мальчик во Вселенной.</w:t>
      </w:r>
    </w:p>
    <w:p w14:paraId="5CD42B78" w14:textId="77777777" w:rsidR="005A1CE3" w:rsidRPr="006B08A4" w:rsidRDefault="005A1CE3" w:rsidP="005A1CE3">
      <w:pPr>
        <w:rPr>
          <w:lang w:val="ru-RU"/>
        </w:rPr>
      </w:pPr>
    </w:p>
    <w:p w14:paraId="529478A1" w14:textId="77777777" w:rsidR="005A1CE3" w:rsidRPr="006B08A4" w:rsidRDefault="005A1CE3" w:rsidP="005A1CE3">
      <w:pPr>
        <w:rPr>
          <w:lang w:val="ru-RU"/>
        </w:rPr>
      </w:pPr>
      <w:proofErr w:type="spellStart"/>
      <w:r w:rsidRPr="006B08A4">
        <w:rPr>
          <w:color w:val="000000"/>
          <w:lang w:val="ru-RU"/>
        </w:rPr>
        <w:t>Лэсси</w:t>
      </w:r>
      <w:proofErr w:type="spellEnd"/>
      <w:r w:rsidRPr="006B08A4">
        <w:rPr>
          <w:color w:val="000000"/>
          <w:lang w:val="ru-RU"/>
        </w:rPr>
        <w:t xml:space="preserve"> отбегает от Игоря и, прогнув спину, явно зовёт его бегать и играть.</w:t>
      </w:r>
    </w:p>
    <w:p w14:paraId="24E490C1" w14:textId="77777777" w:rsidR="005A1CE3" w:rsidRPr="006B08A4" w:rsidRDefault="005A1CE3" w:rsidP="005A1CE3">
      <w:pPr>
        <w:rPr>
          <w:lang w:val="ru-RU"/>
        </w:rPr>
      </w:pPr>
    </w:p>
    <w:p w14:paraId="6F9214E7" w14:textId="77777777" w:rsidR="005A1CE3" w:rsidRPr="006B08A4" w:rsidRDefault="005A1CE3" w:rsidP="005A1CE3">
      <w:pPr>
        <w:ind w:left="3166"/>
        <w:rPr>
          <w:lang w:val="ru-RU"/>
        </w:rPr>
      </w:pPr>
      <w:r w:rsidRPr="006B08A4">
        <w:rPr>
          <w:color w:val="000000"/>
          <w:lang w:val="ru-RU"/>
        </w:rPr>
        <w:t>ИГОРЬ</w:t>
      </w:r>
    </w:p>
    <w:p w14:paraId="5238C51F" w14:textId="77777777" w:rsidR="005A1CE3" w:rsidRPr="006B08A4" w:rsidRDefault="005A1CE3" w:rsidP="005A1CE3">
      <w:pPr>
        <w:ind w:left="1441" w:right="2161"/>
        <w:rPr>
          <w:lang w:val="ru-RU"/>
        </w:rPr>
      </w:pPr>
      <w:proofErr w:type="spellStart"/>
      <w:r w:rsidRPr="006B08A4">
        <w:rPr>
          <w:color w:val="000000"/>
          <w:lang w:val="ru-RU"/>
        </w:rPr>
        <w:t>Лэсси</w:t>
      </w:r>
      <w:proofErr w:type="spellEnd"/>
      <w:r w:rsidRPr="006B08A4">
        <w:rPr>
          <w:color w:val="000000"/>
          <w:lang w:val="ru-RU"/>
        </w:rPr>
        <w:t>, стой. Нам надо не пропустить комету! Это моё самое заветное желание - увидеть чудо! И почему мама всегда говорит: “Осторожнее с желаниями”?</w:t>
      </w:r>
    </w:p>
    <w:p w14:paraId="66EF22FB" w14:textId="77777777" w:rsidR="005A1CE3" w:rsidRPr="006B08A4" w:rsidRDefault="005A1CE3" w:rsidP="005A1CE3">
      <w:pPr>
        <w:rPr>
          <w:lang w:val="ru-RU"/>
        </w:rPr>
      </w:pPr>
    </w:p>
    <w:p w14:paraId="7F1DE686" w14:textId="77777777" w:rsidR="005A1CE3" w:rsidRPr="006B08A4" w:rsidRDefault="005A1CE3" w:rsidP="005A1CE3">
      <w:pPr>
        <w:rPr>
          <w:lang w:val="ru-RU"/>
        </w:rPr>
      </w:pPr>
      <w:r w:rsidRPr="006B08A4">
        <w:rPr>
          <w:color w:val="000000"/>
          <w:lang w:val="ru-RU"/>
        </w:rPr>
        <w:t>Внезапно собака делает стойку и начинает лаять. Игорь поднимает голову от блокнота и видит, что из леса выходит человек, несущий на руках ребёнка, как дед из памятника Хатынь. Он довольно далеко, и Игорь подносит бинокль к глазам, чтобы рассмотреть странную фигуру. Наводит резкость и видит ужасное (1-1-А): у мальчика перерезано горло; лицо, руки и почему-то длинные седые волосы взрослого - тоже в крови.</w:t>
      </w:r>
    </w:p>
    <w:p w14:paraId="39219FBC" w14:textId="77777777" w:rsidR="005A1CE3" w:rsidRPr="006B08A4" w:rsidRDefault="005A1CE3" w:rsidP="005A1CE3">
      <w:pPr>
        <w:rPr>
          <w:lang w:val="ru-RU"/>
        </w:rPr>
      </w:pPr>
    </w:p>
    <w:p w14:paraId="59F9CF47" w14:textId="77777777" w:rsidR="005A1CE3" w:rsidRPr="006B08A4" w:rsidRDefault="005A1CE3" w:rsidP="005A1CE3">
      <w:pPr>
        <w:rPr>
          <w:lang w:val="ru-RU"/>
        </w:rPr>
      </w:pPr>
      <w:r w:rsidRPr="006B08A4">
        <w:rPr>
          <w:color w:val="000000"/>
          <w:lang w:val="ru-RU"/>
        </w:rPr>
        <w:t xml:space="preserve">Увиденное парализует Игоря. Какое-то время он стоит в оцепенении, потом срывается с места и бежит, не разбирая дороги. </w:t>
      </w:r>
      <w:r w:rsidRPr="006B08A4">
        <w:rPr>
          <w:color w:val="000000"/>
          <w:lang w:val="ru-RU"/>
        </w:rPr>
        <w:lastRenderedPageBreak/>
        <w:t>Спотыкается, начинается дождь, мальчик оступается, падает, встаёт, несётся дальше и, наконец, добегает до академической советской дачи.</w:t>
      </w:r>
    </w:p>
    <w:p w14:paraId="5F91CAC8" w14:textId="77777777" w:rsidR="005A1CE3" w:rsidRPr="006B08A4" w:rsidRDefault="005A1CE3" w:rsidP="005A1CE3">
      <w:pPr>
        <w:rPr>
          <w:lang w:val="ru-RU"/>
        </w:rPr>
      </w:pPr>
    </w:p>
    <w:p w14:paraId="771D3B63" w14:textId="7AED489E" w:rsidR="005A1CE3" w:rsidRPr="006B08A4" w:rsidRDefault="005A1CE3" w:rsidP="005A1CE3">
      <w:pPr>
        <w:rPr>
          <w:lang w:val="ru-RU"/>
        </w:rPr>
      </w:pPr>
      <w:r w:rsidRPr="006B08A4">
        <w:rPr>
          <w:b/>
          <w:color w:val="000000"/>
          <w:lang w:val="ru-RU"/>
        </w:rPr>
        <w:t xml:space="preserve">1-1-А. НАТ. ЛЕС.ОПУШКА НОЧЬ 1. </w:t>
      </w:r>
      <w:r w:rsidRPr="006B08A4">
        <w:rPr>
          <w:lang w:val="ru-RU"/>
        </w:rPr>
        <w:br/>
      </w:r>
      <w:r w:rsidRPr="006B08A4">
        <w:rPr>
          <w:b/>
          <w:color w:val="000000"/>
          <w:lang w:val="ru-RU"/>
        </w:rPr>
        <w:t>ПАНОВ</w:t>
      </w:r>
      <w:r w:rsidR="006B08A4">
        <w:rPr>
          <w:b/>
          <w:color w:val="000000"/>
          <w:lang w:val="ru-RU"/>
        </w:rPr>
        <w:t xml:space="preserve">, Труп Андрея </w:t>
      </w:r>
      <w:proofErr w:type="gramStart"/>
      <w:r w:rsidR="006B08A4">
        <w:rPr>
          <w:b/>
          <w:color w:val="000000"/>
          <w:lang w:val="ru-RU"/>
        </w:rPr>
        <w:t>Панова</w:t>
      </w:r>
      <w:r w:rsidRPr="006B08A4">
        <w:rPr>
          <w:b/>
          <w:color w:val="000000"/>
          <w:lang w:val="ru-RU"/>
        </w:rPr>
        <w:t>(</w:t>
      </w:r>
      <w:proofErr w:type="gramEnd"/>
      <w:r w:rsidRPr="006B08A4">
        <w:rPr>
          <w:b/>
          <w:color w:val="000000"/>
          <w:lang w:val="ru-RU"/>
        </w:rPr>
        <w:t>00:05)</w:t>
      </w:r>
      <w:r w:rsidRPr="006B08A4">
        <w:rPr>
          <w:lang w:val="ru-RU"/>
        </w:rPr>
        <w:br/>
      </w:r>
    </w:p>
    <w:p w14:paraId="377C31E9" w14:textId="77777777" w:rsidR="005A1CE3" w:rsidRPr="006B08A4" w:rsidRDefault="005A1CE3" w:rsidP="005A1CE3">
      <w:pPr>
        <w:rPr>
          <w:lang w:val="ru-RU"/>
        </w:rPr>
      </w:pPr>
      <w:r w:rsidRPr="006B08A4">
        <w:rPr>
          <w:color w:val="000000"/>
          <w:lang w:val="ru-RU"/>
        </w:rPr>
        <w:t>Через бинокль. Мужчина с телом мальчика на руках. У мальчика перерезано горло; лицо, руки и почему-то длинные седые волосы взрослого - тоже в крови.</w:t>
      </w:r>
    </w:p>
    <w:p w14:paraId="329395AE" w14:textId="77777777" w:rsidR="005A1CE3" w:rsidRPr="006B08A4" w:rsidRDefault="005A1CE3" w:rsidP="005A1CE3">
      <w:pPr>
        <w:rPr>
          <w:lang w:val="ru-RU"/>
        </w:rPr>
      </w:pPr>
    </w:p>
    <w:p w14:paraId="62E20C7A" w14:textId="741775EF" w:rsidR="005A1CE3" w:rsidRPr="006B08A4" w:rsidRDefault="005A1CE3" w:rsidP="005A1CE3">
      <w:pPr>
        <w:rPr>
          <w:lang w:val="ru-RU"/>
        </w:rPr>
      </w:pPr>
      <w:r w:rsidRPr="006B08A4">
        <w:rPr>
          <w:b/>
          <w:color w:val="000000"/>
          <w:lang w:val="ru-RU"/>
        </w:rPr>
        <w:t xml:space="preserve">1-2. ИНТ. ДАЧА МАЛЬЦЕВЫХ НОЧЬ 1. </w:t>
      </w:r>
      <w:r w:rsidRPr="006B08A4">
        <w:rPr>
          <w:lang w:val="ru-RU"/>
        </w:rPr>
        <w:br/>
      </w:r>
      <w:r w:rsidRPr="006B08A4">
        <w:rPr>
          <w:b/>
          <w:color w:val="000000"/>
          <w:lang w:val="ru-RU"/>
        </w:rPr>
        <w:t>ИГОРЬ, МАЛЬЦЕВА, МАЛЬЦЕВ</w:t>
      </w:r>
      <w:r w:rsidR="006B08A4">
        <w:rPr>
          <w:b/>
          <w:color w:val="000000"/>
          <w:lang w:val="ru-RU"/>
        </w:rPr>
        <w:t>, собака Лесси</w:t>
      </w:r>
      <w:r w:rsidRPr="006B08A4">
        <w:rPr>
          <w:b/>
          <w:color w:val="000000"/>
          <w:lang w:val="ru-RU"/>
        </w:rPr>
        <w:t xml:space="preserve"> (03:05)</w:t>
      </w:r>
      <w:r w:rsidRPr="006B08A4">
        <w:rPr>
          <w:lang w:val="ru-RU"/>
        </w:rPr>
        <w:br/>
      </w:r>
    </w:p>
    <w:p w14:paraId="15057D1D" w14:textId="77777777" w:rsidR="005A1CE3" w:rsidRPr="006B08A4" w:rsidRDefault="005A1CE3" w:rsidP="005A1CE3">
      <w:pPr>
        <w:rPr>
          <w:lang w:val="ru-RU"/>
        </w:rPr>
      </w:pPr>
      <w:r w:rsidRPr="006B08A4">
        <w:rPr>
          <w:color w:val="000000"/>
          <w:lang w:val="ru-RU"/>
        </w:rPr>
        <w:t>Игорь влетает в дом, весь мокрый и грязный. Собака мчится за ним и отряхивает мокрую длинную шерсть, конечно же, уже внутри дома.</w:t>
      </w:r>
    </w:p>
    <w:p w14:paraId="0E9D7E61" w14:textId="77777777" w:rsidR="005A1CE3" w:rsidRPr="006B08A4" w:rsidRDefault="005A1CE3" w:rsidP="005A1CE3">
      <w:pPr>
        <w:rPr>
          <w:lang w:val="ru-RU"/>
        </w:rPr>
      </w:pPr>
    </w:p>
    <w:p w14:paraId="4B061598" w14:textId="77777777" w:rsidR="005A1CE3" w:rsidRPr="006B08A4" w:rsidRDefault="005A1CE3" w:rsidP="005A1CE3">
      <w:pPr>
        <w:ind w:left="3166"/>
        <w:rPr>
          <w:lang w:val="ru-RU"/>
        </w:rPr>
      </w:pPr>
      <w:r w:rsidRPr="006B08A4">
        <w:rPr>
          <w:color w:val="000000"/>
          <w:lang w:val="ru-RU"/>
        </w:rPr>
        <w:t>МАЛЬЦЕВА (ЗК)</w:t>
      </w:r>
    </w:p>
    <w:p w14:paraId="43775790" w14:textId="77777777" w:rsidR="005A1CE3" w:rsidRPr="006B08A4" w:rsidRDefault="005A1CE3" w:rsidP="005A1CE3">
      <w:pPr>
        <w:ind w:left="1441" w:right="2161"/>
        <w:rPr>
          <w:lang w:val="ru-RU"/>
        </w:rPr>
      </w:pPr>
      <w:r w:rsidRPr="006B08A4">
        <w:rPr>
          <w:color w:val="000000"/>
          <w:lang w:val="ru-RU"/>
        </w:rPr>
        <w:t>Лапы!</w:t>
      </w:r>
    </w:p>
    <w:p w14:paraId="54670601" w14:textId="77777777" w:rsidR="005A1CE3" w:rsidRPr="006B08A4" w:rsidRDefault="005A1CE3" w:rsidP="005A1CE3">
      <w:pPr>
        <w:rPr>
          <w:lang w:val="ru-RU"/>
        </w:rPr>
      </w:pPr>
    </w:p>
    <w:p w14:paraId="0F5E3446" w14:textId="77777777" w:rsidR="005A1CE3" w:rsidRPr="006B08A4" w:rsidRDefault="005A1CE3" w:rsidP="005A1CE3">
      <w:pPr>
        <w:rPr>
          <w:lang w:val="ru-RU"/>
        </w:rPr>
      </w:pPr>
      <w:r w:rsidRPr="006B08A4">
        <w:rPr>
          <w:color w:val="000000"/>
          <w:lang w:val="ru-RU"/>
        </w:rPr>
        <w:t>Родители Игоря (МАЛЬЦЕВ и МАЛЬЦЕВА) смотрят телевизор, начинается программа новостей.</w:t>
      </w:r>
    </w:p>
    <w:p w14:paraId="2C082817" w14:textId="77777777" w:rsidR="005A1CE3" w:rsidRPr="006B08A4" w:rsidRDefault="005A1CE3" w:rsidP="005A1CE3">
      <w:pPr>
        <w:rPr>
          <w:lang w:val="ru-RU"/>
        </w:rPr>
      </w:pPr>
    </w:p>
    <w:p w14:paraId="4FF6B8D8" w14:textId="77777777" w:rsidR="005A1CE3" w:rsidRPr="006B08A4" w:rsidRDefault="005A1CE3" w:rsidP="005A1CE3">
      <w:pPr>
        <w:rPr>
          <w:lang w:val="ru-RU"/>
        </w:rPr>
      </w:pPr>
      <w:r w:rsidRPr="006B08A4">
        <w:rPr>
          <w:color w:val="000000"/>
          <w:lang w:val="ru-RU"/>
        </w:rPr>
        <w:t>Мальцева совершенно не обращает внимания на то, как сын выглядит и что с ним происходит. Она вообще заметила только собаку, её мокрые лапы и грязь вокруг.</w:t>
      </w:r>
    </w:p>
    <w:p w14:paraId="471E230A" w14:textId="77777777" w:rsidR="005A1CE3" w:rsidRPr="006B08A4" w:rsidRDefault="005A1CE3" w:rsidP="005A1CE3">
      <w:pPr>
        <w:rPr>
          <w:lang w:val="ru-RU"/>
        </w:rPr>
      </w:pPr>
    </w:p>
    <w:p w14:paraId="6A33180A" w14:textId="77777777" w:rsidR="005A1CE3" w:rsidRPr="006B08A4" w:rsidRDefault="005A1CE3" w:rsidP="005A1CE3">
      <w:pPr>
        <w:ind w:left="3166"/>
        <w:rPr>
          <w:lang w:val="ru-RU"/>
        </w:rPr>
      </w:pPr>
      <w:r w:rsidRPr="006B08A4">
        <w:rPr>
          <w:color w:val="000000"/>
          <w:lang w:val="ru-RU"/>
        </w:rPr>
        <w:t>МАЛЬЦЕВА</w:t>
      </w:r>
    </w:p>
    <w:p w14:paraId="452E1691" w14:textId="77777777" w:rsidR="005A1CE3" w:rsidRPr="006B08A4" w:rsidRDefault="005A1CE3" w:rsidP="005A1CE3">
      <w:pPr>
        <w:ind w:left="2303"/>
        <w:rPr>
          <w:lang w:val="ru-RU"/>
        </w:rPr>
      </w:pPr>
      <w:r w:rsidRPr="006B08A4">
        <w:rPr>
          <w:color w:val="000000"/>
          <w:lang w:val="ru-RU"/>
        </w:rPr>
        <w:t>(беззлобно, но и без любви)</w:t>
      </w:r>
    </w:p>
    <w:p w14:paraId="142497D6" w14:textId="77777777" w:rsidR="005A1CE3" w:rsidRPr="006B08A4" w:rsidRDefault="005A1CE3" w:rsidP="005A1CE3">
      <w:pPr>
        <w:ind w:left="1441" w:right="2161"/>
        <w:rPr>
          <w:lang w:val="ru-RU"/>
        </w:rPr>
      </w:pPr>
      <w:r w:rsidRPr="006B08A4">
        <w:rPr>
          <w:color w:val="000000"/>
          <w:lang w:val="ru-RU"/>
        </w:rPr>
        <w:t>Если ты тащишь её гулять в такую погоду, мой ей лапы, когда возвращаешься! Каждый день одно и то же! Быстро давай! И ужинать будем.</w:t>
      </w:r>
    </w:p>
    <w:p w14:paraId="5AE1BA71" w14:textId="77777777" w:rsidR="005A1CE3" w:rsidRPr="006B08A4" w:rsidRDefault="005A1CE3" w:rsidP="005A1CE3">
      <w:pPr>
        <w:rPr>
          <w:lang w:val="ru-RU"/>
        </w:rPr>
      </w:pPr>
    </w:p>
    <w:p w14:paraId="20BA68C1" w14:textId="77777777" w:rsidR="005A1CE3" w:rsidRPr="006B08A4" w:rsidRDefault="005A1CE3" w:rsidP="005A1CE3">
      <w:pPr>
        <w:rPr>
          <w:lang w:val="ru-RU"/>
        </w:rPr>
      </w:pPr>
      <w:r w:rsidRPr="006B08A4">
        <w:rPr>
          <w:color w:val="000000"/>
          <w:lang w:val="ru-RU"/>
        </w:rPr>
        <w:t>По телевизору показывают, как Громыко встречает Ким Ир Сена в аэропорту.</w:t>
      </w:r>
    </w:p>
    <w:p w14:paraId="2A517694" w14:textId="77777777" w:rsidR="005A1CE3" w:rsidRPr="006B08A4" w:rsidRDefault="005A1CE3" w:rsidP="005A1CE3">
      <w:pPr>
        <w:rPr>
          <w:lang w:val="ru-RU"/>
        </w:rPr>
      </w:pPr>
    </w:p>
    <w:p w14:paraId="123EC3AA" w14:textId="77777777" w:rsidR="005A1CE3" w:rsidRPr="006B08A4" w:rsidRDefault="005A1CE3" w:rsidP="005A1CE3">
      <w:pPr>
        <w:ind w:left="3166"/>
        <w:rPr>
          <w:lang w:val="ru-RU"/>
        </w:rPr>
      </w:pPr>
      <w:r w:rsidRPr="006B08A4">
        <w:rPr>
          <w:color w:val="000000"/>
          <w:lang w:val="ru-RU"/>
        </w:rPr>
        <w:t>ДИКТОР (ЗК)</w:t>
      </w:r>
    </w:p>
    <w:p w14:paraId="0CE51792" w14:textId="77777777" w:rsidR="005A1CE3" w:rsidRPr="006B08A4" w:rsidRDefault="005A1CE3" w:rsidP="005A1CE3">
      <w:pPr>
        <w:ind w:left="1441" w:right="2161"/>
        <w:rPr>
          <w:lang w:val="ru-RU"/>
        </w:rPr>
      </w:pPr>
      <w:r w:rsidRPr="006B08A4">
        <w:rPr>
          <w:color w:val="000000"/>
          <w:lang w:val="ru-RU"/>
        </w:rPr>
        <w:t>Начался дружественный визит по приглашению Михаила Сергеевича Горбачёва генерального секретаря ЦК трудовой партии Кореи, президента Корейской демократической республики Ким Ир Сена.</w:t>
      </w:r>
    </w:p>
    <w:p w14:paraId="4BC5E21A" w14:textId="77777777" w:rsidR="005A1CE3" w:rsidRPr="006B08A4" w:rsidRDefault="005A1CE3" w:rsidP="005A1CE3">
      <w:pPr>
        <w:rPr>
          <w:lang w:val="ru-RU"/>
        </w:rPr>
      </w:pPr>
    </w:p>
    <w:p w14:paraId="017FE3C7" w14:textId="77777777" w:rsidR="005A1CE3" w:rsidRPr="006B08A4" w:rsidRDefault="005A1CE3" w:rsidP="005A1CE3">
      <w:pPr>
        <w:rPr>
          <w:lang w:val="ru-RU"/>
        </w:rPr>
      </w:pPr>
      <w:r w:rsidRPr="006B08A4">
        <w:rPr>
          <w:color w:val="000000"/>
          <w:lang w:val="ru-RU"/>
        </w:rPr>
        <w:t>Мальцев валяется на тахте в стиле гостиницы “Советская”, Мальцева неспешно накрывает на стол.</w:t>
      </w:r>
    </w:p>
    <w:p w14:paraId="22520516" w14:textId="77777777" w:rsidR="005A1CE3" w:rsidRPr="006B08A4" w:rsidRDefault="005A1CE3" w:rsidP="005A1CE3">
      <w:pPr>
        <w:rPr>
          <w:lang w:val="ru-RU"/>
        </w:rPr>
      </w:pPr>
    </w:p>
    <w:p w14:paraId="3F99F4E2" w14:textId="77777777" w:rsidR="005A1CE3" w:rsidRPr="006B08A4" w:rsidRDefault="005A1CE3" w:rsidP="005A1CE3">
      <w:pPr>
        <w:ind w:left="3166"/>
        <w:rPr>
          <w:lang w:val="ru-RU"/>
        </w:rPr>
      </w:pPr>
      <w:r w:rsidRPr="006B08A4">
        <w:rPr>
          <w:color w:val="000000"/>
          <w:lang w:val="ru-RU"/>
        </w:rPr>
        <w:t>МАЛЬЦЕВА</w:t>
      </w:r>
    </w:p>
    <w:p w14:paraId="105469EB" w14:textId="77777777" w:rsidR="005A1CE3" w:rsidRPr="006B08A4" w:rsidRDefault="005A1CE3" w:rsidP="005A1CE3">
      <w:pPr>
        <w:ind w:left="1441" w:right="2161"/>
        <w:rPr>
          <w:lang w:val="ru-RU"/>
        </w:rPr>
      </w:pPr>
      <w:r w:rsidRPr="006B08A4">
        <w:rPr>
          <w:color w:val="000000"/>
          <w:lang w:val="ru-RU"/>
        </w:rPr>
        <w:t>Отправили бы тебя в Корею корреспондентом. Были бы у нас корейские ужины. Что, интересно, они едят? Рис?</w:t>
      </w:r>
    </w:p>
    <w:p w14:paraId="11701612" w14:textId="77777777" w:rsidR="005A1CE3" w:rsidRPr="006B08A4" w:rsidRDefault="005A1CE3" w:rsidP="005A1CE3">
      <w:pPr>
        <w:rPr>
          <w:lang w:val="ru-RU"/>
        </w:rPr>
      </w:pPr>
    </w:p>
    <w:p w14:paraId="140B5EC6" w14:textId="77777777" w:rsidR="005A1CE3" w:rsidRPr="006B08A4" w:rsidRDefault="005A1CE3" w:rsidP="005A1CE3">
      <w:pPr>
        <w:ind w:left="3166"/>
        <w:rPr>
          <w:lang w:val="ru-RU"/>
        </w:rPr>
      </w:pPr>
      <w:r w:rsidRPr="006B08A4">
        <w:rPr>
          <w:color w:val="000000"/>
          <w:lang w:val="ru-RU"/>
        </w:rPr>
        <w:t>МАЛЬЦЕВ</w:t>
      </w:r>
    </w:p>
    <w:p w14:paraId="133F882E" w14:textId="77777777" w:rsidR="005A1CE3" w:rsidRPr="006B08A4" w:rsidRDefault="005A1CE3" w:rsidP="005A1CE3">
      <w:pPr>
        <w:ind w:left="1441" w:right="2161"/>
        <w:rPr>
          <w:lang w:val="ru-RU"/>
        </w:rPr>
      </w:pPr>
      <w:r w:rsidRPr="006B08A4">
        <w:rPr>
          <w:color w:val="000000"/>
          <w:lang w:val="ru-RU"/>
        </w:rPr>
        <w:t>И собак. Можем прям щас приготовить.</w:t>
      </w:r>
    </w:p>
    <w:p w14:paraId="075813AC" w14:textId="77777777" w:rsidR="005A1CE3" w:rsidRPr="006B08A4" w:rsidRDefault="005A1CE3" w:rsidP="005A1CE3">
      <w:pPr>
        <w:rPr>
          <w:lang w:val="ru-RU"/>
        </w:rPr>
      </w:pPr>
    </w:p>
    <w:p w14:paraId="58F7617C" w14:textId="77777777" w:rsidR="005A1CE3" w:rsidRPr="006B08A4" w:rsidRDefault="005A1CE3" w:rsidP="005A1CE3">
      <w:pPr>
        <w:rPr>
          <w:lang w:val="ru-RU"/>
        </w:rPr>
      </w:pPr>
      <w:r w:rsidRPr="006B08A4">
        <w:rPr>
          <w:color w:val="000000"/>
          <w:lang w:val="ru-RU"/>
        </w:rPr>
        <w:t>Гладит подошедшую колли, обращается к ней.</w:t>
      </w:r>
    </w:p>
    <w:p w14:paraId="2563AE23" w14:textId="77777777" w:rsidR="005A1CE3" w:rsidRPr="006B08A4" w:rsidRDefault="005A1CE3" w:rsidP="005A1CE3">
      <w:pPr>
        <w:rPr>
          <w:lang w:val="ru-RU"/>
        </w:rPr>
      </w:pPr>
    </w:p>
    <w:p w14:paraId="7C1C3141" w14:textId="77777777" w:rsidR="005A1CE3" w:rsidRPr="006B08A4" w:rsidRDefault="005A1CE3" w:rsidP="005A1CE3">
      <w:pPr>
        <w:ind w:left="3166"/>
        <w:rPr>
          <w:lang w:val="ru-RU"/>
        </w:rPr>
      </w:pPr>
      <w:r w:rsidRPr="006B08A4">
        <w:rPr>
          <w:color w:val="000000"/>
          <w:lang w:val="ru-RU"/>
        </w:rPr>
        <w:t>МАЛЬЦЕВ</w:t>
      </w:r>
    </w:p>
    <w:p w14:paraId="609A81D3" w14:textId="77777777" w:rsidR="005A1CE3" w:rsidRPr="006B08A4" w:rsidRDefault="005A1CE3" w:rsidP="005A1CE3">
      <w:pPr>
        <w:ind w:left="1441" w:right="2161"/>
        <w:rPr>
          <w:lang w:val="ru-RU"/>
        </w:rPr>
      </w:pPr>
      <w:r w:rsidRPr="006B08A4">
        <w:rPr>
          <w:color w:val="000000"/>
          <w:lang w:val="ru-RU"/>
        </w:rPr>
        <w:t>Да, ужин?</w:t>
      </w:r>
    </w:p>
    <w:p w14:paraId="22735532" w14:textId="77777777" w:rsidR="005A1CE3" w:rsidRPr="006B08A4" w:rsidRDefault="005A1CE3" w:rsidP="005A1CE3">
      <w:pPr>
        <w:rPr>
          <w:lang w:val="ru-RU"/>
        </w:rPr>
      </w:pPr>
    </w:p>
    <w:p w14:paraId="3D9814F7" w14:textId="77777777" w:rsidR="005A1CE3" w:rsidRPr="006B08A4" w:rsidRDefault="005A1CE3" w:rsidP="005A1CE3">
      <w:pPr>
        <w:rPr>
          <w:lang w:val="ru-RU"/>
        </w:rPr>
      </w:pPr>
      <w:r w:rsidRPr="006B08A4">
        <w:rPr>
          <w:color w:val="000000"/>
          <w:lang w:val="ru-RU"/>
        </w:rPr>
        <w:t>В сюжете по телевизору льёт дождь, ветер срывает шляпы, хроника из телевизора переходит в полный растр.</w:t>
      </w:r>
    </w:p>
    <w:p w14:paraId="0E690B3F" w14:textId="77777777" w:rsidR="005A1CE3" w:rsidRPr="006B08A4" w:rsidRDefault="005A1CE3" w:rsidP="005A1CE3">
      <w:pPr>
        <w:rPr>
          <w:lang w:val="ru-RU"/>
        </w:rPr>
      </w:pPr>
    </w:p>
    <w:p w14:paraId="6EE1163F" w14:textId="77777777" w:rsidR="005A1CE3" w:rsidRPr="006B08A4" w:rsidRDefault="005A1CE3" w:rsidP="005A1CE3">
      <w:pPr>
        <w:ind w:left="3166"/>
        <w:rPr>
          <w:lang w:val="ru-RU"/>
        </w:rPr>
      </w:pPr>
      <w:r w:rsidRPr="006B08A4">
        <w:rPr>
          <w:color w:val="000000"/>
          <w:lang w:val="ru-RU"/>
        </w:rPr>
        <w:t>ДИКТОР (ЗК)</w:t>
      </w:r>
    </w:p>
    <w:p w14:paraId="4C1F6F17" w14:textId="77777777" w:rsidR="005A1CE3" w:rsidRPr="006B08A4" w:rsidRDefault="005A1CE3" w:rsidP="005A1CE3">
      <w:pPr>
        <w:ind w:left="1441" w:right="2161"/>
        <w:rPr>
          <w:lang w:val="ru-RU"/>
        </w:rPr>
      </w:pPr>
      <w:r w:rsidRPr="006B08A4">
        <w:rPr>
          <w:color w:val="000000"/>
          <w:lang w:val="ru-RU"/>
        </w:rPr>
        <w:t xml:space="preserve">Во </w:t>
      </w:r>
      <w:proofErr w:type="spellStart"/>
      <w:r w:rsidRPr="006B08A4">
        <w:rPr>
          <w:color w:val="000000"/>
          <w:lang w:val="ru-RU"/>
        </w:rPr>
        <w:t>внуковском</w:t>
      </w:r>
      <w:proofErr w:type="spellEnd"/>
      <w:r w:rsidRPr="006B08A4">
        <w:rPr>
          <w:color w:val="000000"/>
          <w:lang w:val="ru-RU"/>
        </w:rPr>
        <w:t xml:space="preserve"> аэропорту его встречали товарищи Лигачёв, Громыко, Медведев, другие официальные лица.</w:t>
      </w:r>
    </w:p>
    <w:p w14:paraId="6CF5971A" w14:textId="77777777" w:rsidR="005A1CE3" w:rsidRPr="006B08A4" w:rsidRDefault="005A1CE3" w:rsidP="005A1CE3">
      <w:pPr>
        <w:rPr>
          <w:lang w:val="ru-RU"/>
        </w:rPr>
      </w:pPr>
    </w:p>
    <w:p w14:paraId="24B2A0CE" w14:textId="77777777" w:rsidR="005A1CE3" w:rsidRPr="006B08A4" w:rsidRDefault="005A1CE3" w:rsidP="005A1CE3">
      <w:pPr>
        <w:ind w:left="3166"/>
        <w:rPr>
          <w:lang w:val="ru-RU"/>
        </w:rPr>
      </w:pPr>
      <w:r w:rsidRPr="006B08A4">
        <w:rPr>
          <w:color w:val="000000"/>
          <w:lang w:val="ru-RU"/>
        </w:rPr>
        <w:t>МАЛЬЦЕВ</w:t>
      </w:r>
    </w:p>
    <w:p w14:paraId="73CFC916" w14:textId="77777777" w:rsidR="005A1CE3" w:rsidRPr="006B08A4" w:rsidRDefault="005A1CE3" w:rsidP="005A1CE3">
      <w:pPr>
        <w:ind w:left="1441" w:right="2161"/>
        <w:rPr>
          <w:lang w:val="ru-RU"/>
        </w:rPr>
      </w:pPr>
      <w:r w:rsidRPr="006B08A4">
        <w:rPr>
          <w:color w:val="000000"/>
          <w:lang w:val="ru-RU"/>
        </w:rPr>
        <w:t>Медведев вон… из наших, из пропаганды, стал секретарём ЦК КПСС. Но говорят, только своих из Ленинграда везде тащит. А мне, между прочим, руку жал, когда корпункт открывали.</w:t>
      </w:r>
    </w:p>
    <w:p w14:paraId="0562516C" w14:textId="77777777" w:rsidR="005A1CE3" w:rsidRPr="006B08A4" w:rsidRDefault="005A1CE3" w:rsidP="005A1CE3">
      <w:pPr>
        <w:rPr>
          <w:lang w:val="ru-RU"/>
        </w:rPr>
      </w:pPr>
    </w:p>
    <w:p w14:paraId="27DA5C99" w14:textId="77777777" w:rsidR="005A1CE3" w:rsidRPr="006B08A4" w:rsidRDefault="005A1CE3" w:rsidP="005A1CE3">
      <w:pPr>
        <w:rPr>
          <w:lang w:val="ru-RU"/>
        </w:rPr>
      </w:pPr>
      <w:r w:rsidRPr="006B08A4">
        <w:rPr>
          <w:color w:val="000000"/>
          <w:lang w:val="ru-RU"/>
        </w:rPr>
        <w:t>Игорь все это время как будто собирался с силами, стоял “соляным столбом” и наконец “отмер”.</w:t>
      </w:r>
    </w:p>
    <w:p w14:paraId="7F1F348B" w14:textId="77777777" w:rsidR="005A1CE3" w:rsidRPr="006B08A4" w:rsidRDefault="005A1CE3" w:rsidP="005A1CE3">
      <w:pPr>
        <w:rPr>
          <w:lang w:val="ru-RU"/>
        </w:rPr>
      </w:pPr>
    </w:p>
    <w:p w14:paraId="6B2FA5F7" w14:textId="77777777" w:rsidR="005A1CE3" w:rsidRPr="006B08A4" w:rsidRDefault="005A1CE3" w:rsidP="005A1CE3">
      <w:pPr>
        <w:ind w:left="3166"/>
        <w:rPr>
          <w:lang w:val="ru-RU"/>
        </w:rPr>
      </w:pPr>
      <w:r w:rsidRPr="006B08A4">
        <w:rPr>
          <w:color w:val="000000"/>
          <w:lang w:val="ru-RU"/>
        </w:rPr>
        <w:t>ИГОРЬ</w:t>
      </w:r>
    </w:p>
    <w:p w14:paraId="1DFEDD1C" w14:textId="77777777" w:rsidR="005A1CE3" w:rsidRPr="006B08A4" w:rsidRDefault="005A1CE3" w:rsidP="005A1CE3">
      <w:pPr>
        <w:ind w:left="1441" w:right="2161"/>
        <w:rPr>
          <w:lang w:val="ru-RU"/>
        </w:rPr>
      </w:pPr>
      <w:r w:rsidRPr="006B08A4">
        <w:rPr>
          <w:color w:val="000000"/>
          <w:lang w:val="ru-RU"/>
        </w:rPr>
        <w:t>Я видел мёртвого мальчика, он весь в крови был.</w:t>
      </w:r>
    </w:p>
    <w:p w14:paraId="55752FB2" w14:textId="77777777" w:rsidR="005A1CE3" w:rsidRPr="006B08A4" w:rsidRDefault="005A1CE3" w:rsidP="005A1CE3">
      <w:pPr>
        <w:rPr>
          <w:lang w:val="ru-RU"/>
        </w:rPr>
      </w:pPr>
    </w:p>
    <w:p w14:paraId="0BB3A62B" w14:textId="77777777" w:rsidR="005A1CE3" w:rsidRPr="006B08A4" w:rsidRDefault="005A1CE3" w:rsidP="005A1CE3">
      <w:pPr>
        <w:rPr>
          <w:lang w:val="ru-RU"/>
        </w:rPr>
      </w:pPr>
      <w:r w:rsidRPr="006B08A4">
        <w:rPr>
          <w:color w:val="000000"/>
          <w:lang w:val="ru-RU"/>
        </w:rPr>
        <w:t>Мальцев оборачивается к нему от телевизора.</w:t>
      </w:r>
    </w:p>
    <w:p w14:paraId="05FA85AF" w14:textId="77777777" w:rsidR="005A1CE3" w:rsidRPr="006B08A4" w:rsidRDefault="005A1CE3" w:rsidP="005A1CE3">
      <w:pPr>
        <w:rPr>
          <w:lang w:val="ru-RU"/>
        </w:rPr>
      </w:pPr>
    </w:p>
    <w:p w14:paraId="76E737AE" w14:textId="77777777" w:rsidR="005A1CE3" w:rsidRPr="006B08A4" w:rsidRDefault="005A1CE3" w:rsidP="005A1CE3">
      <w:pPr>
        <w:ind w:left="3166"/>
        <w:rPr>
          <w:lang w:val="ru-RU"/>
        </w:rPr>
      </w:pPr>
      <w:r w:rsidRPr="006B08A4">
        <w:rPr>
          <w:color w:val="000000"/>
          <w:lang w:val="ru-RU"/>
        </w:rPr>
        <w:t>МАЛЬЦЕВ</w:t>
      </w:r>
    </w:p>
    <w:p w14:paraId="1F4FF564" w14:textId="77777777" w:rsidR="005A1CE3" w:rsidRPr="006B08A4" w:rsidRDefault="005A1CE3" w:rsidP="005A1CE3">
      <w:pPr>
        <w:ind w:left="2303"/>
        <w:rPr>
          <w:lang w:val="ru-RU"/>
        </w:rPr>
      </w:pPr>
      <w:r w:rsidRPr="006B08A4">
        <w:rPr>
          <w:color w:val="000000"/>
          <w:lang w:val="ru-RU"/>
        </w:rPr>
        <w:t>(шутливо)</w:t>
      </w:r>
    </w:p>
    <w:p w14:paraId="5985B573" w14:textId="77777777" w:rsidR="005A1CE3" w:rsidRPr="006B08A4" w:rsidRDefault="005A1CE3" w:rsidP="005A1CE3">
      <w:pPr>
        <w:ind w:left="1441" w:right="2161"/>
        <w:rPr>
          <w:lang w:val="ru-RU"/>
        </w:rPr>
      </w:pPr>
      <w:r w:rsidRPr="006B08A4">
        <w:rPr>
          <w:color w:val="000000"/>
          <w:lang w:val="ru-RU"/>
        </w:rPr>
        <w:t>А я вот Ким Ир Сена сейчас вижу и чего? Мальчик на комете прилетел?</w:t>
      </w:r>
    </w:p>
    <w:p w14:paraId="798ED87D" w14:textId="77777777" w:rsidR="005A1CE3" w:rsidRPr="006B08A4" w:rsidRDefault="005A1CE3" w:rsidP="005A1CE3">
      <w:pPr>
        <w:rPr>
          <w:lang w:val="ru-RU"/>
        </w:rPr>
      </w:pPr>
    </w:p>
    <w:p w14:paraId="781419D6" w14:textId="77777777" w:rsidR="005A1CE3" w:rsidRPr="006B08A4" w:rsidRDefault="005A1CE3" w:rsidP="005A1CE3">
      <w:pPr>
        <w:ind w:left="3166"/>
        <w:rPr>
          <w:lang w:val="ru-RU"/>
        </w:rPr>
      </w:pPr>
      <w:r w:rsidRPr="006B08A4">
        <w:rPr>
          <w:color w:val="000000"/>
          <w:lang w:val="ru-RU"/>
        </w:rPr>
        <w:t>МАЛЬЦЕВА</w:t>
      </w:r>
    </w:p>
    <w:p w14:paraId="36300C45" w14:textId="77777777" w:rsidR="005A1CE3" w:rsidRPr="006B08A4" w:rsidRDefault="005A1CE3" w:rsidP="005A1CE3">
      <w:pPr>
        <w:ind w:left="1441" w:right="2161"/>
        <w:rPr>
          <w:lang w:val="ru-RU"/>
        </w:rPr>
      </w:pPr>
      <w:r w:rsidRPr="006B08A4">
        <w:rPr>
          <w:color w:val="000000"/>
          <w:lang w:val="ru-RU"/>
        </w:rPr>
        <w:t>Переоденься, пожалуйста, мой руки, садись за стол.</w:t>
      </w:r>
    </w:p>
    <w:p w14:paraId="6C5391B3" w14:textId="77777777" w:rsidR="005A1CE3" w:rsidRPr="006B08A4" w:rsidRDefault="005A1CE3" w:rsidP="005A1CE3">
      <w:pPr>
        <w:rPr>
          <w:lang w:val="ru-RU"/>
        </w:rPr>
      </w:pPr>
    </w:p>
    <w:p w14:paraId="5D0969AD" w14:textId="77777777" w:rsidR="005A1CE3" w:rsidRPr="006B08A4" w:rsidRDefault="005A1CE3" w:rsidP="005A1CE3">
      <w:pPr>
        <w:rPr>
          <w:lang w:val="ru-RU"/>
        </w:rPr>
      </w:pPr>
      <w:r w:rsidRPr="006B08A4">
        <w:rPr>
          <w:color w:val="000000"/>
          <w:lang w:val="ru-RU"/>
        </w:rPr>
        <w:t>Мальцев встаёт к бару в форме глобуса на колёсиках, смотрит на Белый аист, Токай... выбирает Массандру.</w:t>
      </w:r>
    </w:p>
    <w:p w14:paraId="4D27F02F" w14:textId="77777777" w:rsidR="005A1CE3" w:rsidRPr="006B08A4" w:rsidRDefault="005A1CE3" w:rsidP="005A1CE3">
      <w:pPr>
        <w:rPr>
          <w:lang w:val="ru-RU"/>
        </w:rPr>
      </w:pPr>
    </w:p>
    <w:p w14:paraId="103608DA" w14:textId="77777777" w:rsidR="005A1CE3" w:rsidRPr="006B08A4" w:rsidRDefault="005A1CE3" w:rsidP="005A1CE3">
      <w:pPr>
        <w:ind w:left="3166"/>
        <w:rPr>
          <w:lang w:val="ru-RU"/>
        </w:rPr>
      </w:pPr>
      <w:r w:rsidRPr="006B08A4">
        <w:rPr>
          <w:color w:val="000000"/>
          <w:lang w:val="ru-RU"/>
        </w:rPr>
        <w:t>МАЛЬЦЕВ</w:t>
      </w:r>
    </w:p>
    <w:p w14:paraId="03FE5B81" w14:textId="77777777" w:rsidR="005A1CE3" w:rsidRPr="006B08A4" w:rsidRDefault="005A1CE3" w:rsidP="005A1CE3">
      <w:pPr>
        <w:ind w:left="1441" w:right="2161"/>
        <w:rPr>
          <w:lang w:val="ru-RU"/>
        </w:rPr>
      </w:pPr>
      <w:r w:rsidRPr="006B08A4">
        <w:rPr>
          <w:color w:val="000000"/>
          <w:lang w:val="ru-RU"/>
        </w:rPr>
        <w:t>Самая погода для портвейна.</w:t>
      </w:r>
    </w:p>
    <w:p w14:paraId="50092234" w14:textId="77777777" w:rsidR="005A1CE3" w:rsidRPr="006B08A4" w:rsidRDefault="005A1CE3" w:rsidP="005A1CE3">
      <w:pPr>
        <w:rPr>
          <w:lang w:val="ru-RU"/>
        </w:rPr>
      </w:pPr>
    </w:p>
    <w:p w14:paraId="09720387" w14:textId="77777777" w:rsidR="005A1CE3" w:rsidRPr="006B08A4" w:rsidRDefault="005A1CE3" w:rsidP="005A1CE3">
      <w:pPr>
        <w:rPr>
          <w:lang w:val="ru-RU"/>
        </w:rPr>
      </w:pPr>
      <w:r w:rsidRPr="006B08A4">
        <w:rPr>
          <w:color w:val="000000"/>
          <w:lang w:val="ru-RU"/>
        </w:rPr>
        <w:t>Берёт бутылку, идёт к столу. На столе классический рыбный паштет в банке, батон, большая супница, Мальцева разливает фасолевый суп красно-бурого цвета. Выглядит он довольно кроваво.</w:t>
      </w:r>
    </w:p>
    <w:p w14:paraId="75FE1553" w14:textId="77777777" w:rsidR="005A1CE3" w:rsidRPr="006B08A4" w:rsidRDefault="005A1CE3" w:rsidP="005A1CE3">
      <w:pPr>
        <w:rPr>
          <w:lang w:val="ru-RU"/>
        </w:rPr>
      </w:pPr>
    </w:p>
    <w:p w14:paraId="2F8515B4" w14:textId="77777777" w:rsidR="005A1CE3" w:rsidRPr="006B08A4" w:rsidRDefault="005A1CE3" w:rsidP="005A1CE3">
      <w:pPr>
        <w:ind w:left="3166"/>
        <w:rPr>
          <w:lang w:val="ru-RU"/>
        </w:rPr>
      </w:pPr>
      <w:r w:rsidRPr="006B08A4">
        <w:rPr>
          <w:color w:val="000000"/>
          <w:lang w:val="ru-RU"/>
        </w:rPr>
        <w:t>ИГОРЬ</w:t>
      </w:r>
    </w:p>
    <w:p w14:paraId="1F9E5A4F" w14:textId="77777777" w:rsidR="005A1CE3" w:rsidRPr="006B08A4" w:rsidRDefault="005A1CE3" w:rsidP="005A1CE3">
      <w:pPr>
        <w:ind w:left="1441" w:right="2161"/>
        <w:rPr>
          <w:lang w:val="ru-RU"/>
        </w:rPr>
      </w:pPr>
      <w:r w:rsidRPr="006B08A4">
        <w:rPr>
          <w:color w:val="000000"/>
          <w:lang w:val="ru-RU"/>
        </w:rPr>
        <w:lastRenderedPageBreak/>
        <w:t>Мы в поле были и там из леса вышел человек весь в крови и мальчика нёс, он тоже был весь в крови. Я в бинокль видел.</w:t>
      </w:r>
    </w:p>
    <w:p w14:paraId="18FB39DB" w14:textId="77777777" w:rsidR="005A1CE3" w:rsidRPr="006B08A4" w:rsidRDefault="005A1CE3" w:rsidP="005A1CE3">
      <w:pPr>
        <w:rPr>
          <w:lang w:val="ru-RU"/>
        </w:rPr>
      </w:pPr>
    </w:p>
    <w:p w14:paraId="78E74007" w14:textId="77777777" w:rsidR="005A1CE3" w:rsidRPr="006B08A4" w:rsidRDefault="005A1CE3" w:rsidP="005A1CE3">
      <w:pPr>
        <w:rPr>
          <w:lang w:val="ru-RU"/>
        </w:rPr>
      </w:pPr>
      <w:r w:rsidRPr="006B08A4">
        <w:rPr>
          <w:color w:val="000000"/>
          <w:lang w:val="ru-RU"/>
        </w:rPr>
        <w:t>Мальцева замирает за столом. Пристально смотрит на Игоря. Мальцев наливает себе портвейн.</w:t>
      </w:r>
    </w:p>
    <w:p w14:paraId="5A903298" w14:textId="77777777" w:rsidR="005A1CE3" w:rsidRPr="006B08A4" w:rsidRDefault="005A1CE3" w:rsidP="005A1CE3">
      <w:pPr>
        <w:rPr>
          <w:lang w:val="ru-RU"/>
        </w:rPr>
      </w:pPr>
    </w:p>
    <w:p w14:paraId="68F1DA57" w14:textId="77777777" w:rsidR="005A1CE3" w:rsidRPr="006B08A4" w:rsidRDefault="005A1CE3" w:rsidP="005A1CE3">
      <w:pPr>
        <w:ind w:left="3166"/>
        <w:rPr>
          <w:lang w:val="ru-RU"/>
        </w:rPr>
      </w:pPr>
      <w:r w:rsidRPr="006B08A4">
        <w:rPr>
          <w:color w:val="000000"/>
          <w:lang w:val="ru-RU"/>
        </w:rPr>
        <w:t>МАЛЬЦЕВ</w:t>
      </w:r>
    </w:p>
    <w:p w14:paraId="215235BE" w14:textId="77777777" w:rsidR="005A1CE3" w:rsidRPr="006B08A4" w:rsidRDefault="005A1CE3" w:rsidP="005A1CE3">
      <w:pPr>
        <w:ind w:left="1441" w:right="2161"/>
        <w:rPr>
          <w:lang w:val="ru-RU"/>
        </w:rPr>
      </w:pPr>
      <w:r w:rsidRPr="006B08A4">
        <w:rPr>
          <w:color w:val="000000"/>
          <w:lang w:val="ru-RU"/>
        </w:rPr>
        <w:t>Хватит маму пугать. Братьев Гримм перечитал, что ли?</w:t>
      </w:r>
    </w:p>
    <w:p w14:paraId="69E47058" w14:textId="77777777" w:rsidR="005A1CE3" w:rsidRPr="006B08A4" w:rsidRDefault="005A1CE3" w:rsidP="005A1CE3">
      <w:pPr>
        <w:rPr>
          <w:lang w:val="ru-RU"/>
        </w:rPr>
      </w:pPr>
    </w:p>
    <w:p w14:paraId="7BB6D441" w14:textId="77777777" w:rsidR="005A1CE3" w:rsidRPr="006B08A4" w:rsidRDefault="005A1CE3" w:rsidP="005A1CE3">
      <w:pPr>
        <w:rPr>
          <w:lang w:val="ru-RU"/>
        </w:rPr>
      </w:pPr>
      <w:r w:rsidRPr="006B08A4">
        <w:rPr>
          <w:color w:val="000000"/>
          <w:lang w:val="ru-RU"/>
        </w:rPr>
        <w:t>Подмигивает Игорю.</w:t>
      </w:r>
    </w:p>
    <w:p w14:paraId="2FF9BE38" w14:textId="77777777" w:rsidR="005A1CE3" w:rsidRPr="006B08A4" w:rsidRDefault="005A1CE3" w:rsidP="005A1CE3">
      <w:pPr>
        <w:rPr>
          <w:lang w:val="ru-RU"/>
        </w:rPr>
      </w:pPr>
    </w:p>
    <w:p w14:paraId="1B0346E2" w14:textId="77777777" w:rsidR="005A1CE3" w:rsidRPr="006B08A4" w:rsidRDefault="005A1CE3" w:rsidP="005A1CE3">
      <w:pPr>
        <w:ind w:left="3166"/>
        <w:rPr>
          <w:lang w:val="ru-RU"/>
        </w:rPr>
      </w:pPr>
      <w:r w:rsidRPr="006B08A4">
        <w:rPr>
          <w:color w:val="000000"/>
          <w:lang w:val="ru-RU"/>
        </w:rPr>
        <w:t>МАЛЬЦЕВА</w:t>
      </w:r>
    </w:p>
    <w:p w14:paraId="67C30C17" w14:textId="77777777" w:rsidR="005A1CE3" w:rsidRPr="006B08A4" w:rsidRDefault="005A1CE3" w:rsidP="005A1CE3">
      <w:pPr>
        <w:ind w:left="1441" w:right="2161"/>
        <w:rPr>
          <w:lang w:val="ru-RU"/>
        </w:rPr>
      </w:pPr>
      <w:r w:rsidRPr="006B08A4">
        <w:rPr>
          <w:color w:val="000000"/>
          <w:lang w:val="ru-RU"/>
        </w:rPr>
        <w:t>Да ну вас. И так уже мигрень третий день. Ну какая кровь? Какой мёртвый мальчик? В школе ещё начни эту чушь рассказывать. Чтоб тебя выгнали.</w:t>
      </w:r>
    </w:p>
    <w:p w14:paraId="40B3ACD7" w14:textId="77777777" w:rsidR="005A1CE3" w:rsidRPr="006B08A4" w:rsidRDefault="005A1CE3" w:rsidP="005A1CE3">
      <w:pPr>
        <w:rPr>
          <w:lang w:val="ru-RU"/>
        </w:rPr>
      </w:pPr>
    </w:p>
    <w:p w14:paraId="47FA8FD1" w14:textId="77777777" w:rsidR="005A1CE3" w:rsidRPr="006B08A4" w:rsidRDefault="005A1CE3" w:rsidP="005A1CE3">
      <w:pPr>
        <w:rPr>
          <w:lang w:val="ru-RU"/>
        </w:rPr>
      </w:pPr>
      <w:r w:rsidRPr="006B08A4">
        <w:rPr>
          <w:color w:val="000000"/>
          <w:lang w:val="ru-RU"/>
        </w:rPr>
        <w:t>Игорь даже не пытается больше оправдываться. Так и не поев, встаёт, убегает.</w:t>
      </w:r>
    </w:p>
    <w:p w14:paraId="726C2B5A" w14:textId="77777777" w:rsidR="005A1CE3" w:rsidRPr="006B08A4" w:rsidRDefault="005A1CE3" w:rsidP="005A1CE3">
      <w:pPr>
        <w:rPr>
          <w:lang w:val="ru-RU"/>
        </w:rPr>
      </w:pPr>
    </w:p>
    <w:p w14:paraId="3AC80126" w14:textId="77777777" w:rsidR="005A1CE3" w:rsidRPr="006B08A4" w:rsidRDefault="005A1CE3" w:rsidP="005A1CE3">
      <w:pPr>
        <w:ind w:left="3166"/>
        <w:rPr>
          <w:lang w:val="ru-RU"/>
        </w:rPr>
      </w:pPr>
      <w:r w:rsidRPr="006B08A4">
        <w:rPr>
          <w:color w:val="000000"/>
          <w:lang w:val="ru-RU"/>
        </w:rPr>
        <w:t>МАЛЬЦЕВ</w:t>
      </w:r>
    </w:p>
    <w:p w14:paraId="25E0E68C" w14:textId="77777777" w:rsidR="005A1CE3" w:rsidRPr="006B08A4" w:rsidRDefault="005A1CE3" w:rsidP="005A1CE3">
      <w:pPr>
        <w:ind w:left="1441" w:right="2161"/>
        <w:rPr>
          <w:lang w:val="ru-RU"/>
        </w:rPr>
      </w:pPr>
      <w:r w:rsidRPr="006B08A4">
        <w:rPr>
          <w:color w:val="000000"/>
          <w:lang w:val="ru-RU"/>
        </w:rPr>
        <w:t>Что-то он со своей кометой вообще уже… И мальчики кровавые в глазах…</w:t>
      </w:r>
    </w:p>
    <w:p w14:paraId="3FF9573C" w14:textId="77777777" w:rsidR="005A1CE3" w:rsidRPr="006B08A4" w:rsidRDefault="005A1CE3" w:rsidP="005A1CE3">
      <w:pPr>
        <w:rPr>
          <w:lang w:val="ru-RU"/>
        </w:rPr>
      </w:pPr>
    </w:p>
    <w:p w14:paraId="5B94727C" w14:textId="77777777" w:rsidR="005A1CE3" w:rsidRPr="006B08A4" w:rsidRDefault="005A1CE3" w:rsidP="005A1CE3">
      <w:pPr>
        <w:ind w:left="3166"/>
        <w:rPr>
          <w:lang w:val="ru-RU"/>
        </w:rPr>
      </w:pPr>
      <w:r w:rsidRPr="006B08A4">
        <w:rPr>
          <w:color w:val="000000"/>
          <w:lang w:val="ru-RU"/>
        </w:rPr>
        <w:t>МАЛЬЦЕВА</w:t>
      </w:r>
    </w:p>
    <w:p w14:paraId="68F8E925" w14:textId="77777777" w:rsidR="005A1CE3" w:rsidRPr="006B08A4" w:rsidRDefault="005A1CE3" w:rsidP="005A1CE3">
      <w:pPr>
        <w:ind w:left="1441" w:right="2161"/>
        <w:rPr>
          <w:lang w:val="ru-RU"/>
        </w:rPr>
      </w:pPr>
      <w:r w:rsidRPr="006B08A4">
        <w:rPr>
          <w:color w:val="000000"/>
          <w:lang w:val="ru-RU"/>
        </w:rPr>
        <w:t>Да просто надо не обращать внимания. И пройдёт.</w:t>
      </w:r>
    </w:p>
    <w:p w14:paraId="30151213" w14:textId="77777777" w:rsidR="005A1CE3" w:rsidRPr="006B08A4" w:rsidRDefault="005A1CE3" w:rsidP="005A1CE3">
      <w:pPr>
        <w:rPr>
          <w:lang w:val="ru-RU"/>
        </w:rPr>
      </w:pPr>
    </w:p>
    <w:p w14:paraId="33633061" w14:textId="77777777" w:rsidR="005A1CE3" w:rsidRPr="006B08A4" w:rsidRDefault="005A1CE3" w:rsidP="005A1CE3">
      <w:pPr>
        <w:rPr>
          <w:lang w:val="ru-RU"/>
        </w:rPr>
      </w:pPr>
      <w:r w:rsidRPr="006B08A4">
        <w:rPr>
          <w:color w:val="000000"/>
          <w:lang w:val="ru-RU"/>
        </w:rPr>
        <w:t>Делает глоток из бокала. Игорь наблюдает за родителями через стеклянную дверь, осторожно снимает телефонную трубку. Набирает 02.</w:t>
      </w:r>
    </w:p>
    <w:p w14:paraId="7F43CC08" w14:textId="77777777" w:rsidR="005A1CE3" w:rsidRPr="006B08A4" w:rsidRDefault="005A1CE3" w:rsidP="005A1CE3">
      <w:pPr>
        <w:rPr>
          <w:lang w:val="ru-RU"/>
        </w:rPr>
      </w:pPr>
    </w:p>
    <w:p w14:paraId="66F74418" w14:textId="77777777" w:rsidR="005A1CE3" w:rsidRPr="006B08A4" w:rsidRDefault="005A1CE3" w:rsidP="005A1CE3">
      <w:pPr>
        <w:ind w:left="3166"/>
        <w:rPr>
          <w:lang w:val="ru-RU"/>
        </w:rPr>
      </w:pPr>
      <w:r w:rsidRPr="006B08A4">
        <w:rPr>
          <w:color w:val="000000"/>
          <w:lang w:val="ru-RU"/>
        </w:rPr>
        <w:t>ИГОРЬ</w:t>
      </w:r>
    </w:p>
    <w:p w14:paraId="36FC29DB" w14:textId="77777777" w:rsidR="005A1CE3" w:rsidRPr="006B08A4" w:rsidRDefault="005A1CE3" w:rsidP="005A1CE3">
      <w:pPr>
        <w:ind w:left="1441" w:right="2161"/>
        <w:rPr>
          <w:lang w:val="ru-RU"/>
        </w:rPr>
      </w:pPr>
      <w:r w:rsidRPr="006B08A4">
        <w:rPr>
          <w:color w:val="000000"/>
          <w:lang w:val="ru-RU"/>
        </w:rPr>
        <w:t>Здравствуйте, это милиция?</w:t>
      </w:r>
    </w:p>
    <w:p w14:paraId="02DE87EF" w14:textId="77777777" w:rsidR="005A1CE3" w:rsidRPr="006B08A4" w:rsidRDefault="005A1CE3" w:rsidP="005A1CE3">
      <w:pPr>
        <w:ind w:left="2303"/>
        <w:rPr>
          <w:lang w:val="ru-RU"/>
        </w:rPr>
      </w:pPr>
      <w:r w:rsidRPr="006B08A4">
        <w:rPr>
          <w:color w:val="000000"/>
          <w:lang w:val="ru-RU"/>
        </w:rPr>
        <w:t>(пауза)</w:t>
      </w:r>
    </w:p>
    <w:p w14:paraId="2E119957" w14:textId="77777777" w:rsidR="005A1CE3" w:rsidRPr="006B08A4" w:rsidRDefault="005A1CE3" w:rsidP="005A1CE3">
      <w:pPr>
        <w:ind w:left="1441" w:right="2161"/>
        <w:rPr>
          <w:lang w:val="ru-RU"/>
        </w:rPr>
      </w:pPr>
      <w:r w:rsidRPr="006B08A4">
        <w:rPr>
          <w:color w:val="000000"/>
          <w:lang w:val="ru-RU"/>
        </w:rPr>
        <w:t>Игорь Мальцев,</w:t>
      </w:r>
    </w:p>
    <w:p w14:paraId="74347D50" w14:textId="77777777" w:rsidR="005A1CE3" w:rsidRPr="006B08A4" w:rsidRDefault="005A1CE3" w:rsidP="005A1CE3">
      <w:pPr>
        <w:ind w:left="2303"/>
        <w:rPr>
          <w:lang w:val="ru-RU"/>
        </w:rPr>
      </w:pPr>
      <w:r w:rsidRPr="006B08A4">
        <w:rPr>
          <w:color w:val="000000"/>
          <w:lang w:val="ru-RU"/>
        </w:rPr>
        <w:t>(пауза)</w:t>
      </w:r>
    </w:p>
    <w:p w14:paraId="1CB86DAF" w14:textId="77777777" w:rsidR="005A1CE3" w:rsidRPr="006B08A4" w:rsidRDefault="005A1CE3" w:rsidP="005A1CE3">
      <w:pPr>
        <w:ind w:left="1441" w:right="2161"/>
        <w:rPr>
          <w:lang w:val="ru-RU"/>
        </w:rPr>
      </w:pPr>
      <w:r w:rsidRPr="006B08A4">
        <w:rPr>
          <w:color w:val="000000"/>
          <w:lang w:val="ru-RU"/>
        </w:rPr>
        <w:t>проспект Шмидта, 6А</w:t>
      </w:r>
    </w:p>
    <w:p w14:paraId="6A54A3B8" w14:textId="77777777" w:rsidR="005A1CE3" w:rsidRPr="006B08A4" w:rsidRDefault="005A1CE3" w:rsidP="005A1CE3">
      <w:pPr>
        <w:ind w:left="2303"/>
        <w:rPr>
          <w:lang w:val="ru-RU"/>
        </w:rPr>
      </w:pPr>
      <w:r w:rsidRPr="006B08A4">
        <w:rPr>
          <w:color w:val="000000"/>
          <w:lang w:val="ru-RU"/>
        </w:rPr>
        <w:t>(пауза)</w:t>
      </w:r>
    </w:p>
    <w:p w14:paraId="4C19BF2E" w14:textId="77777777" w:rsidR="005A1CE3" w:rsidRPr="006B08A4" w:rsidRDefault="005A1CE3" w:rsidP="005A1CE3">
      <w:pPr>
        <w:ind w:left="1441" w:right="2161"/>
        <w:rPr>
          <w:lang w:val="ru-RU"/>
        </w:rPr>
      </w:pPr>
      <w:r w:rsidRPr="006B08A4">
        <w:rPr>
          <w:color w:val="000000"/>
          <w:lang w:val="ru-RU"/>
        </w:rPr>
        <w:t>Я видел мёртвого мальчика, всего в крови.</w:t>
      </w:r>
    </w:p>
    <w:p w14:paraId="12C832C9" w14:textId="77777777" w:rsidR="005A1CE3" w:rsidRPr="006B08A4" w:rsidRDefault="005A1CE3" w:rsidP="005A1CE3">
      <w:pPr>
        <w:rPr>
          <w:lang w:val="ru-RU"/>
        </w:rPr>
      </w:pPr>
    </w:p>
    <w:p w14:paraId="25511227" w14:textId="77777777" w:rsidR="005A1CE3" w:rsidRPr="006B08A4" w:rsidRDefault="005A1CE3" w:rsidP="005A1CE3">
      <w:pPr>
        <w:rPr>
          <w:lang w:val="ru-RU"/>
        </w:rPr>
      </w:pPr>
      <w:r w:rsidRPr="006B08A4">
        <w:rPr>
          <w:color w:val="000000"/>
          <w:lang w:val="ru-RU"/>
        </w:rPr>
        <w:t>Пауза. Кладёт трубку. Плачет.</w:t>
      </w:r>
    </w:p>
    <w:p w14:paraId="3232206F" w14:textId="77777777" w:rsidR="005A1CE3" w:rsidRPr="006B08A4" w:rsidRDefault="005A1CE3" w:rsidP="005A1CE3">
      <w:pPr>
        <w:rPr>
          <w:lang w:val="ru-RU"/>
        </w:rPr>
      </w:pPr>
    </w:p>
    <w:p w14:paraId="481319FD" w14:textId="12A888DA" w:rsidR="005A1CE3" w:rsidRPr="006B08A4" w:rsidRDefault="005A1CE3" w:rsidP="005A1CE3">
      <w:pPr>
        <w:rPr>
          <w:lang w:val="ru-RU"/>
        </w:rPr>
      </w:pPr>
      <w:r w:rsidRPr="006B08A4">
        <w:rPr>
          <w:b/>
          <w:color w:val="000000"/>
          <w:lang w:val="ru-RU"/>
        </w:rPr>
        <w:t xml:space="preserve">1-3. ИНТ. БАНКЕТНЫЙ ЗАЛ.КОРИДОР НОЧЬ 1. </w:t>
      </w:r>
      <w:r w:rsidRPr="006B08A4">
        <w:rPr>
          <w:lang w:val="ru-RU"/>
        </w:rPr>
        <w:br/>
      </w:r>
      <w:r w:rsidRPr="006B08A4">
        <w:rPr>
          <w:b/>
          <w:color w:val="000000"/>
          <w:lang w:val="ru-RU"/>
        </w:rPr>
        <w:t>ГЕНПРОКУРОР, СОТРУДНИК 1</w:t>
      </w:r>
      <w:r w:rsidR="006B08A4">
        <w:rPr>
          <w:b/>
          <w:color w:val="000000"/>
          <w:lang w:val="ru-RU"/>
        </w:rPr>
        <w:t>, сотрудник 2, приближенные Генпрокурора 5, жёны сотрудников 5</w:t>
      </w:r>
      <w:r w:rsidRPr="006B08A4">
        <w:rPr>
          <w:b/>
          <w:color w:val="000000"/>
          <w:lang w:val="ru-RU"/>
        </w:rPr>
        <w:t xml:space="preserve"> (00:57)</w:t>
      </w:r>
      <w:r w:rsidRPr="006B08A4">
        <w:rPr>
          <w:lang w:val="ru-RU"/>
        </w:rPr>
        <w:br/>
      </w:r>
    </w:p>
    <w:p w14:paraId="1FD8ECAF" w14:textId="77777777" w:rsidR="005A1CE3" w:rsidRPr="006B08A4" w:rsidRDefault="005A1CE3" w:rsidP="005A1CE3">
      <w:pPr>
        <w:rPr>
          <w:lang w:val="ru-RU"/>
        </w:rPr>
      </w:pPr>
      <w:r w:rsidRPr="006B08A4">
        <w:rPr>
          <w:color w:val="000000"/>
          <w:lang w:val="ru-RU"/>
        </w:rPr>
        <w:t xml:space="preserve">Из банкетного зала выходит Генпрокурор, и несколько сотрудников. Фоном мы слышим звуки веселья и праздничного концерта. Выступает </w:t>
      </w:r>
      <w:r w:rsidRPr="006B08A4">
        <w:rPr>
          <w:color w:val="000000"/>
          <w:lang w:val="ru-RU"/>
        </w:rPr>
        <w:lastRenderedPageBreak/>
        <w:t>ансамбль.</w:t>
      </w:r>
      <w:r w:rsidRPr="006B08A4">
        <w:rPr>
          <w:lang w:val="ru-RU"/>
        </w:rPr>
        <w:br/>
      </w:r>
      <w:r w:rsidRPr="006B08A4">
        <w:rPr>
          <w:lang w:val="ru-RU"/>
        </w:rPr>
        <w:br/>
      </w:r>
      <w:r w:rsidRPr="006B08A4">
        <w:rPr>
          <w:color w:val="000000"/>
          <w:lang w:val="ru-RU"/>
        </w:rPr>
        <w:t>В пустом гулком мраморном холле слышны отчётливые шаги догоняющего всю процессию офицера.</w:t>
      </w:r>
      <w:r w:rsidRPr="006B08A4">
        <w:rPr>
          <w:lang w:val="ru-RU"/>
        </w:rPr>
        <w:br/>
      </w:r>
      <w:r w:rsidRPr="006B08A4">
        <w:rPr>
          <w:color w:val="000000"/>
          <w:lang w:val="ru-RU"/>
        </w:rPr>
        <w:t>Сотрудник 1 обращается к Генпрокурору, остальные внимательно слушают.</w:t>
      </w:r>
      <w:r w:rsidRPr="006B08A4">
        <w:rPr>
          <w:lang w:val="ru-RU"/>
        </w:rPr>
        <w:br/>
      </w:r>
      <w:r w:rsidRPr="006B08A4">
        <w:rPr>
          <w:color w:val="000000"/>
          <w:lang w:val="ru-RU"/>
        </w:rPr>
        <w:t>СОТРУДНИК 1</w:t>
      </w:r>
      <w:r w:rsidRPr="006B08A4">
        <w:rPr>
          <w:lang w:val="ru-RU"/>
        </w:rPr>
        <w:br/>
      </w:r>
      <w:r w:rsidRPr="006B08A4">
        <w:rPr>
          <w:color w:val="000000"/>
          <w:lang w:val="ru-RU"/>
        </w:rPr>
        <w:t xml:space="preserve">Извините, что в такой момент. Убийство, </w:t>
      </w:r>
      <w:proofErr w:type="spellStart"/>
      <w:r w:rsidRPr="006B08A4">
        <w:rPr>
          <w:color w:val="000000"/>
          <w:lang w:val="ru-RU"/>
        </w:rPr>
        <w:t>Алексан</w:t>
      </w:r>
      <w:proofErr w:type="spellEnd"/>
      <w:r w:rsidRPr="006B08A4">
        <w:rPr>
          <w:color w:val="000000"/>
          <w:lang w:val="ru-RU"/>
        </w:rPr>
        <w:t xml:space="preserve"> Михалыч.</w:t>
      </w:r>
      <w:r w:rsidRPr="006B08A4">
        <w:rPr>
          <w:lang w:val="ru-RU"/>
        </w:rPr>
        <w:br/>
      </w:r>
      <w:r w:rsidRPr="006B08A4">
        <w:rPr>
          <w:color w:val="000000"/>
          <w:lang w:val="ru-RU"/>
        </w:rPr>
        <w:t>ГЕНПРОКУРОР</w:t>
      </w:r>
      <w:r w:rsidRPr="006B08A4">
        <w:rPr>
          <w:lang w:val="ru-RU"/>
        </w:rPr>
        <w:br/>
      </w:r>
      <w:r w:rsidRPr="006B08A4">
        <w:rPr>
          <w:color w:val="000000"/>
          <w:lang w:val="ru-RU"/>
        </w:rPr>
        <w:t>(усмехнувшись)</w:t>
      </w:r>
      <w:r w:rsidRPr="006B08A4">
        <w:rPr>
          <w:lang w:val="ru-RU"/>
        </w:rPr>
        <w:br/>
      </w:r>
      <w:r w:rsidRPr="006B08A4">
        <w:rPr>
          <w:color w:val="000000"/>
          <w:lang w:val="ru-RU"/>
        </w:rPr>
        <w:t>Уверен, что и не одно.</w:t>
      </w:r>
      <w:r w:rsidRPr="006B08A4">
        <w:rPr>
          <w:lang w:val="ru-RU"/>
        </w:rPr>
        <w:br/>
      </w:r>
      <w:r w:rsidRPr="006B08A4">
        <w:rPr>
          <w:color w:val="000000"/>
          <w:lang w:val="ru-RU"/>
        </w:rPr>
        <w:t>СОТРУДНИК 1</w:t>
      </w:r>
      <w:r w:rsidRPr="006B08A4">
        <w:rPr>
          <w:lang w:val="ru-RU"/>
        </w:rPr>
        <w:br/>
      </w:r>
      <w:r w:rsidRPr="006B08A4">
        <w:rPr>
          <w:color w:val="000000"/>
          <w:lang w:val="ru-RU"/>
        </w:rPr>
        <w:t xml:space="preserve">Ребёнок, </w:t>
      </w:r>
      <w:proofErr w:type="spellStart"/>
      <w:r w:rsidRPr="006B08A4">
        <w:rPr>
          <w:color w:val="000000"/>
          <w:lang w:val="ru-RU"/>
        </w:rPr>
        <w:t>Алексан</w:t>
      </w:r>
      <w:proofErr w:type="spellEnd"/>
      <w:r w:rsidRPr="006B08A4">
        <w:rPr>
          <w:color w:val="000000"/>
          <w:lang w:val="ru-RU"/>
        </w:rPr>
        <w:t xml:space="preserve"> Михалыч. На Рублёвке, возле дач ЦК.</w:t>
      </w:r>
      <w:r w:rsidRPr="006B08A4">
        <w:rPr>
          <w:lang w:val="ru-RU"/>
        </w:rPr>
        <w:br/>
      </w:r>
      <w:r w:rsidRPr="006B08A4">
        <w:rPr>
          <w:color w:val="000000"/>
          <w:lang w:val="ru-RU"/>
        </w:rPr>
        <w:t>ГЕНПРОКУРОР</w:t>
      </w:r>
      <w:r w:rsidRPr="006B08A4">
        <w:rPr>
          <w:lang w:val="ru-RU"/>
        </w:rPr>
        <w:br/>
      </w:r>
      <w:r w:rsidRPr="006B08A4">
        <w:rPr>
          <w:color w:val="000000"/>
          <w:lang w:val="ru-RU"/>
        </w:rPr>
        <w:t>(становится максимально серьёзным)</w:t>
      </w:r>
      <w:r w:rsidRPr="006B08A4">
        <w:rPr>
          <w:lang w:val="ru-RU"/>
        </w:rPr>
        <w:br/>
      </w:r>
      <w:r w:rsidRPr="006B08A4">
        <w:rPr>
          <w:color w:val="000000"/>
          <w:lang w:val="ru-RU"/>
        </w:rPr>
        <w:t>Чей?</w:t>
      </w:r>
      <w:r w:rsidRPr="006B08A4">
        <w:rPr>
          <w:lang w:val="ru-RU"/>
        </w:rPr>
        <w:br/>
      </w:r>
      <w:r w:rsidRPr="006B08A4">
        <w:rPr>
          <w:color w:val="000000"/>
          <w:lang w:val="ru-RU"/>
        </w:rPr>
        <w:t>СОТРУДНИК 1</w:t>
      </w:r>
      <w:r w:rsidRPr="006B08A4">
        <w:rPr>
          <w:lang w:val="ru-RU"/>
        </w:rPr>
        <w:br/>
      </w:r>
      <w:r w:rsidRPr="006B08A4">
        <w:rPr>
          <w:color w:val="000000"/>
          <w:lang w:val="ru-RU"/>
        </w:rPr>
        <w:t>Ничей, но перерезано горло, половые органы, изуродованы. Страшное дело в общем. До дачи Громыко меньше километра, а у него внук. Никогда такого не было.</w:t>
      </w:r>
      <w:r w:rsidRPr="006B08A4">
        <w:rPr>
          <w:lang w:val="ru-RU"/>
        </w:rPr>
        <w:br/>
      </w:r>
      <w:r w:rsidRPr="006B08A4">
        <w:rPr>
          <w:color w:val="000000"/>
          <w:lang w:val="ru-RU"/>
        </w:rPr>
        <w:t>СОТРУДНИК 2</w:t>
      </w:r>
      <w:r w:rsidRPr="006B08A4">
        <w:rPr>
          <w:lang w:val="ru-RU"/>
        </w:rPr>
        <w:br/>
      </w:r>
      <w:r w:rsidRPr="006B08A4">
        <w:rPr>
          <w:color w:val="000000"/>
          <w:lang w:val="ru-RU"/>
        </w:rPr>
        <w:t xml:space="preserve">В </w:t>
      </w:r>
      <w:proofErr w:type="spellStart"/>
      <w:r w:rsidRPr="006B08A4">
        <w:rPr>
          <w:color w:val="000000"/>
          <w:lang w:val="ru-RU"/>
        </w:rPr>
        <w:t>Ростове</w:t>
      </w:r>
      <w:proofErr w:type="spellEnd"/>
      <w:r w:rsidRPr="006B08A4">
        <w:rPr>
          <w:color w:val="000000"/>
          <w:lang w:val="ru-RU"/>
        </w:rPr>
        <w:t xml:space="preserve"> такая же серия. Может, теперь к нам приехал с гастролями?</w:t>
      </w:r>
      <w:r w:rsidRPr="006B08A4">
        <w:rPr>
          <w:lang w:val="ru-RU"/>
        </w:rPr>
        <w:br/>
      </w:r>
      <w:r w:rsidRPr="006B08A4">
        <w:rPr>
          <w:color w:val="000000"/>
          <w:lang w:val="ru-RU"/>
        </w:rPr>
        <w:t>ГЕНПРОКУРОР</w:t>
      </w:r>
      <w:r w:rsidRPr="006B08A4">
        <w:rPr>
          <w:lang w:val="ru-RU"/>
        </w:rPr>
        <w:br/>
      </w:r>
      <w:proofErr w:type="spellStart"/>
      <w:r w:rsidRPr="006B08A4">
        <w:rPr>
          <w:color w:val="000000"/>
          <w:lang w:val="ru-RU"/>
        </w:rPr>
        <w:t>Ростов</w:t>
      </w:r>
      <w:proofErr w:type="spellEnd"/>
      <w:r w:rsidRPr="006B08A4">
        <w:rPr>
          <w:color w:val="000000"/>
          <w:lang w:val="ru-RU"/>
        </w:rPr>
        <w:t xml:space="preserve"> - моя колыбель. </w:t>
      </w:r>
      <w:proofErr w:type="spellStart"/>
      <w:r w:rsidRPr="006B08A4">
        <w:rPr>
          <w:color w:val="000000"/>
          <w:lang w:val="ru-RU"/>
        </w:rPr>
        <w:t>Следаки</w:t>
      </w:r>
      <w:proofErr w:type="spellEnd"/>
      <w:r w:rsidRPr="006B08A4">
        <w:rPr>
          <w:color w:val="000000"/>
          <w:lang w:val="ru-RU"/>
        </w:rPr>
        <w:t xml:space="preserve"> там хорошие. Кто там делом занимается? Сюда его срочно. Пусть посмотрит, разберётся и всё доложит лично мне.</w:t>
      </w:r>
      <w:r w:rsidRPr="006B08A4">
        <w:rPr>
          <w:lang w:val="ru-RU"/>
        </w:rPr>
        <w:br/>
      </w:r>
      <w:r w:rsidRPr="006B08A4">
        <w:rPr>
          <w:color w:val="000000"/>
          <w:lang w:val="ru-RU"/>
        </w:rPr>
        <w:t>Фоном мы слышим ликующий и хлопающий в такт весёлой песне зал.</w:t>
      </w:r>
      <w:r w:rsidRPr="006B08A4">
        <w:rPr>
          <w:lang w:val="ru-RU"/>
        </w:rPr>
        <w:br/>
      </w:r>
      <w:r w:rsidRPr="006B08A4">
        <w:rPr>
          <w:color w:val="000000"/>
          <w:lang w:val="ru-RU"/>
        </w:rPr>
        <w:t>Генпрокурор закуривает и выходит на улицу. Похоже, праздничное настроение уже не вернуть.</w:t>
      </w:r>
    </w:p>
    <w:p w14:paraId="5FFCAD05" w14:textId="77777777" w:rsidR="005A1CE3" w:rsidRPr="006B08A4" w:rsidRDefault="005A1CE3" w:rsidP="005A1CE3">
      <w:pPr>
        <w:rPr>
          <w:lang w:val="ru-RU"/>
        </w:rPr>
      </w:pPr>
    </w:p>
    <w:p w14:paraId="7B868289" w14:textId="77777777" w:rsidR="005A1CE3" w:rsidRPr="006B08A4" w:rsidRDefault="005A1CE3" w:rsidP="005A1CE3">
      <w:pPr>
        <w:rPr>
          <w:lang w:val="ru-RU"/>
        </w:rPr>
      </w:pPr>
      <w:r w:rsidRPr="006B08A4">
        <w:rPr>
          <w:b/>
          <w:color w:val="000000"/>
          <w:lang w:val="ru-RU"/>
        </w:rPr>
        <w:t xml:space="preserve">1-4. ИНТ. КВАРТИРА БОКОВА.КУХНЯ НОЧЬ 1. </w:t>
      </w:r>
      <w:r w:rsidRPr="006B08A4">
        <w:rPr>
          <w:lang w:val="ru-RU"/>
        </w:rPr>
        <w:br/>
      </w:r>
      <w:r w:rsidRPr="006B08A4">
        <w:rPr>
          <w:b/>
          <w:color w:val="000000"/>
          <w:lang w:val="ru-RU"/>
        </w:rPr>
        <w:t>БОКОВ (00:25)</w:t>
      </w:r>
      <w:r w:rsidRPr="006B08A4">
        <w:rPr>
          <w:lang w:val="ru-RU"/>
        </w:rPr>
        <w:br/>
      </w:r>
    </w:p>
    <w:p w14:paraId="724ACD49" w14:textId="77777777" w:rsidR="005A1CE3" w:rsidRPr="006B08A4" w:rsidRDefault="005A1CE3" w:rsidP="005A1CE3">
      <w:pPr>
        <w:rPr>
          <w:lang w:val="ru-RU"/>
        </w:rPr>
      </w:pPr>
      <w:r w:rsidRPr="006B08A4">
        <w:rPr>
          <w:color w:val="000000"/>
          <w:lang w:val="ru-RU"/>
        </w:rPr>
        <w:t>Типичная кухня в хрущёвке. БОКОВ (28) «перемалывает» суп «Метеором». Делает он это не очень ловко: брызги разлетаются на стены, миксер страшно жужжит, но Боков не обращает на это внимания, сосредоточившись на процессе. Периодически отхлёбывает пиво из бутылки (выглядит при этом как Брэд Пит, а не как алкоголик). Когда миксер выключается, мы слышим надрывный кашель.</w:t>
      </w:r>
    </w:p>
    <w:p w14:paraId="3AB24BC0" w14:textId="77777777" w:rsidR="005A1CE3" w:rsidRPr="006B08A4" w:rsidRDefault="005A1CE3" w:rsidP="005A1CE3">
      <w:pPr>
        <w:rPr>
          <w:lang w:val="ru-RU"/>
        </w:rPr>
      </w:pPr>
    </w:p>
    <w:p w14:paraId="6510E3AF" w14:textId="77777777" w:rsidR="005A1CE3" w:rsidRPr="006B08A4" w:rsidRDefault="005A1CE3" w:rsidP="005A1CE3">
      <w:pPr>
        <w:rPr>
          <w:lang w:val="ru-RU"/>
        </w:rPr>
      </w:pPr>
      <w:r w:rsidRPr="006B08A4">
        <w:rPr>
          <w:b/>
          <w:color w:val="000000"/>
          <w:lang w:val="ru-RU"/>
        </w:rPr>
        <w:t xml:space="preserve">1-4-А. ИНТ. КВАРТИРА БОКОВА.ВАННАЯ НОЧЬ 1. </w:t>
      </w:r>
      <w:r w:rsidRPr="006B08A4">
        <w:rPr>
          <w:lang w:val="ru-RU"/>
        </w:rPr>
        <w:br/>
      </w:r>
      <w:r w:rsidRPr="006B08A4">
        <w:rPr>
          <w:b/>
          <w:color w:val="000000"/>
          <w:lang w:val="ru-RU"/>
        </w:rPr>
        <w:t>МАРИНА (00:12)</w:t>
      </w:r>
      <w:r w:rsidRPr="006B08A4">
        <w:rPr>
          <w:lang w:val="ru-RU"/>
        </w:rPr>
        <w:br/>
      </w:r>
    </w:p>
    <w:p w14:paraId="53FB8FBB" w14:textId="77777777" w:rsidR="005A1CE3" w:rsidRPr="006B08A4" w:rsidRDefault="005A1CE3" w:rsidP="005A1CE3">
      <w:pPr>
        <w:rPr>
          <w:lang w:val="ru-RU"/>
        </w:rPr>
      </w:pPr>
      <w:r w:rsidRPr="006B08A4">
        <w:rPr>
          <w:color w:val="000000"/>
          <w:lang w:val="ru-RU"/>
        </w:rPr>
        <w:t>На раковине в ванной – яркое пятно крови. Молодая, очень худая женщина (МАРИНА), кашляет и сплёвывает очередной сгусток, включает воду, смывает кровь, ополаскивает лицо и выходит из ванной.</w:t>
      </w:r>
    </w:p>
    <w:p w14:paraId="74C5ECFF" w14:textId="77777777" w:rsidR="005A1CE3" w:rsidRPr="006B08A4" w:rsidRDefault="005A1CE3" w:rsidP="005A1CE3">
      <w:pPr>
        <w:rPr>
          <w:lang w:val="ru-RU"/>
        </w:rPr>
      </w:pPr>
    </w:p>
    <w:p w14:paraId="6821DA56" w14:textId="4D1C7934" w:rsidR="005A1CE3" w:rsidRPr="006B08A4" w:rsidRDefault="005A1CE3" w:rsidP="005A1CE3">
      <w:pPr>
        <w:rPr>
          <w:lang w:val="ru-RU"/>
        </w:rPr>
      </w:pPr>
      <w:r w:rsidRPr="006B08A4">
        <w:rPr>
          <w:b/>
          <w:color w:val="000000"/>
          <w:lang w:val="ru-RU"/>
        </w:rPr>
        <w:t xml:space="preserve">1-4-В. ИНТ. КВАРТИРА БОКОВА.КОМНАТА НОЧЬ 1. </w:t>
      </w:r>
      <w:r w:rsidRPr="006B08A4">
        <w:rPr>
          <w:lang w:val="ru-RU"/>
        </w:rPr>
        <w:br/>
      </w:r>
      <w:r w:rsidRPr="006B08A4">
        <w:rPr>
          <w:b/>
          <w:color w:val="000000"/>
          <w:lang w:val="ru-RU"/>
        </w:rPr>
        <w:t>БОКОВ, МАРИНА</w:t>
      </w:r>
      <w:r w:rsidR="006B08A4">
        <w:rPr>
          <w:b/>
          <w:color w:val="000000"/>
          <w:lang w:val="ru-RU"/>
        </w:rPr>
        <w:t>, милиционер 1</w:t>
      </w:r>
      <w:r w:rsidRPr="006B08A4">
        <w:rPr>
          <w:b/>
          <w:color w:val="000000"/>
          <w:lang w:val="ru-RU"/>
        </w:rPr>
        <w:t xml:space="preserve"> (01:38)</w:t>
      </w:r>
      <w:r w:rsidRPr="006B08A4">
        <w:rPr>
          <w:lang w:val="ru-RU"/>
        </w:rPr>
        <w:br/>
      </w:r>
    </w:p>
    <w:p w14:paraId="75C1FE10" w14:textId="77777777" w:rsidR="005A1CE3" w:rsidRPr="006B08A4" w:rsidRDefault="005A1CE3" w:rsidP="005A1CE3">
      <w:pPr>
        <w:rPr>
          <w:lang w:val="ru-RU"/>
        </w:rPr>
      </w:pPr>
      <w:r w:rsidRPr="006B08A4">
        <w:rPr>
          <w:color w:val="000000"/>
          <w:lang w:val="ru-RU"/>
        </w:rPr>
        <w:lastRenderedPageBreak/>
        <w:t>Марина заходит в комнату и ложится на диван. Берёт с тумбочки сигарету и закуривает. Появляется Боков с тарелкой супа-пюре.</w:t>
      </w:r>
    </w:p>
    <w:p w14:paraId="2E3CB070" w14:textId="77777777" w:rsidR="005A1CE3" w:rsidRPr="006B08A4" w:rsidRDefault="005A1CE3" w:rsidP="005A1CE3">
      <w:pPr>
        <w:rPr>
          <w:lang w:val="ru-RU"/>
        </w:rPr>
      </w:pPr>
    </w:p>
    <w:p w14:paraId="69497FA4" w14:textId="77777777" w:rsidR="005A1CE3" w:rsidRPr="006B08A4" w:rsidRDefault="005A1CE3" w:rsidP="005A1CE3">
      <w:pPr>
        <w:ind w:left="3166"/>
        <w:rPr>
          <w:lang w:val="ru-RU"/>
        </w:rPr>
      </w:pPr>
      <w:r w:rsidRPr="006B08A4">
        <w:rPr>
          <w:color w:val="000000"/>
          <w:lang w:val="ru-RU"/>
        </w:rPr>
        <w:t>БОКОВ</w:t>
      </w:r>
    </w:p>
    <w:p w14:paraId="43B2B74E" w14:textId="77777777" w:rsidR="005A1CE3" w:rsidRPr="006B08A4" w:rsidRDefault="005A1CE3" w:rsidP="005A1CE3">
      <w:pPr>
        <w:ind w:left="1441" w:right="2161"/>
        <w:rPr>
          <w:lang w:val="ru-RU"/>
        </w:rPr>
      </w:pPr>
      <w:r w:rsidRPr="006B08A4">
        <w:rPr>
          <w:color w:val="000000"/>
          <w:lang w:val="ru-RU"/>
        </w:rPr>
        <w:t>Ты всё-таки самая женщина из всех женщин в мире - никогда не делаешь того, что тебе говорят.</w:t>
      </w:r>
    </w:p>
    <w:p w14:paraId="3A2F076C" w14:textId="77777777" w:rsidR="005A1CE3" w:rsidRPr="006B08A4" w:rsidRDefault="005A1CE3" w:rsidP="005A1CE3">
      <w:pPr>
        <w:ind w:left="2303"/>
        <w:rPr>
          <w:lang w:val="ru-RU"/>
        </w:rPr>
      </w:pPr>
      <w:r w:rsidRPr="006B08A4">
        <w:rPr>
          <w:color w:val="000000"/>
          <w:lang w:val="ru-RU"/>
        </w:rPr>
        <w:t>(забирает сигарету, делает затяжку)</w:t>
      </w:r>
    </w:p>
    <w:p w14:paraId="393C9D24" w14:textId="77777777" w:rsidR="005A1CE3" w:rsidRPr="006B08A4" w:rsidRDefault="005A1CE3" w:rsidP="005A1CE3">
      <w:pPr>
        <w:ind w:left="1441" w:right="2161"/>
        <w:rPr>
          <w:lang w:val="ru-RU"/>
        </w:rPr>
      </w:pPr>
      <w:r w:rsidRPr="006B08A4">
        <w:rPr>
          <w:color w:val="000000"/>
          <w:lang w:val="ru-RU"/>
        </w:rPr>
        <w:t>Врач сказал не курить и есть.</w:t>
      </w:r>
    </w:p>
    <w:p w14:paraId="65653EEC" w14:textId="77777777" w:rsidR="005A1CE3" w:rsidRPr="006B08A4" w:rsidRDefault="005A1CE3" w:rsidP="005A1CE3">
      <w:pPr>
        <w:rPr>
          <w:lang w:val="ru-RU"/>
        </w:rPr>
      </w:pPr>
    </w:p>
    <w:p w14:paraId="782BE38F" w14:textId="77777777" w:rsidR="005A1CE3" w:rsidRPr="006B08A4" w:rsidRDefault="005A1CE3" w:rsidP="005A1CE3">
      <w:pPr>
        <w:ind w:left="3166"/>
        <w:rPr>
          <w:lang w:val="ru-RU"/>
        </w:rPr>
      </w:pPr>
      <w:r w:rsidRPr="006B08A4">
        <w:rPr>
          <w:color w:val="000000"/>
          <w:lang w:val="ru-RU"/>
        </w:rPr>
        <w:t>МАРИНА</w:t>
      </w:r>
    </w:p>
    <w:p w14:paraId="46C5E082" w14:textId="77777777" w:rsidR="005A1CE3" w:rsidRPr="006B08A4" w:rsidRDefault="005A1CE3" w:rsidP="005A1CE3">
      <w:pPr>
        <w:ind w:left="2303"/>
        <w:rPr>
          <w:lang w:val="ru-RU"/>
        </w:rPr>
      </w:pPr>
      <w:r w:rsidRPr="006B08A4">
        <w:rPr>
          <w:color w:val="000000"/>
          <w:lang w:val="ru-RU"/>
        </w:rPr>
        <w:t>(очень сиплым, практически неразличимым голосом)</w:t>
      </w:r>
    </w:p>
    <w:p w14:paraId="3042A2EF" w14:textId="77777777" w:rsidR="005A1CE3" w:rsidRPr="006B08A4" w:rsidRDefault="005A1CE3" w:rsidP="005A1CE3">
      <w:pPr>
        <w:ind w:left="1441" w:right="2161"/>
        <w:rPr>
          <w:lang w:val="ru-RU"/>
        </w:rPr>
      </w:pPr>
      <w:r w:rsidRPr="006B08A4">
        <w:rPr>
          <w:color w:val="000000"/>
          <w:lang w:val="ru-RU"/>
        </w:rPr>
        <w:t>Мне больно есть.</w:t>
      </w:r>
    </w:p>
    <w:p w14:paraId="07717E26" w14:textId="77777777" w:rsidR="005A1CE3" w:rsidRPr="006B08A4" w:rsidRDefault="005A1CE3" w:rsidP="005A1CE3">
      <w:pPr>
        <w:rPr>
          <w:lang w:val="ru-RU"/>
        </w:rPr>
      </w:pPr>
    </w:p>
    <w:p w14:paraId="28012AAF" w14:textId="77777777" w:rsidR="005A1CE3" w:rsidRPr="006B08A4" w:rsidRDefault="005A1CE3" w:rsidP="005A1CE3">
      <w:pPr>
        <w:ind w:left="3166"/>
        <w:rPr>
          <w:lang w:val="ru-RU"/>
        </w:rPr>
      </w:pPr>
      <w:r w:rsidRPr="006B08A4">
        <w:rPr>
          <w:color w:val="000000"/>
          <w:lang w:val="ru-RU"/>
        </w:rPr>
        <w:t>БОКОВ</w:t>
      </w:r>
    </w:p>
    <w:p w14:paraId="4FCF3BDD" w14:textId="77777777" w:rsidR="005A1CE3" w:rsidRPr="006B08A4" w:rsidRDefault="005A1CE3" w:rsidP="005A1CE3">
      <w:pPr>
        <w:ind w:left="1441" w:right="2161"/>
        <w:rPr>
          <w:lang w:val="ru-RU"/>
        </w:rPr>
      </w:pPr>
      <w:r w:rsidRPr="006B08A4">
        <w:rPr>
          <w:color w:val="000000"/>
          <w:lang w:val="ru-RU"/>
        </w:rPr>
        <w:t>Это смотря что. Попробуй</w:t>
      </w:r>
    </w:p>
    <w:p w14:paraId="5C386147" w14:textId="77777777" w:rsidR="005A1CE3" w:rsidRPr="006B08A4" w:rsidRDefault="005A1CE3" w:rsidP="005A1CE3">
      <w:pPr>
        <w:ind w:left="2303"/>
        <w:rPr>
          <w:lang w:val="ru-RU"/>
        </w:rPr>
      </w:pPr>
      <w:r w:rsidRPr="006B08A4">
        <w:rPr>
          <w:color w:val="000000"/>
          <w:lang w:val="ru-RU"/>
        </w:rPr>
        <w:t>(кормит жену из ложки)</w:t>
      </w:r>
    </w:p>
    <w:p w14:paraId="79F8D262" w14:textId="77777777" w:rsidR="005A1CE3" w:rsidRPr="006B08A4" w:rsidRDefault="005A1CE3" w:rsidP="005A1CE3">
      <w:pPr>
        <w:ind w:left="1441" w:right="2161"/>
        <w:rPr>
          <w:lang w:val="ru-RU"/>
        </w:rPr>
      </w:pPr>
      <w:r w:rsidRPr="006B08A4">
        <w:rPr>
          <w:color w:val="000000"/>
          <w:lang w:val="ru-RU"/>
        </w:rPr>
        <w:t>Если перестанешь капризничать, всё скоро пройдёт.</w:t>
      </w:r>
    </w:p>
    <w:p w14:paraId="59ABE187" w14:textId="77777777" w:rsidR="005A1CE3" w:rsidRPr="006B08A4" w:rsidRDefault="005A1CE3" w:rsidP="005A1CE3">
      <w:pPr>
        <w:rPr>
          <w:lang w:val="ru-RU"/>
        </w:rPr>
      </w:pPr>
    </w:p>
    <w:p w14:paraId="31F7CF7C" w14:textId="77777777" w:rsidR="005A1CE3" w:rsidRPr="006B08A4" w:rsidRDefault="005A1CE3" w:rsidP="005A1CE3">
      <w:pPr>
        <w:rPr>
          <w:lang w:val="ru-RU"/>
        </w:rPr>
      </w:pPr>
      <w:r w:rsidRPr="006B08A4">
        <w:rPr>
          <w:color w:val="000000"/>
          <w:lang w:val="ru-RU"/>
        </w:rPr>
        <w:t>Жена проглатывает ложку, видно, что ей очень больно.</w:t>
      </w:r>
    </w:p>
    <w:p w14:paraId="0ADFA0EA" w14:textId="77777777" w:rsidR="005A1CE3" w:rsidRPr="006B08A4" w:rsidRDefault="005A1CE3" w:rsidP="005A1CE3">
      <w:pPr>
        <w:rPr>
          <w:lang w:val="ru-RU"/>
        </w:rPr>
      </w:pPr>
    </w:p>
    <w:p w14:paraId="402CF4D1" w14:textId="77777777" w:rsidR="005A1CE3" w:rsidRPr="006B08A4" w:rsidRDefault="005A1CE3" w:rsidP="005A1CE3">
      <w:pPr>
        <w:ind w:left="3166"/>
        <w:rPr>
          <w:lang w:val="ru-RU"/>
        </w:rPr>
      </w:pPr>
      <w:r w:rsidRPr="006B08A4">
        <w:rPr>
          <w:color w:val="000000"/>
          <w:lang w:val="ru-RU"/>
        </w:rPr>
        <w:t>МАРИНА</w:t>
      </w:r>
    </w:p>
    <w:p w14:paraId="17B8DE87" w14:textId="77777777" w:rsidR="005A1CE3" w:rsidRPr="006B08A4" w:rsidRDefault="005A1CE3" w:rsidP="005A1CE3">
      <w:pPr>
        <w:ind w:left="1441" w:right="2161"/>
        <w:rPr>
          <w:lang w:val="ru-RU"/>
        </w:rPr>
      </w:pPr>
      <w:r w:rsidRPr="006B08A4">
        <w:rPr>
          <w:color w:val="000000"/>
          <w:lang w:val="ru-RU"/>
        </w:rPr>
        <w:t>Мы даже не знаем, что это, как можно знать, что оно пройдёт.</w:t>
      </w:r>
    </w:p>
    <w:p w14:paraId="2A3DAA66" w14:textId="77777777" w:rsidR="005A1CE3" w:rsidRPr="006B08A4" w:rsidRDefault="005A1CE3" w:rsidP="005A1CE3">
      <w:pPr>
        <w:rPr>
          <w:lang w:val="ru-RU"/>
        </w:rPr>
      </w:pPr>
    </w:p>
    <w:p w14:paraId="1ABEDE3A" w14:textId="77777777" w:rsidR="005A1CE3" w:rsidRPr="006B08A4" w:rsidRDefault="005A1CE3" w:rsidP="005A1CE3">
      <w:pPr>
        <w:ind w:left="3166"/>
        <w:rPr>
          <w:lang w:val="ru-RU"/>
        </w:rPr>
      </w:pPr>
      <w:r w:rsidRPr="006B08A4">
        <w:rPr>
          <w:color w:val="000000"/>
          <w:lang w:val="ru-RU"/>
        </w:rPr>
        <w:t>БОКОВ</w:t>
      </w:r>
    </w:p>
    <w:p w14:paraId="27602260" w14:textId="77777777" w:rsidR="005A1CE3" w:rsidRPr="006B08A4" w:rsidRDefault="005A1CE3" w:rsidP="005A1CE3">
      <w:pPr>
        <w:ind w:left="2303"/>
        <w:rPr>
          <w:lang w:val="ru-RU"/>
        </w:rPr>
      </w:pPr>
      <w:r w:rsidRPr="006B08A4">
        <w:rPr>
          <w:color w:val="000000"/>
          <w:lang w:val="ru-RU"/>
        </w:rPr>
        <w:t>(кормит жену из ложки)</w:t>
      </w:r>
    </w:p>
    <w:p w14:paraId="2E138568" w14:textId="77777777" w:rsidR="005A1CE3" w:rsidRPr="006B08A4" w:rsidRDefault="005A1CE3" w:rsidP="005A1CE3">
      <w:pPr>
        <w:ind w:left="1441" w:right="2161"/>
        <w:rPr>
          <w:lang w:val="ru-RU"/>
        </w:rPr>
      </w:pPr>
      <w:r w:rsidRPr="006B08A4">
        <w:rPr>
          <w:color w:val="000000"/>
          <w:lang w:val="ru-RU"/>
        </w:rPr>
        <w:t>Ну мы знаем, что это не туберкулёз, а значит, ничего страшного. Я взял отгулы и готовлю уже ж, даже лучше, чем твоя мама.</w:t>
      </w:r>
    </w:p>
    <w:p w14:paraId="3DF1BA07" w14:textId="77777777" w:rsidR="005A1CE3" w:rsidRPr="006B08A4" w:rsidRDefault="005A1CE3" w:rsidP="005A1CE3">
      <w:pPr>
        <w:ind w:left="2303"/>
        <w:rPr>
          <w:lang w:val="ru-RU"/>
        </w:rPr>
      </w:pPr>
      <w:r w:rsidRPr="006B08A4">
        <w:rPr>
          <w:color w:val="000000"/>
          <w:lang w:val="ru-RU"/>
        </w:rPr>
        <w:t>(улыбается)</w:t>
      </w:r>
    </w:p>
    <w:p w14:paraId="7D7A70D0" w14:textId="77777777" w:rsidR="005A1CE3" w:rsidRPr="006B08A4" w:rsidRDefault="005A1CE3" w:rsidP="005A1CE3">
      <w:pPr>
        <w:rPr>
          <w:lang w:val="ru-RU"/>
        </w:rPr>
      </w:pPr>
    </w:p>
    <w:p w14:paraId="5D46C655" w14:textId="77777777" w:rsidR="005A1CE3" w:rsidRPr="006B08A4" w:rsidRDefault="005A1CE3" w:rsidP="005A1CE3">
      <w:pPr>
        <w:rPr>
          <w:lang w:val="ru-RU"/>
        </w:rPr>
      </w:pPr>
      <w:r w:rsidRPr="006B08A4">
        <w:rPr>
          <w:color w:val="000000"/>
          <w:lang w:val="ru-RU"/>
        </w:rPr>
        <w:t>Резкий настойчивый звонок в дверь. Жена вскакивает, но Боков жестом останавливает её и идёт открывать дверь сам. В квартиру входит МИЛИЦИОНЕР 1.</w:t>
      </w:r>
    </w:p>
    <w:p w14:paraId="7F33A4EF" w14:textId="77777777" w:rsidR="005A1CE3" w:rsidRPr="006B08A4" w:rsidRDefault="005A1CE3" w:rsidP="005A1CE3">
      <w:pPr>
        <w:ind w:left="1441" w:right="2161"/>
        <w:rPr>
          <w:lang w:val="ru-RU"/>
        </w:rPr>
      </w:pPr>
      <w:r w:rsidRPr="006B08A4">
        <w:rPr>
          <w:color w:val="000000"/>
          <w:lang w:val="ru-RU"/>
        </w:rPr>
        <w:t>МИЛИЦИОНЕР 1</w:t>
      </w:r>
    </w:p>
    <w:p w14:paraId="7B4B60E7" w14:textId="77777777" w:rsidR="005A1CE3" w:rsidRPr="006B08A4" w:rsidRDefault="005A1CE3" w:rsidP="005A1CE3">
      <w:pPr>
        <w:ind w:left="1441" w:right="2161"/>
        <w:rPr>
          <w:lang w:val="ru-RU"/>
        </w:rPr>
      </w:pPr>
      <w:r w:rsidRPr="006B08A4">
        <w:rPr>
          <w:color w:val="000000"/>
          <w:lang w:val="ru-RU"/>
        </w:rPr>
        <w:t>Евгений Афанасьевич, вас в Москву вызывают.</w:t>
      </w:r>
    </w:p>
    <w:p w14:paraId="15D17655" w14:textId="77777777" w:rsidR="005A1CE3" w:rsidRPr="006B08A4" w:rsidRDefault="005A1CE3" w:rsidP="005A1CE3">
      <w:pPr>
        <w:rPr>
          <w:lang w:val="ru-RU"/>
        </w:rPr>
      </w:pPr>
    </w:p>
    <w:p w14:paraId="1FB54A76" w14:textId="77777777" w:rsidR="005A1CE3" w:rsidRPr="006B08A4" w:rsidRDefault="005A1CE3" w:rsidP="005A1CE3">
      <w:pPr>
        <w:ind w:left="3166"/>
        <w:rPr>
          <w:lang w:val="ru-RU"/>
        </w:rPr>
      </w:pPr>
      <w:r w:rsidRPr="006B08A4">
        <w:rPr>
          <w:color w:val="000000"/>
          <w:lang w:val="ru-RU"/>
        </w:rPr>
        <w:t>БОКОВ</w:t>
      </w:r>
    </w:p>
    <w:p w14:paraId="08F65176" w14:textId="77777777" w:rsidR="005A1CE3" w:rsidRPr="006B08A4" w:rsidRDefault="005A1CE3" w:rsidP="005A1CE3">
      <w:pPr>
        <w:ind w:left="1441" w:right="2161"/>
        <w:rPr>
          <w:lang w:val="ru-RU"/>
        </w:rPr>
      </w:pPr>
      <w:r w:rsidRPr="006B08A4">
        <w:rPr>
          <w:color w:val="000000"/>
          <w:lang w:val="ru-RU"/>
        </w:rPr>
        <w:t>Наградить хотят в честь праздника? Так вроде не за что.</w:t>
      </w:r>
    </w:p>
    <w:p w14:paraId="6C9FBF02" w14:textId="77777777" w:rsidR="005A1CE3" w:rsidRPr="006B08A4" w:rsidRDefault="005A1CE3" w:rsidP="005A1CE3">
      <w:pPr>
        <w:ind w:left="1441" w:right="2161"/>
        <w:rPr>
          <w:lang w:val="ru-RU"/>
        </w:rPr>
      </w:pPr>
      <w:r w:rsidRPr="006B08A4">
        <w:rPr>
          <w:color w:val="000000"/>
          <w:lang w:val="ru-RU"/>
        </w:rPr>
        <w:t>МИЛИЦИОНЕР 1</w:t>
      </w:r>
    </w:p>
    <w:p w14:paraId="476F90D5" w14:textId="77777777" w:rsidR="005A1CE3" w:rsidRPr="006B08A4" w:rsidRDefault="005A1CE3" w:rsidP="005A1CE3">
      <w:pPr>
        <w:ind w:left="1441" w:right="2161"/>
        <w:rPr>
          <w:lang w:val="ru-RU"/>
        </w:rPr>
      </w:pPr>
      <w:r w:rsidRPr="006B08A4">
        <w:rPr>
          <w:color w:val="000000"/>
          <w:lang w:val="ru-RU"/>
        </w:rPr>
        <w:t>Самолёт через час. Я вас в аэропорт отвезу.</w:t>
      </w:r>
    </w:p>
    <w:p w14:paraId="1E1424CE" w14:textId="77777777" w:rsidR="005A1CE3" w:rsidRPr="006B08A4" w:rsidRDefault="005A1CE3" w:rsidP="005A1CE3">
      <w:pPr>
        <w:rPr>
          <w:lang w:val="ru-RU"/>
        </w:rPr>
      </w:pPr>
    </w:p>
    <w:p w14:paraId="05D4BC1F" w14:textId="77777777" w:rsidR="005A1CE3" w:rsidRPr="006B08A4" w:rsidRDefault="005A1CE3" w:rsidP="005A1CE3">
      <w:pPr>
        <w:ind w:left="3166"/>
        <w:rPr>
          <w:lang w:val="ru-RU"/>
        </w:rPr>
      </w:pPr>
      <w:r w:rsidRPr="006B08A4">
        <w:rPr>
          <w:color w:val="000000"/>
          <w:lang w:val="ru-RU"/>
        </w:rPr>
        <w:t>БОКОВ</w:t>
      </w:r>
    </w:p>
    <w:p w14:paraId="4D41971A" w14:textId="77777777" w:rsidR="005A1CE3" w:rsidRPr="006B08A4" w:rsidRDefault="005A1CE3" w:rsidP="005A1CE3">
      <w:pPr>
        <w:ind w:left="1441" w:right="2161"/>
        <w:rPr>
          <w:lang w:val="ru-RU"/>
        </w:rPr>
      </w:pPr>
      <w:r w:rsidRPr="006B08A4">
        <w:rPr>
          <w:color w:val="000000"/>
          <w:lang w:val="ru-RU"/>
        </w:rPr>
        <w:t>Я не поеду ни в какую Москву.</w:t>
      </w:r>
    </w:p>
    <w:p w14:paraId="684E8FDE" w14:textId="77777777" w:rsidR="005A1CE3" w:rsidRPr="006B08A4" w:rsidRDefault="005A1CE3" w:rsidP="005A1CE3">
      <w:pPr>
        <w:ind w:left="1441" w:right="2161"/>
        <w:rPr>
          <w:lang w:val="ru-RU"/>
        </w:rPr>
      </w:pPr>
      <w:r w:rsidRPr="006B08A4">
        <w:rPr>
          <w:color w:val="000000"/>
          <w:lang w:val="ru-RU"/>
        </w:rPr>
        <w:t>МИЛИЦИОНЕР 1</w:t>
      </w:r>
    </w:p>
    <w:p w14:paraId="28F2262B" w14:textId="77777777" w:rsidR="005A1CE3" w:rsidRPr="006B08A4" w:rsidRDefault="005A1CE3" w:rsidP="005A1CE3">
      <w:pPr>
        <w:ind w:left="1441" w:right="2161"/>
        <w:rPr>
          <w:lang w:val="ru-RU"/>
        </w:rPr>
      </w:pPr>
      <w:r w:rsidRPr="006B08A4">
        <w:rPr>
          <w:color w:val="000000"/>
          <w:lang w:val="ru-RU"/>
        </w:rPr>
        <w:t xml:space="preserve">Там </w:t>
      </w:r>
      <w:proofErr w:type="spellStart"/>
      <w:r w:rsidRPr="006B08A4">
        <w:rPr>
          <w:color w:val="000000"/>
          <w:lang w:val="ru-RU"/>
        </w:rPr>
        <w:t>серийник</w:t>
      </w:r>
      <w:proofErr w:type="spellEnd"/>
      <w:r w:rsidRPr="006B08A4">
        <w:rPr>
          <w:color w:val="000000"/>
          <w:lang w:val="ru-RU"/>
        </w:rPr>
        <w:t xml:space="preserve"> ваш объявился.</w:t>
      </w:r>
    </w:p>
    <w:p w14:paraId="6CAF1663" w14:textId="77777777" w:rsidR="005A1CE3" w:rsidRPr="006B08A4" w:rsidRDefault="005A1CE3" w:rsidP="005A1CE3">
      <w:pPr>
        <w:rPr>
          <w:lang w:val="ru-RU"/>
        </w:rPr>
      </w:pPr>
    </w:p>
    <w:p w14:paraId="13FABAD8" w14:textId="77777777" w:rsidR="005A1CE3" w:rsidRPr="006B08A4" w:rsidRDefault="005A1CE3" w:rsidP="005A1CE3">
      <w:pPr>
        <w:ind w:left="3166"/>
        <w:rPr>
          <w:lang w:val="ru-RU"/>
        </w:rPr>
      </w:pPr>
      <w:r w:rsidRPr="006B08A4">
        <w:rPr>
          <w:color w:val="000000"/>
          <w:lang w:val="ru-RU"/>
        </w:rPr>
        <w:lastRenderedPageBreak/>
        <w:t>БОКОВ</w:t>
      </w:r>
    </w:p>
    <w:p w14:paraId="14DEB315" w14:textId="77777777" w:rsidR="005A1CE3" w:rsidRPr="006B08A4" w:rsidRDefault="005A1CE3" w:rsidP="005A1CE3">
      <w:pPr>
        <w:ind w:left="1441" w:right="2161"/>
        <w:rPr>
          <w:lang w:val="ru-RU"/>
        </w:rPr>
      </w:pPr>
      <w:r w:rsidRPr="006B08A4">
        <w:rPr>
          <w:color w:val="000000"/>
          <w:lang w:val="ru-RU"/>
        </w:rPr>
        <w:t>Это точно?</w:t>
      </w:r>
    </w:p>
    <w:p w14:paraId="3E88F276" w14:textId="77777777" w:rsidR="005A1CE3" w:rsidRPr="006B08A4" w:rsidRDefault="005A1CE3" w:rsidP="005A1CE3">
      <w:pPr>
        <w:rPr>
          <w:lang w:val="ru-RU"/>
        </w:rPr>
      </w:pPr>
    </w:p>
    <w:p w14:paraId="26CA7DCC" w14:textId="77777777" w:rsidR="005A1CE3" w:rsidRPr="006B08A4" w:rsidRDefault="005A1CE3" w:rsidP="005A1CE3">
      <w:pPr>
        <w:rPr>
          <w:lang w:val="ru-RU"/>
        </w:rPr>
      </w:pPr>
      <w:r w:rsidRPr="006B08A4">
        <w:rPr>
          <w:color w:val="000000"/>
          <w:lang w:val="ru-RU"/>
        </w:rPr>
        <w:t>Милиционер пожимает плечами.</w:t>
      </w:r>
    </w:p>
    <w:p w14:paraId="4148C849" w14:textId="77777777" w:rsidR="005A1CE3" w:rsidRPr="006B08A4" w:rsidRDefault="005A1CE3" w:rsidP="005A1CE3">
      <w:pPr>
        <w:ind w:left="1441" w:right="2161"/>
        <w:rPr>
          <w:lang w:val="ru-RU"/>
        </w:rPr>
      </w:pPr>
      <w:r w:rsidRPr="006B08A4">
        <w:rPr>
          <w:color w:val="000000"/>
          <w:lang w:val="ru-RU"/>
        </w:rPr>
        <w:t>МИЛИЦИОНЕР 1</w:t>
      </w:r>
    </w:p>
    <w:p w14:paraId="203875CF" w14:textId="77777777" w:rsidR="005A1CE3" w:rsidRPr="006B08A4" w:rsidRDefault="005A1CE3" w:rsidP="005A1CE3">
      <w:pPr>
        <w:ind w:left="1441" w:right="2161"/>
        <w:rPr>
          <w:lang w:val="ru-RU"/>
        </w:rPr>
      </w:pPr>
      <w:r w:rsidRPr="006B08A4">
        <w:rPr>
          <w:color w:val="000000"/>
          <w:lang w:val="ru-RU"/>
        </w:rPr>
        <w:t>Сказали вам решать точно ли и лично генпрокурору завтра всё доложить.</w:t>
      </w:r>
    </w:p>
    <w:p w14:paraId="310C3F25" w14:textId="77777777" w:rsidR="005A1CE3" w:rsidRPr="006B08A4" w:rsidRDefault="005A1CE3" w:rsidP="005A1CE3">
      <w:pPr>
        <w:rPr>
          <w:lang w:val="ru-RU"/>
        </w:rPr>
      </w:pPr>
    </w:p>
    <w:p w14:paraId="3DDF4A14" w14:textId="77777777" w:rsidR="005A1CE3" w:rsidRPr="006B08A4" w:rsidRDefault="005A1CE3" w:rsidP="005A1CE3">
      <w:pPr>
        <w:ind w:left="3166"/>
        <w:rPr>
          <w:lang w:val="ru-RU"/>
        </w:rPr>
      </w:pPr>
      <w:r w:rsidRPr="006B08A4">
        <w:rPr>
          <w:color w:val="000000"/>
          <w:lang w:val="ru-RU"/>
        </w:rPr>
        <w:t>БОКОВ</w:t>
      </w:r>
    </w:p>
    <w:p w14:paraId="3A29C0BA" w14:textId="77777777" w:rsidR="005A1CE3" w:rsidRPr="006B08A4" w:rsidRDefault="005A1CE3" w:rsidP="005A1CE3">
      <w:pPr>
        <w:ind w:left="1441" w:right="2161"/>
        <w:rPr>
          <w:lang w:val="ru-RU"/>
        </w:rPr>
      </w:pPr>
      <w:r w:rsidRPr="006B08A4">
        <w:rPr>
          <w:color w:val="000000"/>
          <w:lang w:val="ru-RU"/>
        </w:rPr>
        <w:t>В машине подождите.</w:t>
      </w:r>
    </w:p>
    <w:p w14:paraId="6ED362C7" w14:textId="77777777" w:rsidR="005A1CE3" w:rsidRPr="006B08A4" w:rsidRDefault="005A1CE3" w:rsidP="005A1CE3">
      <w:pPr>
        <w:rPr>
          <w:lang w:val="ru-RU"/>
        </w:rPr>
      </w:pPr>
    </w:p>
    <w:p w14:paraId="3E8169E0" w14:textId="77777777" w:rsidR="005A1CE3" w:rsidRPr="006B08A4" w:rsidRDefault="005A1CE3" w:rsidP="005A1CE3">
      <w:pPr>
        <w:rPr>
          <w:lang w:val="ru-RU"/>
        </w:rPr>
      </w:pPr>
      <w:r w:rsidRPr="006B08A4">
        <w:rPr>
          <w:color w:val="000000"/>
          <w:lang w:val="ru-RU"/>
        </w:rPr>
        <w:t>Боков возвращается в комнату. Жена пытается проглотить ещё ложку и плачет. Боков вытирает ей слезу, целует, поправляет волосы.</w:t>
      </w:r>
    </w:p>
    <w:p w14:paraId="05C77A57" w14:textId="77777777" w:rsidR="005A1CE3" w:rsidRPr="006B08A4" w:rsidRDefault="005A1CE3" w:rsidP="005A1CE3">
      <w:pPr>
        <w:rPr>
          <w:lang w:val="ru-RU"/>
        </w:rPr>
      </w:pPr>
    </w:p>
    <w:p w14:paraId="50AD056A" w14:textId="77777777" w:rsidR="005A1CE3" w:rsidRPr="006B08A4" w:rsidRDefault="005A1CE3" w:rsidP="005A1CE3">
      <w:pPr>
        <w:ind w:left="3166"/>
        <w:rPr>
          <w:lang w:val="ru-RU"/>
        </w:rPr>
      </w:pPr>
      <w:r w:rsidRPr="006B08A4">
        <w:rPr>
          <w:color w:val="000000"/>
          <w:lang w:val="ru-RU"/>
        </w:rPr>
        <w:t>БОКОВ</w:t>
      </w:r>
    </w:p>
    <w:p w14:paraId="18B59AFD" w14:textId="77777777" w:rsidR="005A1CE3" w:rsidRPr="006B08A4" w:rsidRDefault="005A1CE3" w:rsidP="005A1CE3">
      <w:pPr>
        <w:ind w:left="1441" w:right="2161"/>
        <w:rPr>
          <w:lang w:val="ru-RU"/>
        </w:rPr>
      </w:pPr>
      <w:r w:rsidRPr="006B08A4">
        <w:rPr>
          <w:color w:val="000000"/>
          <w:lang w:val="ru-RU"/>
        </w:rPr>
        <w:t xml:space="preserve">Тут такое дело… </w:t>
      </w:r>
      <w:proofErr w:type="spellStart"/>
      <w:r w:rsidRPr="006B08A4">
        <w:rPr>
          <w:color w:val="000000"/>
          <w:lang w:val="ru-RU"/>
        </w:rPr>
        <w:t>Манюнь</w:t>
      </w:r>
      <w:proofErr w:type="spellEnd"/>
      <w:r w:rsidRPr="006B08A4">
        <w:rPr>
          <w:color w:val="000000"/>
          <w:lang w:val="ru-RU"/>
        </w:rPr>
        <w:t>… Мне надо улететь в Москву. Но я одним днём постараюсь. Маме позвоню, чтоб следила за тобой.</w:t>
      </w:r>
    </w:p>
    <w:p w14:paraId="0A078978" w14:textId="77777777" w:rsidR="005A1CE3" w:rsidRPr="006B08A4" w:rsidRDefault="005A1CE3" w:rsidP="005A1CE3">
      <w:pPr>
        <w:rPr>
          <w:lang w:val="ru-RU"/>
        </w:rPr>
      </w:pPr>
    </w:p>
    <w:p w14:paraId="5E3184DA" w14:textId="77777777" w:rsidR="005A1CE3" w:rsidRPr="006B08A4" w:rsidRDefault="005A1CE3" w:rsidP="005A1CE3">
      <w:pPr>
        <w:ind w:left="3166"/>
        <w:rPr>
          <w:lang w:val="ru-RU"/>
        </w:rPr>
      </w:pPr>
      <w:r w:rsidRPr="006B08A4">
        <w:rPr>
          <w:color w:val="000000"/>
          <w:lang w:val="ru-RU"/>
        </w:rPr>
        <w:t>МАРИНА</w:t>
      </w:r>
    </w:p>
    <w:p w14:paraId="2CC28B3E" w14:textId="77777777" w:rsidR="005A1CE3" w:rsidRPr="006B08A4" w:rsidRDefault="005A1CE3" w:rsidP="005A1CE3">
      <w:pPr>
        <w:ind w:left="1441" w:right="2161"/>
        <w:rPr>
          <w:lang w:val="ru-RU"/>
        </w:rPr>
      </w:pPr>
      <w:r w:rsidRPr="006B08A4">
        <w:rPr>
          <w:color w:val="000000"/>
          <w:lang w:val="ru-RU"/>
        </w:rPr>
        <w:t>Не надо маму.</w:t>
      </w:r>
    </w:p>
    <w:p w14:paraId="3E64A084" w14:textId="77777777" w:rsidR="005A1CE3" w:rsidRPr="006B08A4" w:rsidRDefault="005A1CE3" w:rsidP="005A1CE3">
      <w:pPr>
        <w:rPr>
          <w:lang w:val="ru-RU"/>
        </w:rPr>
      </w:pPr>
    </w:p>
    <w:p w14:paraId="356EBD5F" w14:textId="77777777" w:rsidR="005A1CE3" w:rsidRPr="006B08A4" w:rsidRDefault="005A1CE3" w:rsidP="005A1CE3">
      <w:pPr>
        <w:rPr>
          <w:lang w:val="ru-RU"/>
        </w:rPr>
      </w:pPr>
      <w:r w:rsidRPr="006B08A4">
        <w:rPr>
          <w:color w:val="000000"/>
          <w:lang w:val="ru-RU"/>
        </w:rPr>
        <w:t>Боков нежно целует плачущую жену, прижимает к груди.</w:t>
      </w:r>
    </w:p>
    <w:p w14:paraId="7463C20C" w14:textId="77777777" w:rsidR="005A1CE3" w:rsidRPr="006B08A4" w:rsidRDefault="005A1CE3" w:rsidP="005A1CE3">
      <w:pPr>
        <w:rPr>
          <w:lang w:val="ru-RU"/>
        </w:rPr>
      </w:pPr>
    </w:p>
    <w:p w14:paraId="32182CB6" w14:textId="23DBEE7D" w:rsidR="005A1CE3" w:rsidRPr="006B08A4" w:rsidRDefault="005A1CE3" w:rsidP="005A1CE3">
      <w:pPr>
        <w:rPr>
          <w:lang w:val="ru-RU"/>
        </w:rPr>
      </w:pPr>
      <w:r w:rsidRPr="006B08A4">
        <w:rPr>
          <w:b/>
          <w:color w:val="000000"/>
          <w:lang w:val="ru-RU"/>
        </w:rPr>
        <w:t xml:space="preserve">1-5. НАТ. АЭРОПОРТ МОСКВЫ.СТОЯНКА МИЛИЦЕЙСКИЙ “БОБИК” НОЧЬ 1. </w:t>
      </w:r>
      <w:r w:rsidRPr="006B08A4">
        <w:rPr>
          <w:lang w:val="ru-RU"/>
        </w:rPr>
        <w:br/>
      </w:r>
      <w:r w:rsidRPr="006B08A4">
        <w:rPr>
          <w:b/>
          <w:color w:val="000000"/>
          <w:lang w:val="ru-RU"/>
        </w:rPr>
        <w:t>БОКОВ</w:t>
      </w:r>
      <w:r w:rsidR="006B08A4">
        <w:rPr>
          <w:b/>
          <w:color w:val="000000"/>
          <w:lang w:val="ru-RU"/>
        </w:rPr>
        <w:t>, пассажиры (25)</w:t>
      </w:r>
      <w:r w:rsidRPr="006B08A4">
        <w:rPr>
          <w:b/>
          <w:color w:val="000000"/>
          <w:lang w:val="ru-RU"/>
        </w:rPr>
        <w:t xml:space="preserve"> (00:30)</w:t>
      </w:r>
      <w:r w:rsidRPr="006B08A4">
        <w:rPr>
          <w:lang w:val="ru-RU"/>
        </w:rPr>
        <w:br/>
      </w:r>
    </w:p>
    <w:p w14:paraId="647820C0" w14:textId="77777777" w:rsidR="005A1CE3" w:rsidRPr="006B08A4" w:rsidRDefault="005A1CE3" w:rsidP="005A1CE3">
      <w:pPr>
        <w:rPr>
          <w:lang w:val="ru-RU"/>
        </w:rPr>
      </w:pPr>
      <w:r w:rsidRPr="006B08A4">
        <w:rPr>
          <w:color w:val="000000"/>
          <w:lang w:val="ru-RU"/>
        </w:rPr>
        <w:t xml:space="preserve">Дождь льёт стеной, из аэропорта выходит толпа пассажиров. Среди них – </w:t>
      </w:r>
      <w:proofErr w:type="spellStart"/>
      <w:r w:rsidRPr="006B08A4">
        <w:rPr>
          <w:color w:val="000000"/>
          <w:lang w:val="ru-RU"/>
        </w:rPr>
        <w:t>Боков.Озирается</w:t>
      </w:r>
      <w:proofErr w:type="spellEnd"/>
      <w:r w:rsidRPr="006B08A4">
        <w:rPr>
          <w:color w:val="000000"/>
          <w:lang w:val="ru-RU"/>
        </w:rPr>
        <w:t xml:space="preserve"> по сторонам. Пытается закурить, но дождь не даёт ему такой возможности: сигарета моментально мокнет. Делает шаг назад в двери аэропорта и закуривает. Продолжает всматриваться во встречающих. В темноте стоянки несколько раз “моргает” дальний свет. Боков видит, что сигналы подаёт милицейский </w:t>
      </w:r>
      <w:proofErr w:type="spellStart"/>
      <w:r w:rsidRPr="006B08A4">
        <w:rPr>
          <w:color w:val="000000"/>
          <w:lang w:val="ru-RU"/>
        </w:rPr>
        <w:t>УАЗик</w:t>
      </w:r>
      <w:proofErr w:type="spellEnd"/>
      <w:r w:rsidRPr="006B08A4">
        <w:rPr>
          <w:color w:val="000000"/>
          <w:lang w:val="ru-RU"/>
        </w:rPr>
        <w:t xml:space="preserve"> и идёт к нему. По дороге к машине пытается курить - безуспешно. Сплёвывает досадливо. Залезает в </w:t>
      </w:r>
      <w:proofErr w:type="spellStart"/>
      <w:r w:rsidRPr="006B08A4">
        <w:rPr>
          <w:color w:val="000000"/>
          <w:lang w:val="ru-RU"/>
        </w:rPr>
        <w:t>УАЗик</w:t>
      </w:r>
      <w:proofErr w:type="spellEnd"/>
      <w:r w:rsidRPr="006B08A4">
        <w:rPr>
          <w:color w:val="000000"/>
          <w:lang w:val="ru-RU"/>
        </w:rPr>
        <w:t>.</w:t>
      </w:r>
    </w:p>
    <w:p w14:paraId="6F8D4F65" w14:textId="77777777" w:rsidR="005A1CE3" w:rsidRPr="006B08A4" w:rsidRDefault="005A1CE3" w:rsidP="005A1CE3">
      <w:pPr>
        <w:rPr>
          <w:lang w:val="ru-RU"/>
        </w:rPr>
      </w:pPr>
    </w:p>
    <w:p w14:paraId="1B2BDA3E" w14:textId="77777777" w:rsidR="005A1CE3" w:rsidRPr="006B08A4" w:rsidRDefault="005A1CE3" w:rsidP="005A1CE3">
      <w:pPr>
        <w:rPr>
          <w:lang w:val="ru-RU"/>
        </w:rPr>
      </w:pPr>
      <w:r w:rsidRPr="006B08A4">
        <w:rPr>
          <w:b/>
          <w:color w:val="000000"/>
          <w:lang w:val="ru-RU"/>
        </w:rPr>
        <w:t xml:space="preserve">1-6. НАТ. АЭРОПОРТ МОСКВЫ.СТОЯНКА МИЛИЦЕЙСКИЙ “БОБИК” НОЧЬ 1. </w:t>
      </w:r>
      <w:r w:rsidRPr="006B08A4">
        <w:rPr>
          <w:lang w:val="ru-RU"/>
        </w:rPr>
        <w:br/>
      </w:r>
      <w:r w:rsidRPr="006B08A4">
        <w:rPr>
          <w:b/>
          <w:color w:val="000000"/>
          <w:lang w:val="ru-RU"/>
        </w:rPr>
        <w:t>БОКОВ, ДОБРОВОЛЬСКАЯ (01:39)</w:t>
      </w:r>
      <w:r w:rsidRPr="006B08A4">
        <w:rPr>
          <w:lang w:val="ru-RU"/>
        </w:rPr>
        <w:br/>
      </w:r>
    </w:p>
    <w:p w14:paraId="7C603C6F" w14:textId="77777777" w:rsidR="005A1CE3" w:rsidRPr="006B08A4" w:rsidRDefault="005A1CE3" w:rsidP="005A1CE3">
      <w:pPr>
        <w:rPr>
          <w:lang w:val="ru-RU"/>
        </w:rPr>
      </w:pPr>
      <w:r w:rsidRPr="006B08A4">
        <w:rPr>
          <w:color w:val="000000"/>
          <w:lang w:val="ru-RU"/>
        </w:rPr>
        <w:t>Боков наконец-то нормально закуривает и недоумённо смотрит на водительницу.</w:t>
      </w:r>
      <w:r w:rsidRPr="006B08A4">
        <w:rPr>
          <w:lang w:val="ru-RU"/>
        </w:rPr>
        <w:br/>
      </w:r>
      <w:r w:rsidRPr="006B08A4">
        <w:rPr>
          <w:color w:val="000000"/>
          <w:lang w:val="ru-RU"/>
        </w:rPr>
        <w:t>ДОБРОВОЛЬСКАЯ</w:t>
      </w:r>
      <w:r w:rsidRPr="006B08A4">
        <w:rPr>
          <w:lang w:val="ru-RU"/>
        </w:rPr>
        <w:br/>
      </w:r>
      <w:r w:rsidRPr="006B08A4">
        <w:rPr>
          <w:color w:val="000000"/>
          <w:lang w:val="ru-RU"/>
        </w:rPr>
        <w:t>Здравствуйте, следователь Одинцовской прокуратуры Наталья Добровольская. Добро пожаловать.</w:t>
      </w:r>
      <w:r w:rsidRPr="006B08A4">
        <w:rPr>
          <w:lang w:val="ru-RU"/>
        </w:rPr>
        <w:br/>
      </w:r>
      <w:r w:rsidRPr="006B08A4">
        <w:rPr>
          <w:color w:val="000000"/>
          <w:lang w:val="ru-RU"/>
        </w:rPr>
        <w:t>БОКОВ</w:t>
      </w:r>
      <w:r w:rsidRPr="006B08A4">
        <w:rPr>
          <w:lang w:val="ru-RU"/>
        </w:rPr>
        <w:br/>
      </w:r>
      <w:r w:rsidRPr="006B08A4">
        <w:rPr>
          <w:color w:val="000000"/>
          <w:lang w:val="ru-RU"/>
        </w:rPr>
        <w:t>Да какой вы следователь, вы ж даже ж не мужчина.</w:t>
      </w:r>
      <w:r w:rsidRPr="006B08A4">
        <w:rPr>
          <w:lang w:val="ru-RU"/>
        </w:rPr>
        <w:br/>
      </w:r>
      <w:r w:rsidRPr="006B08A4">
        <w:rPr>
          <w:color w:val="000000"/>
          <w:lang w:val="ru-RU"/>
        </w:rPr>
        <w:t>Хмыкает. Добровольская трогается с места. Резкими рывками. Боков с интересом наблюдает, как она с трудом дёргает ручку переключения передач.</w:t>
      </w:r>
      <w:r w:rsidRPr="006B08A4">
        <w:rPr>
          <w:lang w:val="ru-RU"/>
        </w:rPr>
        <w:br/>
      </w:r>
      <w:r w:rsidRPr="006B08A4">
        <w:rPr>
          <w:color w:val="000000"/>
          <w:lang w:val="ru-RU"/>
        </w:rPr>
        <w:t>БОКОВ</w:t>
      </w:r>
      <w:r w:rsidRPr="006B08A4">
        <w:rPr>
          <w:lang w:val="ru-RU"/>
        </w:rPr>
        <w:br/>
      </w:r>
      <w:r w:rsidRPr="006B08A4">
        <w:rPr>
          <w:color w:val="000000"/>
          <w:lang w:val="ru-RU"/>
        </w:rPr>
        <w:t xml:space="preserve">Дайте я за руль сяду, а то </w:t>
      </w:r>
      <w:proofErr w:type="spellStart"/>
      <w:r w:rsidRPr="006B08A4">
        <w:rPr>
          <w:color w:val="000000"/>
          <w:lang w:val="ru-RU"/>
        </w:rPr>
        <w:t>шо</w:t>
      </w:r>
      <w:proofErr w:type="spellEnd"/>
      <w:r w:rsidRPr="006B08A4">
        <w:rPr>
          <w:color w:val="000000"/>
          <w:lang w:val="ru-RU"/>
        </w:rPr>
        <w:t>-то опасаюсь за свою жизнь.</w:t>
      </w:r>
      <w:r w:rsidRPr="006B08A4">
        <w:rPr>
          <w:lang w:val="ru-RU"/>
        </w:rPr>
        <w:br/>
      </w:r>
      <w:r w:rsidRPr="006B08A4">
        <w:rPr>
          <w:color w:val="000000"/>
          <w:lang w:val="ru-RU"/>
        </w:rPr>
        <w:t>ДОБРОВОЛЬСКАЯ</w:t>
      </w:r>
      <w:r w:rsidRPr="006B08A4">
        <w:rPr>
          <w:lang w:val="ru-RU"/>
        </w:rPr>
        <w:br/>
      </w:r>
      <w:r w:rsidRPr="006B08A4">
        <w:rPr>
          <w:color w:val="000000"/>
          <w:lang w:val="ru-RU"/>
        </w:rPr>
        <w:lastRenderedPageBreak/>
        <w:t>Спасибо, я справлюсь.</w:t>
      </w:r>
      <w:r w:rsidRPr="006B08A4">
        <w:rPr>
          <w:lang w:val="ru-RU"/>
        </w:rPr>
        <w:br/>
      </w:r>
      <w:r w:rsidRPr="006B08A4">
        <w:rPr>
          <w:color w:val="000000"/>
          <w:lang w:val="ru-RU"/>
        </w:rPr>
        <w:t>БОКОВ</w:t>
      </w:r>
      <w:r w:rsidRPr="006B08A4">
        <w:rPr>
          <w:lang w:val="ru-RU"/>
        </w:rPr>
        <w:br/>
      </w:r>
      <w:r w:rsidRPr="006B08A4">
        <w:rPr>
          <w:color w:val="000000"/>
          <w:lang w:val="ru-RU"/>
        </w:rPr>
        <w:t>Так это не предложение, это приказ.</w:t>
      </w:r>
      <w:r w:rsidRPr="006B08A4">
        <w:rPr>
          <w:lang w:val="ru-RU"/>
        </w:rPr>
        <w:br/>
      </w:r>
      <w:r w:rsidRPr="006B08A4">
        <w:rPr>
          <w:color w:val="000000"/>
          <w:lang w:val="ru-RU"/>
        </w:rPr>
        <w:t>ДОБРОВОЛЬСКАЯ</w:t>
      </w:r>
      <w:r w:rsidRPr="006B08A4">
        <w:rPr>
          <w:lang w:val="ru-RU"/>
        </w:rPr>
        <w:br/>
      </w:r>
      <w:r w:rsidRPr="006B08A4">
        <w:rPr>
          <w:color w:val="000000"/>
          <w:lang w:val="ru-RU"/>
        </w:rPr>
        <w:t>А я вам формально не подчиняюсь. Вы у нас пока просто гость.</w:t>
      </w:r>
      <w:r w:rsidRPr="006B08A4">
        <w:rPr>
          <w:lang w:val="ru-RU"/>
        </w:rPr>
        <w:br/>
      </w:r>
      <w:r w:rsidRPr="006B08A4">
        <w:rPr>
          <w:color w:val="000000"/>
          <w:lang w:val="ru-RU"/>
        </w:rPr>
        <w:t>Спокойно выезжает со стоянки.</w:t>
      </w:r>
      <w:r w:rsidRPr="006B08A4">
        <w:rPr>
          <w:lang w:val="ru-RU"/>
        </w:rPr>
        <w:br/>
      </w:r>
      <w:r w:rsidRPr="006B08A4">
        <w:rPr>
          <w:color w:val="000000"/>
          <w:lang w:val="ru-RU"/>
        </w:rPr>
        <w:t>ДОБРОВОЛЬСКАЯ</w:t>
      </w:r>
      <w:r w:rsidRPr="006B08A4">
        <w:rPr>
          <w:lang w:val="ru-RU"/>
        </w:rPr>
        <w:br/>
      </w:r>
      <w:r w:rsidRPr="006B08A4">
        <w:rPr>
          <w:color w:val="000000"/>
          <w:lang w:val="ru-RU"/>
        </w:rPr>
        <w:t xml:space="preserve">Как в </w:t>
      </w:r>
      <w:proofErr w:type="spellStart"/>
      <w:r w:rsidRPr="006B08A4">
        <w:rPr>
          <w:color w:val="000000"/>
          <w:lang w:val="ru-RU"/>
        </w:rPr>
        <w:t>Ростове</w:t>
      </w:r>
      <w:proofErr w:type="spellEnd"/>
      <w:r w:rsidRPr="006B08A4">
        <w:rPr>
          <w:color w:val="000000"/>
          <w:lang w:val="ru-RU"/>
        </w:rPr>
        <w:t>? Лето уже вовсю?</w:t>
      </w:r>
      <w:r w:rsidRPr="006B08A4">
        <w:rPr>
          <w:lang w:val="ru-RU"/>
        </w:rPr>
        <w:br/>
      </w:r>
      <w:r w:rsidRPr="006B08A4">
        <w:rPr>
          <w:color w:val="000000"/>
          <w:lang w:val="ru-RU"/>
        </w:rPr>
        <w:t>Добровольская резко тормозит на светофоре и Боков чуть не влетает головой в стекло.</w:t>
      </w:r>
      <w:r w:rsidRPr="006B08A4">
        <w:rPr>
          <w:lang w:val="ru-RU"/>
        </w:rPr>
        <w:br/>
      </w:r>
      <w:r w:rsidRPr="006B08A4">
        <w:rPr>
          <w:color w:val="000000"/>
          <w:lang w:val="ru-RU"/>
        </w:rPr>
        <w:t>БОКОВ</w:t>
      </w:r>
      <w:r w:rsidRPr="006B08A4">
        <w:rPr>
          <w:lang w:val="ru-RU"/>
        </w:rPr>
        <w:br/>
      </w:r>
      <w:r w:rsidRPr="006B08A4">
        <w:rPr>
          <w:color w:val="000000"/>
          <w:lang w:val="ru-RU"/>
        </w:rPr>
        <w:t xml:space="preserve">В </w:t>
      </w:r>
      <w:proofErr w:type="spellStart"/>
      <w:r w:rsidRPr="006B08A4">
        <w:rPr>
          <w:color w:val="000000"/>
          <w:lang w:val="ru-RU"/>
        </w:rPr>
        <w:t>Ростове</w:t>
      </w:r>
      <w:proofErr w:type="spellEnd"/>
      <w:r w:rsidRPr="006B08A4">
        <w:rPr>
          <w:color w:val="000000"/>
          <w:lang w:val="ru-RU"/>
        </w:rPr>
        <w:t xml:space="preserve"> говорят: “За </w:t>
      </w:r>
      <w:proofErr w:type="spellStart"/>
      <w:r w:rsidRPr="006B08A4">
        <w:rPr>
          <w:color w:val="000000"/>
          <w:lang w:val="ru-RU"/>
        </w:rPr>
        <w:t>рулёмпизда</w:t>
      </w:r>
      <w:proofErr w:type="spellEnd"/>
      <w:r w:rsidRPr="006B08A4">
        <w:rPr>
          <w:color w:val="000000"/>
          <w:lang w:val="ru-RU"/>
        </w:rPr>
        <w:t>…Это не езда”.</w:t>
      </w:r>
      <w:r w:rsidRPr="006B08A4">
        <w:rPr>
          <w:lang w:val="ru-RU"/>
        </w:rPr>
        <w:br/>
      </w:r>
      <w:r w:rsidRPr="006B08A4">
        <w:rPr>
          <w:color w:val="000000"/>
          <w:lang w:val="ru-RU"/>
        </w:rPr>
        <w:t>(Слово “пизда” Боков произносит одними губами, не вслух.) Добровольская трогается с места. Дождь заливает стекло, практически ничего не видно. Едут молча. Молча выезжают на Рублёвку, машин становится меньше, часто попадаются Волги.</w:t>
      </w:r>
      <w:r w:rsidRPr="006B08A4">
        <w:rPr>
          <w:lang w:val="ru-RU"/>
        </w:rPr>
        <w:br/>
      </w:r>
      <w:r w:rsidRPr="006B08A4">
        <w:rPr>
          <w:color w:val="000000"/>
          <w:lang w:val="ru-RU"/>
        </w:rPr>
        <w:t>БОКОВ</w:t>
      </w:r>
      <w:r w:rsidRPr="006B08A4">
        <w:rPr>
          <w:lang w:val="ru-RU"/>
        </w:rPr>
        <w:br/>
      </w:r>
      <w:r w:rsidRPr="006B08A4">
        <w:rPr>
          <w:color w:val="000000"/>
          <w:lang w:val="ru-RU"/>
        </w:rPr>
        <w:t xml:space="preserve">Почему думаете, </w:t>
      </w:r>
      <w:proofErr w:type="spellStart"/>
      <w:r w:rsidRPr="006B08A4">
        <w:rPr>
          <w:color w:val="000000"/>
          <w:lang w:val="ru-RU"/>
        </w:rPr>
        <w:t>шо</w:t>
      </w:r>
      <w:proofErr w:type="spellEnd"/>
      <w:r w:rsidRPr="006B08A4">
        <w:rPr>
          <w:color w:val="000000"/>
          <w:lang w:val="ru-RU"/>
        </w:rPr>
        <w:t xml:space="preserve"> это наш </w:t>
      </w:r>
      <w:proofErr w:type="spellStart"/>
      <w:r w:rsidRPr="006B08A4">
        <w:rPr>
          <w:color w:val="000000"/>
          <w:lang w:val="ru-RU"/>
        </w:rPr>
        <w:t>серийник</w:t>
      </w:r>
      <w:proofErr w:type="spellEnd"/>
      <w:r w:rsidRPr="006B08A4">
        <w:rPr>
          <w:color w:val="000000"/>
          <w:lang w:val="ru-RU"/>
        </w:rPr>
        <w:t>? У вас серия?</w:t>
      </w:r>
      <w:r w:rsidRPr="006B08A4">
        <w:rPr>
          <w:lang w:val="ru-RU"/>
        </w:rPr>
        <w:br/>
      </w:r>
      <w:r w:rsidRPr="006B08A4">
        <w:rPr>
          <w:color w:val="000000"/>
          <w:lang w:val="ru-RU"/>
        </w:rPr>
        <w:t>ДОБРОВОЛЬСКАЯ</w:t>
      </w:r>
      <w:r w:rsidRPr="006B08A4">
        <w:rPr>
          <w:lang w:val="ru-RU"/>
        </w:rPr>
        <w:br/>
      </w:r>
      <w:r w:rsidRPr="006B08A4">
        <w:rPr>
          <w:color w:val="000000"/>
          <w:lang w:val="ru-RU"/>
        </w:rPr>
        <w:t xml:space="preserve">Один. Мальчик. Но судя по почерку - убил его садист и маньяк, как будто из </w:t>
      </w:r>
      <w:proofErr w:type="spellStart"/>
      <w:r w:rsidRPr="006B08A4">
        <w:rPr>
          <w:color w:val="000000"/>
          <w:lang w:val="ru-RU"/>
        </w:rPr>
        <w:t>Ростова</w:t>
      </w:r>
      <w:proofErr w:type="spellEnd"/>
      <w:r w:rsidRPr="006B08A4">
        <w:rPr>
          <w:color w:val="000000"/>
          <w:lang w:val="ru-RU"/>
        </w:rPr>
        <w:t>. У нас таких нет. Тут район спокойный, Рублёвка. Ну тут учёные же, правительство, артисты живут. Иногда по пьяни пошумит кто-нибудь или обворуют. Да и всё. Ну, деревенские ещё могут подраться.</w:t>
      </w:r>
      <w:r w:rsidRPr="006B08A4">
        <w:rPr>
          <w:lang w:val="ru-RU"/>
        </w:rPr>
        <w:br/>
      </w:r>
      <w:r w:rsidRPr="006B08A4">
        <w:rPr>
          <w:color w:val="000000"/>
          <w:lang w:val="ru-RU"/>
        </w:rPr>
        <w:t>БОКОВ</w:t>
      </w:r>
      <w:r w:rsidRPr="006B08A4">
        <w:rPr>
          <w:lang w:val="ru-RU"/>
        </w:rPr>
        <w:br/>
      </w:r>
      <w:r w:rsidRPr="006B08A4">
        <w:rPr>
          <w:color w:val="000000"/>
          <w:lang w:val="ru-RU"/>
        </w:rPr>
        <w:t>Остановите на минуту.</w:t>
      </w:r>
      <w:r w:rsidRPr="006B08A4">
        <w:rPr>
          <w:lang w:val="ru-RU"/>
        </w:rPr>
        <w:br/>
      </w:r>
      <w:r w:rsidRPr="006B08A4">
        <w:rPr>
          <w:color w:val="000000"/>
          <w:lang w:val="ru-RU"/>
        </w:rPr>
        <w:t>Выходит отлить. Возвращается.</w:t>
      </w:r>
      <w:r w:rsidRPr="006B08A4">
        <w:rPr>
          <w:lang w:val="ru-RU"/>
        </w:rPr>
        <w:br/>
      </w:r>
      <w:r w:rsidRPr="006B08A4">
        <w:rPr>
          <w:color w:val="000000"/>
          <w:lang w:val="ru-RU"/>
        </w:rPr>
        <w:t>БОКОВ</w:t>
      </w:r>
      <w:r w:rsidRPr="006B08A4">
        <w:rPr>
          <w:lang w:val="ru-RU"/>
        </w:rPr>
        <w:br/>
      </w:r>
      <w:r w:rsidRPr="006B08A4">
        <w:rPr>
          <w:color w:val="000000"/>
          <w:lang w:val="ru-RU"/>
        </w:rPr>
        <w:t>А что-то пустынно как-то у вас. И фонарей нет. А ещё правительство.</w:t>
      </w:r>
      <w:r w:rsidRPr="006B08A4">
        <w:rPr>
          <w:lang w:val="ru-RU"/>
        </w:rPr>
        <w:br/>
      </w:r>
      <w:r w:rsidRPr="006B08A4">
        <w:rPr>
          <w:color w:val="000000"/>
          <w:lang w:val="ru-RU"/>
        </w:rPr>
        <w:t>ДОБРОВОЛЬСКАЯ</w:t>
      </w:r>
      <w:r w:rsidRPr="006B08A4">
        <w:rPr>
          <w:lang w:val="ru-RU"/>
        </w:rPr>
        <w:br/>
      </w:r>
      <w:r w:rsidRPr="006B08A4">
        <w:rPr>
          <w:color w:val="000000"/>
          <w:lang w:val="ru-RU"/>
        </w:rPr>
        <w:t>Всё будет. Ресторан вон уже строить начинают, прям вдоль дороги. Скоро не узнаем Рублёвку. Деревенских, говорят, скоро всех выселят. И все деревни в дачи переделают.</w:t>
      </w:r>
      <w:r w:rsidRPr="006B08A4">
        <w:rPr>
          <w:lang w:val="ru-RU"/>
        </w:rPr>
        <w:br/>
      </w:r>
      <w:r w:rsidRPr="006B08A4">
        <w:rPr>
          <w:color w:val="000000"/>
          <w:lang w:val="ru-RU"/>
        </w:rPr>
        <w:t>Вас сказали определить в Дом отдыха. Там хорошо. Вам понравится. Бассейн есть.</w:t>
      </w:r>
      <w:r w:rsidRPr="006B08A4">
        <w:rPr>
          <w:lang w:val="ru-RU"/>
        </w:rPr>
        <w:br/>
      </w:r>
      <w:r w:rsidRPr="006B08A4">
        <w:rPr>
          <w:color w:val="000000"/>
          <w:lang w:val="ru-RU"/>
        </w:rPr>
        <w:t>Боков смотрит на неё, как на инопланетянку.</w:t>
      </w:r>
      <w:r w:rsidRPr="006B08A4">
        <w:rPr>
          <w:lang w:val="ru-RU"/>
        </w:rPr>
        <w:br/>
      </w:r>
      <w:r w:rsidRPr="006B08A4">
        <w:rPr>
          <w:color w:val="000000"/>
          <w:lang w:val="ru-RU"/>
        </w:rPr>
        <w:t>БОКОВ</w:t>
      </w:r>
      <w:r w:rsidRPr="006B08A4">
        <w:rPr>
          <w:lang w:val="ru-RU"/>
        </w:rPr>
        <w:br/>
      </w:r>
      <w:r w:rsidRPr="006B08A4">
        <w:rPr>
          <w:color w:val="000000"/>
          <w:lang w:val="ru-RU"/>
        </w:rPr>
        <w:t xml:space="preserve">Мне не надо ни бассейн, ни санаторий. Мне надо маньяка взять и в </w:t>
      </w:r>
      <w:proofErr w:type="spellStart"/>
      <w:r w:rsidRPr="006B08A4">
        <w:rPr>
          <w:color w:val="000000"/>
          <w:lang w:val="ru-RU"/>
        </w:rPr>
        <w:t>Ростов</w:t>
      </w:r>
      <w:proofErr w:type="spellEnd"/>
      <w:r w:rsidRPr="006B08A4">
        <w:rPr>
          <w:color w:val="000000"/>
          <w:lang w:val="ru-RU"/>
        </w:rPr>
        <w:t xml:space="preserve"> побыстрее вернуться. Давайте в отдел.</w:t>
      </w:r>
      <w:r w:rsidRPr="006B08A4">
        <w:rPr>
          <w:lang w:val="ru-RU"/>
        </w:rPr>
        <w:br/>
      </w:r>
      <w:r w:rsidRPr="006B08A4">
        <w:rPr>
          <w:color w:val="000000"/>
          <w:lang w:val="ru-RU"/>
        </w:rPr>
        <w:t>Едут дальше сквозь ливень и темноту. Сворачивают с Рублёвки, машину начинает трясти. Добровольская прибавляет газ.</w:t>
      </w:r>
      <w:r w:rsidRPr="006B08A4">
        <w:rPr>
          <w:lang w:val="ru-RU"/>
        </w:rPr>
        <w:br/>
      </w:r>
      <w:r w:rsidRPr="006B08A4">
        <w:rPr>
          <w:color w:val="000000"/>
          <w:lang w:val="ru-RU"/>
        </w:rPr>
        <w:t>БОКОВ</w:t>
      </w:r>
      <w:r w:rsidRPr="006B08A4">
        <w:rPr>
          <w:lang w:val="ru-RU"/>
        </w:rPr>
        <w:br/>
      </w:r>
      <w:r w:rsidRPr="006B08A4">
        <w:rPr>
          <w:color w:val="000000"/>
          <w:lang w:val="ru-RU"/>
        </w:rPr>
        <w:t>Больше скорость, меньше ям,</w:t>
      </w:r>
      <w:r w:rsidRPr="006B08A4">
        <w:rPr>
          <w:lang w:val="ru-RU"/>
        </w:rPr>
        <w:br/>
      </w:r>
      <w:r w:rsidRPr="006B08A4">
        <w:rPr>
          <w:color w:val="000000"/>
          <w:lang w:val="ru-RU"/>
        </w:rPr>
        <w:t>Добровольская подхватывает.</w:t>
      </w:r>
      <w:r w:rsidRPr="006B08A4">
        <w:rPr>
          <w:lang w:val="ru-RU"/>
        </w:rPr>
        <w:br/>
      </w:r>
      <w:r w:rsidRPr="006B08A4">
        <w:rPr>
          <w:color w:val="000000"/>
          <w:lang w:val="ru-RU"/>
        </w:rPr>
        <w:t>ДОБРОВОЛЬСКАЯ</w:t>
      </w:r>
      <w:r w:rsidRPr="006B08A4">
        <w:rPr>
          <w:lang w:val="ru-RU"/>
        </w:rPr>
        <w:br/>
      </w:r>
      <w:proofErr w:type="spellStart"/>
      <w:r w:rsidRPr="006B08A4">
        <w:rPr>
          <w:color w:val="000000"/>
          <w:lang w:val="ru-RU"/>
        </w:rPr>
        <w:t>Большееблислесарям</w:t>
      </w:r>
      <w:proofErr w:type="spellEnd"/>
      <w:r w:rsidRPr="006B08A4">
        <w:rPr>
          <w:color w:val="000000"/>
          <w:lang w:val="ru-RU"/>
        </w:rPr>
        <w:t>.</w:t>
      </w:r>
    </w:p>
    <w:p w14:paraId="12FB6C35" w14:textId="77777777" w:rsidR="005A1CE3" w:rsidRPr="006B08A4" w:rsidRDefault="005A1CE3" w:rsidP="005A1CE3">
      <w:pPr>
        <w:rPr>
          <w:lang w:val="ru-RU"/>
        </w:rPr>
      </w:pPr>
    </w:p>
    <w:p w14:paraId="5272E6B9" w14:textId="77777777" w:rsidR="005A1CE3" w:rsidRPr="006B08A4" w:rsidRDefault="005A1CE3" w:rsidP="005A1CE3">
      <w:pPr>
        <w:rPr>
          <w:lang w:val="ru-RU"/>
        </w:rPr>
      </w:pPr>
      <w:r w:rsidRPr="006B08A4">
        <w:rPr>
          <w:b/>
          <w:color w:val="000000"/>
          <w:lang w:val="ru-RU"/>
        </w:rPr>
        <w:t xml:space="preserve">1-6-А. НАТ. ДОРОГА.У ЛЕСА НОЧЬ 1. </w:t>
      </w:r>
      <w:r w:rsidRPr="006B08A4">
        <w:rPr>
          <w:lang w:val="ru-RU"/>
        </w:rPr>
        <w:br/>
      </w:r>
      <w:r w:rsidRPr="006B08A4">
        <w:rPr>
          <w:b/>
          <w:color w:val="000000"/>
          <w:lang w:val="ru-RU"/>
        </w:rPr>
        <w:t>БОКОВ, ДОБРОВОЛЬСКАЯ (01:29)</w:t>
      </w:r>
      <w:r w:rsidRPr="006B08A4">
        <w:rPr>
          <w:lang w:val="ru-RU"/>
        </w:rPr>
        <w:br/>
      </w:r>
    </w:p>
    <w:p w14:paraId="1D0A2D43" w14:textId="77777777" w:rsidR="005A1CE3" w:rsidRPr="006B08A4" w:rsidRDefault="005A1CE3" w:rsidP="005A1CE3">
      <w:pPr>
        <w:rPr>
          <w:lang w:val="ru-RU"/>
        </w:rPr>
      </w:pPr>
      <w:r w:rsidRPr="006B08A4">
        <w:rPr>
          <w:color w:val="000000"/>
          <w:lang w:val="ru-RU"/>
        </w:rPr>
        <w:t>Боков с интересом наблюдает, как она с трудом дёргает ручку переключения передач.</w:t>
      </w:r>
      <w:r w:rsidRPr="006B08A4">
        <w:rPr>
          <w:lang w:val="ru-RU"/>
        </w:rPr>
        <w:br/>
      </w:r>
      <w:r w:rsidRPr="006B08A4">
        <w:rPr>
          <w:color w:val="000000"/>
          <w:lang w:val="ru-RU"/>
        </w:rPr>
        <w:lastRenderedPageBreak/>
        <w:t>БОКОВ</w:t>
      </w:r>
      <w:r w:rsidRPr="006B08A4">
        <w:rPr>
          <w:lang w:val="ru-RU"/>
        </w:rPr>
        <w:br/>
      </w:r>
      <w:r w:rsidRPr="006B08A4">
        <w:rPr>
          <w:color w:val="000000"/>
          <w:lang w:val="ru-RU"/>
        </w:rPr>
        <w:t xml:space="preserve">Дайте я за руль сяду, а то </w:t>
      </w:r>
      <w:proofErr w:type="spellStart"/>
      <w:r w:rsidRPr="006B08A4">
        <w:rPr>
          <w:color w:val="000000"/>
          <w:lang w:val="ru-RU"/>
        </w:rPr>
        <w:t>шо</w:t>
      </w:r>
      <w:proofErr w:type="spellEnd"/>
      <w:r w:rsidRPr="006B08A4">
        <w:rPr>
          <w:color w:val="000000"/>
          <w:lang w:val="ru-RU"/>
        </w:rPr>
        <w:t>-то опасаюсь за свою жизнь.</w:t>
      </w:r>
      <w:r w:rsidRPr="006B08A4">
        <w:rPr>
          <w:lang w:val="ru-RU"/>
        </w:rPr>
        <w:br/>
      </w:r>
      <w:r w:rsidRPr="006B08A4">
        <w:rPr>
          <w:color w:val="000000"/>
          <w:lang w:val="ru-RU"/>
        </w:rPr>
        <w:t>ДОБРОВОЛЬСКАЯ</w:t>
      </w:r>
      <w:r w:rsidRPr="006B08A4">
        <w:rPr>
          <w:lang w:val="ru-RU"/>
        </w:rPr>
        <w:br/>
      </w:r>
      <w:r w:rsidRPr="006B08A4">
        <w:rPr>
          <w:color w:val="000000"/>
          <w:lang w:val="ru-RU"/>
        </w:rPr>
        <w:t>Спасибо, я справлюсь.</w:t>
      </w:r>
      <w:r w:rsidRPr="006B08A4">
        <w:rPr>
          <w:lang w:val="ru-RU"/>
        </w:rPr>
        <w:br/>
      </w:r>
      <w:r w:rsidRPr="006B08A4">
        <w:rPr>
          <w:color w:val="000000"/>
          <w:lang w:val="ru-RU"/>
        </w:rPr>
        <w:t>БОКОВ</w:t>
      </w:r>
      <w:r w:rsidRPr="006B08A4">
        <w:rPr>
          <w:lang w:val="ru-RU"/>
        </w:rPr>
        <w:br/>
      </w:r>
      <w:r w:rsidRPr="006B08A4">
        <w:rPr>
          <w:color w:val="000000"/>
          <w:lang w:val="ru-RU"/>
        </w:rPr>
        <w:t>Так это не предложение, это приказ.</w:t>
      </w:r>
      <w:r w:rsidRPr="006B08A4">
        <w:rPr>
          <w:lang w:val="ru-RU"/>
        </w:rPr>
        <w:br/>
      </w:r>
      <w:r w:rsidRPr="006B08A4">
        <w:rPr>
          <w:color w:val="000000"/>
          <w:lang w:val="ru-RU"/>
        </w:rPr>
        <w:t>ДОБРОВОЛЬСКАЯ</w:t>
      </w:r>
      <w:r w:rsidRPr="006B08A4">
        <w:rPr>
          <w:lang w:val="ru-RU"/>
        </w:rPr>
        <w:br/>
      </w:r>
      <w:r w:rsidRPr="006B08A4">
        <w:rPr>
          <w:color w:val="000000"/>
          <w:lang w:val="ru-RU"/>
        </w:rPr>
        <w:t>А я вам формально не подчиняюсь. Вы у нас пока просто гость.</w:t>
      </w:r>
      <w:r w:rsidRPr="006B08A4">
        <w:rPr>
          <w:lang w:val="ru-RU"/>
        </w:rPr>
        <w:br/>
      </w:r>
      <w:r w:rsidRPr="006B08A4">
        <w:rPr>
          <w:color w:val="000000"/>
          <w:lang w:val="ru-RU"/>
        </w:rPr>
        <w:t>Спокойно выезжает со стоянки.</w:t>
      </w:r>
      <w:r w:rsidRPr="006B08A4">
        <w:rPr>
          <w:lang w:val="ru-RU"/>
        </w:rPr>
        <w:br/>
      </w:r>
      <w:r w:rsidRPr="006B08A4">
        <w:rPr>
          <w:color w:val="000000"/>
          <w:lang w:val="ru-RU"/>
        </w:rPr>
        <w:t>ДОБРОВОЛЬСКАЯ</w:t>
      </w:r>
      <w:r w:rsidRPr="006B08A4">
        <w:rPr>
          <w:lang w:val="ru-RU"/>
        </w:rPr>
        <w:br/>
      </w:r>
      <w:r w:rsidRPr="006B08A4">
        <w:rPr>
          <w:color w:val="000000"/>
          <w:lang w:val="ru-RU"/>
        </w:rPr>
        <w:t xml:space="preserve">Как в </w:t>
      </w:r>
      <w:proofErr w:type="spellStart"/>
      <w:r w:rsidRPr="006B08A4">
        <w:rPr>
          <w:color w:val="000000"/>
          <w:lang w:val="ru-RU"/>
        </w:rPr>
        <w:t>Ростове</w:t>
      </w:r>
      <w:proofErr w:type="spellEnd"/>
      <w:r w:rsidRPr="006B08A4">
        <w:rPr>
          <w:color w:val="000000"/>
          <w:lang w:val="ru-RU"/>
        </w:rPr>
        <w:t>? Лето уже вовсю?</w:t>
      </w:r>
      <w:r w:rsidRPr="006B08A4">
        <w:rPr>
          <w:lang w:val="ru-RU"/>
        </w:rPr>
        <w:br/>
      </w:r>
      <w:r w:rsidRPr="006B08A4">
        <w:rPr>
          <w:color w:val="000000"/>
          <w:lang w:val="ru-RU"/>
        </w:rPr>
        <w:t>Добровольская резко тормозит на светофоре и Боков чуть не влетает головой в стекло.</w:t>
      </w:r>
      <w:r w:rsidRPr="006B08A4">
        <w:rPr>
          <w:lang w:val="ru-RU"/>
        </w:rPr>
        <w:br/>
      </w:r>
      <w:r w:rsidRPr="006B08A4">
        <w:rPr>
          <w:color w:val="000000"/>
          <w:lang w:val="ru-RU"/>
        </w:rPr>
        <w:t>БОКОВ</w:t>
      </w:r>
      <w:r w:rsidRPr="006B08A4">
        <w:rPr>
          <w:lang w:val="ru-RU"/>
        </w:rPr>
        <w:br/>
      </w:r>
      <w:r w:rsidRPr="006B08A4">
        <w:rPr>
          <w:color w:val="000000"/>
          <w:lang w:val="ru-RU"/>
        </w:rPr>
        <w:t xml:space="preserve">В </w:t>
      </w:r>
      <w:proofErr w:type="spellStart"/>
      <w:r w:rsidRPr="006B08A4">
        <w:rPr>
          <w:color w:val="000000"/>
          <w:lang w:val="ru-RU"/>
        </w:rPr>
        <w:t>Ростове</w:t>
      </w:r>
      <w:proofErr w:type="spellEnd"/>
      <w:r w:rsidRPr="006B08A4">
        <w:rPr>
          <w:color w:val="000000"/>
          <w:lang w:val="ru-RU"/>
        </w:rPr>
        <w:t xml:space="preserve"> говорят: “За </w:t>
      </w:r>
      <w:proofErr w:type="spellStart"/>
      <w:r w:rsidRPr="006B08A4">
        <w:rPr>
          <w:color w:val="000000"/>
          <w:lang w:val="ru-RU"/>
        </w:rPr>
        <w:t>рулёмпизда</w:t>
      </w:r>
      <w:proofErr w:type="spellEnd"/>
      <w:r w:rsidRPr="006B08A4">
        <w:rPr>
          <w:color w:val="000000"/>
          <w:lang w:val="ru-RU"/>
        </w:rPr>
        <w:t>…Это не езда”.</w:t>
      </w:r>
      <w:r w:rsidRPr="006B08A4">
        <w:rPr>
          <w:lang w:val="ru-RU"/>
        </w:rPr>
        <w:br/>
      </w:r>
      <w:r w:rsidRPr="006B08A4">
        <w:rPr>
          <w:color w:val="000000"/>
          <w:lang w:val="ru-RU"/>
        </w:rPr>
        <w:t>(Слово “пизда” Боков произносит одними губами, не вслух.) Добровольская трогается с места. Дождь заливает стекло, практически ничего не видно. Едут молча. Молча выезжают на Рублёвку, машин становится меньше, часто попадаются Волги.</w:t>
      </w:r>
      <w:r w:rsidRPr="006B08A4">
        <w:rPr>
          <w:lang w:val="ru-RU"/>
        </w:rPr>
        <w:br/>
      </w:r>
      <w:r w:rsidRPr="006B08A4">
        <w:rPr>
          <w:color w:val="000000"/>
          <w:lang w:val="ru-RU"/>
        </w:rPr>
        <w:t>БОКОВ</w:t>
      </w:r>
      <w:r w:rsidRPr="006B08A4">
        <w:rPr>
          <w:lang w:val="ru-RU"/>
        </w:rPr>
        <w:br/>
      </w:r>
      <w:r w:rsidRPr="006B08A4">
        <w:rPr>
          <w:color w:val="000000"/>
          <w:lang w:val="ru-RU"/>
        </w:rPr>
        <w:t xml:space="preserve">Почему думаете, </w:t>
      </w:r>
      <w:proofErr w:type="spellStart"/>
      <w:r w:rsidRPr="006B08A4">
        <w:rPr>
          <w:color w:val="000000"/>
          <w:lang w:val="ru-RU"/>
        </w:rPr>
        <w:t>шо</w:t>
      </w:r>
      <w:proofErr w:type="spellEnd"/>
      <w:r w:rsidRPr="006B08A4">
        <w:rPr>
          <w:color w:val="000000"/>
          <w:lang w:val="ru-RU"/>
        </w:rPr>
        <w:t xml:space="preserve"> это наш </w:t>
      </w:r>
      <w:proofErr w:type="spellStart"/>
      <w:r w:rsidRPr="006B08A4">
        <w:rPr>
          <w:color w:val="000000"/>
          <w:lang w:val="ru-RU"/>
        </w:rPr>
        <w:t>серийник</w:t>
      </w:r>
      <w:proofErr w:type="spellEnd"/>
      <w:r w:rsidRPr="006B08A4">
        <w:rPr>
          <w:color w:val="000000"/>
          <w:lang w:val="ru-RU"/>
        </w:rPr>
        <w:t>? У вас серия?</w:t>
      </w:r>
      <w:r w:rsidRPr="006B08A4">
        <w:rPr>
          <w:lang w:val="ru-RU"/>
        </w:rPr>
        <w:br/>
      </w:r>
      <w:r w:rsidRPr="006B08A4">
        <w:rPr>
          <w:color w:val="000000"/>
          <w:lang w:val="ru-RU"/>
        </w:rPr>
        <w:t>ДОБРОВОЛЬСКАЯ</w:t>
      </w:r>
      <w:r w:rsidRPr="006B08A4">
        <w:rPr>
          <w:lang w:val="ru-RU"/>
        </w:rPr>
        <w:br/>
      </w:r>
      <w:r w:rsidRPr="006B08A4">
        <w:rPr>
          <w:color w:val="000000"/>
          <w:lang w:val="ru-RU"/>
        </w:rPr>
        <w:t xml:space="preserve">Один. Мальчик. Но судя по почерку - убил его садист и маньяк, как будто из </w:t>
      </w:r>
      <w:proofErr w:type="spellStart"/>
      <w:r w:rsidRPr="006B08A4">
        <w:rPr>
          <w:color w:val="000000"/>
          <w:lang w:val="ru-RU"/>
        </w:rPr>
        <w:t>Ростова</w:t>
      </w:r>
      <w:proofErr w:type="spellEnd"/>
      <w:r w:rsidRPr="006B08A4">
        <w:rPr>
          <w:color w:val="000000"/>
          <w:lang w:val="ru-RU"/>
        </w:rPr>
        <w:t>. У нас таких нет. Тут район спокойный, Рублёвка. Ну тут учёные же, правительство, артисты живут. Иногда по пьяни пошумит кто-нибудь или обворуют. Да и всё. Ну, деревенские ещё могут подраться.</w:t>
      </w:r>
      <w:r w:rsidRPr="006B08A4">
        <w:rPr>
          <w:lang w:val="ru-RU"/>
        </w:rPr>
        <w:br/>
      </w:r>
      <w:r w:rsidRPr="006B08A4">
        <w:rPr>
          <w:color w:val="000000"/>
          <w:lang w:val="ru-RU"/>
        </w:rPr>
        <w:t>БОКОВ</w:t>
      </w:r>
      <w:r w:rsidRPr="006B08A4">
        <w:rPr>
          <w:lang w:val="ru-RU"/>
        </w:rPr>
        <w:br/>
      </w:r>
      <w:r w:rsidRPr="006B08A4">
        <w:rPr>
          <w:color w:val="000000"/>
          <w:lang w:val="ru-RU"/>
        </w:rPr>
        <w:t>Остановите на минуту.</w:t>
      </w:r>
      <w:r w:rsidRPr="006B08A4">
        <w:rPr>
          <w:lang w:val="ru-RU"/>
        </w:rPr>
        <w:br/>
      </w:r>
      <w:r w:rsidRPr="006B08A4">
        <w:rPr>
          <w:color w:val="000000"/>
          <w:lang w:val="ru-RU"/>
        </w:rPr>
        <w:t>Выходит отлить. Возвращается.</w:t>
      </w:r>
      <w:r w:rsidRPr="006B08A4">
        <w:rPr>
          <w:lang w:val="ru-RU"/>
        </w:rPr>
        <w:br/>
      </w:r>
      <w:r w:rsidRPr="006B08A4">
        <w:rPr>
          <w:color w:val="000000"/>
          <w:lang w:val="ru-RU"/>
        </w:rPr>
        <w:t>БОКОВ</w:t>
      </w:r>
      <w:r w:rsidRPr="006B08A4">
        <w:rPr>
          <w:lang w:val="ru-RU"/>
        </w:rPr>
        <w:br/>
      </w:r>
      <w:r w:rsidRPr="006B08A4">
        <w:rPr>
          <w:color w:val="000000"/>
          <w:lang w:val="ru-RU"/>
        </w:rPr>
        <w:t>А что-то пустынно как-то у вас. И фонарей нет. А ещё правительство.</w:t>
      </w:r>
      <w:r w:rsidRPr="006B08A4">
        <w:rPr>
          <w:lang w:val="ru-RU"/>
        </w:rPr>
        <w:br/>
      </w:r>
      <w:r w:rsidRPr="006B08A4">
        <w:rPr>
          <w:color w:val="000000"/>
          <w:lang w:val="ru-RU"/>
        </w:rPr>
        <w:t>ДОБРОВОЛЬСКАЯ</w:t>
      </w:r>
      <w:r w:rsidRPr="006B08A4">
        <w:rPr>
          <w:lang w:val="ru-RU"/>
        </w:rPr>
        <w:br/>
      </w:r>
      <w:r w:rsidRPr="006B08A4">
        <w:rPr>
          <w:color w:val="000000"/>
          <w:lang w:val="ru-RU"/>
        </w:rPr>
        <w:t>Всё будет. Ресторан вон уже строить начинают, прям вдоль дороги. Скоро не узнаем Рублёвку. Деревенских, говорят, скоро всех выселят. И все деревни в дачи переделают.</w:t>
      </w:r>
      <w:r w:rsidRPr="006B08A4">
        <w:rPr>
          <w:lang w:val="ru-RU"/>
        </w:rPr>
        <w:br/>
      </w:r>
      <w:r w:rsidRPr="006B08A4">
        <w:rPr>
          <w:color w:val="000000"/>
          <w:lang w:val="ru-RU"/>
        </w:rPr>
        <w:t>Вас сказали определить в Дом отдыха. Там хорошо. Вам понравится. Бассейн есть.</w:t>
      </w:r>
      <w:r w:rsidRPr="006B08A4">
        <w:rPr>
          <w:lang w:val="ru-RU"/>
        </w:rPr>
        <w:br/>
      </w:r>
      <w:r w:rsidRPr="006B08A4">
        <w:rPr>
          <w:color w:val="000000"/>
          <w:lang w:val="ru-RU"/>
        </w:rPr>
        <w:t>Боков смотрит на неё, как на инопланетянку.</w:t>
      </w:r>
      <w:r w:rsidRPr="006B08A4">
        <w:rPr>
          <w:lang w:val="ru-RU"/>
        </w:rPr>
        <w:br/>
      </w:r>
      <w:r w:rsidRPr="006B08A4">
        <w:rPr>
          <w:color w:val="000000"/>
          <w:lang w:val="ru-RU"/>
        </w:rPr>
        <w:t>БОКОВ</w:t>
      </w:r>
      <w:r w:rsidRPr="006B08A4">
        <w:rPr>
          <w:lang w:val="ru-RU"/>
        </w:rPr>
        <w:br/>
      </w:r>
      <w:r w:rsidRPr="006B08A4">
        <w:rPr>
          <w:color w:val="000000"/>
          <w:lang w:val="ru-RU"/>
        </w:rPr>
        <w:t xml:space="preserve">Мне не надо ни бассейн, ни санаторий. Мне надо маньяка взять и в </w:t>
      </w:r>
      <w:proofErr w:type="spellStart"/>
      <w:r w:rsidRPr="006B08A4">
        <w:rPr>
          <w:color w:val="000000"/>
          <w:lang w:val="ru-RU"/>
        </w:rPr>
        <w:t>Ростов</w:t>
      </w:r>
      <w:proofErr w:type="spellEnd"/>
      <w:r w:rsidRPr="006B08A4">
        <w:rPr>
          <w:color w:val="000000"/>
          <w:lang w:val="ru-RU"/>
        </w:rPr>
        <w:t xml:space="preserve"> побыстрее вернуться. Давайте в отдел.</w:t>
      </w:r>
      <w:r w:rsidRPr="006B08A4">
        <w:rPr>
          <w:lang w:val="ru-RU"/>
        </w:rPr>
        <w:br/>
      </w:r>
      <w:r w:rsidRPr="006B08A4">
        <w:rPr>
          <w:color w:val="000000"/>
          <w:lang w:val="ru-RU"/>
        </w:rPr>
        <w:t>Едут дальше сквозь ливень и темноту. Сворачивают с Рублёвки, машину начинает трясти. Добровольская прибавляет газ.</w:t>
      </w:r>
      <w:r w:rsidRPr="006B08A4">
        <w:rPr>
          <w:lang w:val="ru-RU"/>
        </w:rPr>
        <w:br/>
      </w:r>
      <w:r w:rsidRPr="006B08A4">
        <w:rPr>
          <w:color w:val="000000"/>
          <w:lang w:val="ru-RU"/>
        </w:rPr>
        <w:t>БОКОВ</w:t>
      </w:r>
      <w:r w:rsidRPr="006B08A4">
        <w:rPr>
          <w:lang w:val="ru-RU"/>
        </w:rPr>
        <w:br/>
      </w:r>
      <w:r w:rsidRPr="006B08A4">
        <w:rPr>
          <w:color w:val="000000"/>
          <w:lang w:val="ru-RU"/>
        </w:rPr>
        <w:t>Больше скорость, меньше ям,</w:t>
      </w:r>
      <w:r w:rsidRPr="006B08A4">
        <w:rPr>
          <w:lang w:val="ru-RU"/>
        </w:rPr>
        <w:br/>
      </w:r>
      <w:r w:rsidRPr="006B08A4">
        <w:rPr>
          <w:color w:val="000000"/>
          <w:lang w:val="ru-RU"/>
        </w:rPr>
        <w:t>Добровольская подхватывает.</w:t>
      </w:r>
      <w:r w:rsidRPr="006B08A4">
        <w:rPr>
          <w:lang w:val="ru-RU"/>
        </w:rPr>
        <w:br/>
      </w:r>
      <w:r w:rsidRPr="006B08A4">
        <w:rPr>
          <w:color w:val="000000"/>
          <w:lang w:val="ru-RU"/>
        </w:rPr>
        <w:t>ДОБРОВОЛЬСКАЯ</w:t>
      </w:r>
      <w:r w:rsidRPr="006B08A4">
        <w:rPr>
          <w:lang w:val="ru-RU"/>
        </w:rPr>
        <w:br/>
      </w:r>
      <w:proofErr w:type="spellStart"/>
      <w:r w:rsidRPr="006B08A4">
        <w:rPr>
          <w:color w:val="000000"/>
          <w:lang w:val="ru-RU"/>
        </w:rPr>
        <w:t>Большееблислесарям</w:t>
      </w:r>
      <w:proofErr w:type="spellEnd"/>
      <w:r w:rsidRPr="006B08A4">
        <w:rPr>
          <w:color w:val="000000"/>
          <w:lang w:val="ru-RU"/>
        </w:rPr>
        <w:t>.</w:t>
      </w:r>
    </w:p>
    <w:p w14:paraId="2A7725F4" w14:textId="77777777" w:rsidR="005A1CE3" w:rsidRPr="006B08A4" w:rsidRDefault="005A1CE3" w:rsidP="005A1CE3">
      <w:pPr>
        <w:rPr>
          <w:lang w:val="ru-RU"/>
        </w:rPr>
      </w:pPr>
    </w:p>
    <w:p w14:paraId="37F7C77A" w14:textId="77777777" w:rsidR="005A1CE3" w:rsidRPr="006B08A4" w:rsidRDefault="005A1CE3" w:rsidP="005A1CE3">
      <w:pPr>
        <w:rPr>
          <w:lang w:val="ru-RU"/>
        </w:rPr>
      </w:pPr>
      <w:r w:rsidRPr="006B08A4">
        <w:rPr>
          <w:b/>
          <w:color w:val="000000"/>
          <w:lang w:val="ru-RU"/>
        </w:rPr>
        <w:t xml:space="preserve">1-7. ИНТ. ОТДЕЛЕНИЕ МИЛИЦИИ ОДИНЦОВО.ДЕЖУРКА КОРИДОР У КПЗ НОЧЬ 1. </w:t>
      </w:r>
      <w:r w:rsidRPr="006B08A4">
        <w:rPr>
          <w:lang w:val="ru-RU"/>
        </w:rPr>
        <w:br/>
      </w:r>
      <w:r w:rsidRPr="006B08A4">
        <w:rPr>
          <w:b/>
          <w:color w:val="000000"/>
          <w:lang w:val="ru-RU"/>
        </w:rPr>
        <w:lastRenderedPageBreak/>
        <w:t>БОКОВ, ДОБРОВОЛЬСКАЯ, ХВАН, ПАНОВ, ДЕЖУРНЫЙ 1 (00:38)</w:t>
      </w:r>
      <w:r w:rsidRPr="006B08A4">
        <w:rPr>
          <w:lang w:val="ru-RU"/>
        </w:rPr>
        <w:br/>
      </w:r>
    </w:p>
    <w:p w14:paraId="37AC51E3" w14:textId="77777777" w:rsidR="005A1CE3" w:rsidRPr="006B08A4" w:rsidRDefault="005A1CE3" w:rsidP="005A1CE3">
      <w:pPr>
        <w:rPr>
          <w:lang w:val="ru-RU"/>
        </w:rPr>
      </w:pPr>
      <w:r w:rsidRPr="006B08A4">
        <w:rPr>
          <w:color w:val="000000"/>
          <w:lang w:val="ru-RU"/>
        </w:rPr>
        <w:t>В отделение заходят Боков и Добровольская, Боков здоровается с ДЕЖУРНЫМ.</w:t>
      </w:r>
    </w:p>
    <w:p w14:paraId="68CE3EA4" w14:textId="77777777" w:rsidR="005A1CE3" w:rsidRPr="006B08A4" w:rsidRDefault="005A1CE3" w:rsidP="005A1CE3">
      <w:pPr>
        <w:rPr>
          <w:lang w:val="ru-RU"/>
        </w:rPr>
      </w:pPr>
    </w:p>
    <w:p w14:paraId="4B45F6DD" w14:textId="77777777" w:rsidR="005A1CE3" w:rsidRPr="006B08A4" w:rsidRDefault="005A1CE3" w:rsidP="005A1CE3">
      <w:pPr>
        <w:ind w:left="3166"/>
        <w:rPr>
          <w:lang w:val="ru-RU"/>
        </w:rPr>
      </w:pPr>
      <w:r w:rsidRPr="006B08A4">
        <w:rPr>
          <w:color w:val="000000"/>
          <w:lang w:val="ru-RU"/>
        </w:rPr>
        <w:t>БОКОВ</w:t>
      </w:r>
    </w:p>
    <w:p w14:paraId="561C5B98" w14:textId="77777777" w:rsidR="005A1CE3" w:rsidRPr="006B08A4" w:rsidRDefault="005A1CE3" w:rsidP="005A1CE3">
      <w:pPr>
        <w:ind w:left="1441" w:right="2161"/>
        <w:rPr>
          <w:lang w:val="ru-RU"/>
        </w:rPr>
      </w:pPr>
      <w:r w:rsidRPr="006B08A4">
        <w:rPr>
          <w:color w:val="000000"/>
          <w:lang w:val="ru-RU"/>
        </w:rPr>
        <w:t>Здорово.</w:t>
      </w:r>
    </w:p>
    <w:p w14:paraId="18F2B1DC" w14:textId="77777777" w:rsidR="005A1CE3" w:rsidRPr="006B08A4" w:rsidRDefault="005A1CE3" w:rsidP="005A1CE3">
      <w:pPr>
        <w:rPr>
          <w:lang w:val="ru-RU"/>
        </w:rPr>
      </w:pPr>
    </w:p>
    <w:p w14:paraId="319DFE05" w14:textId="77777777" w:rsidR="005A1CE3" w:rsidRPr="006B08A4" w:rsidRDefault="005A1CE3" w:rsidP="005A1CE3">
      <w:pPr>
        <w:rPr>
          <w:lang w:val="ru-RU"/>
        </w:rPr>
      </w:pPr>
      <w:r w:rsidRPr="006B08A4">
        <w:rPr>
          <w:color w:val="000000"/>
          <w:lang w:val="ru-RU"/>
        </w:rPr>
        <w:t>Не дожидаясь ответа, проходит дальше. Навстречу – ХВАН.</w:t>
      </w:r>
    </w:p>
    <w:p w14:paraId="1526C908" w14:textId="77777777" w:rsidR="005A1CE3" w:rsidRPr="006B08A4" w:rsidRDefault="005A1CE3" w:rsidP="005A1CE3">
      <w:pPr>
        <w:rPr>
          <w:lang w:val="ru-RU"/>
        </w:rPr>
      </w:pPr>
    </w:p>
    <w:p w14:paraId="0BFAE8C3" w14:textId="77777777" w:rsidR="005A1CE3" w:rsidRPr="006B08A4" w:rsidRDefault="005A1CE3" w:rsidP="005A1CE3">
      <w:pPr>
        <w:ind w:left="3166"/>
        <w:rPr>
          <w:lang w:val="ru-RU"/>
        </w:rPr>
      </w:pPr>
      <w:r w:rsidRPr="006B08A4">
        <w:rPr>
          <w:color w:val="000000"/>
          <w:lang w:val="ru-RU"/>
        </w:rPr>
        <w:t>ДОБРОВОЛЬСКАЯ</w:t>
      </w:r>
    </w:p>
    <w:p w14:paraId="33C044CD" w14:textId="77777777" w:rsidR="005A1CE3" w:rsidRPr="006B08A4" w:rsidRDefault="005A1CE3" w:rsidP="005A1CE3">
      <w:pPr>
        <w:ind w:left="1441" w:right="2161"/>
        <w:rPr>
          <w:lang w:val="ru-RU"/>
        </w:rPr>
      </w:pPr>
      <w:r w:rsidRPr="006B08A4">
        <w:rPr>
          <w:color w:val="000000"/>
          <w:lang w:val="ru-RU"/>
        </w:rPr>
        <w:t xml:space="preserve">Виктор </w:t>
      </w:r>
      <w:proofErr w:type="spellStart"/>
      <w:r w:rsidRPr="006B08A4">
        <w:rPr>
          <w:color w:val="000000"/>
          <w:lang w:val="ru-RU"/>
        </w:rPr>
        <w:t>Хван</w:t>
      </w:r>
      <w:proofErr w:type="spellEnd"/>
      <w:r w:rsidRPr="006B08A4">
        <w:rPr>
          <w:color w:val="000000"/>
          <w:lang w:val="ru-RU"/>
        </w:rPr>
        <w:t>, Оперуполномоченный. Проводит вас в кабинет, я догоню.</w:t>
      </w:r>
    </w:p>
    <w:p w14:paraId="721C3CA5" w14:textId="77777777" w:rsidR="005A1CE3" w:rsidRPr="006B08A4" w:rsidRDefault="005A1CE3" w:rsidP="005A1CE3">
      <w:pPr>
        <w:rPr>
          <w:lang w:val="ru-RU"/>
        </w:rPr>
      </w:pPr>
    </w:p>
    <w:p w14:paraId="404F6D6B" w14:textId="77777777" w:rsidR="005A1CE3" w:rsidRPr="006B08A4" w:rsidRDefault="005A1CE3" w:rsidP="005A1CE3">
      <w:pPr>
        <w:ind w:left="3166"/>
        <w:rPr>
          <w:lang w:val="ru-RU"/>
        </w:rPr>
      </w:pPr>
      <w:r w:rsidRPr="006B08A4">
        <w:rPr>
          <w:color w:val="000000"/>
          <w:lang w:val="ru-RU"/>
        </w:rPr>
        <w:t>ХВАН</w:t>
      </w:r>
    </w:p>
    <w:p w14:paraId="422575DE" w14:textId="77777777" w:rsidR="005A1CE3" w:rsidRPr="006B08A4" w:rsidRDefault="005A1CE3" w:rsidP="005A1CE3">
      <w:pPr>
        <w:ind w:left="1441" w:right="2161"/>
        <w:rPr>
          <w:lang w:val="ru-RU"/>
        </w:rPr>
      </w:pPr>
      <w:r w:rsidRPr="006B08A4">
        <w:rPr>
          <w:color w:val="000000"/>
          <w:lang w:val="ru-RU"/>
        </w:rPr>
        <w:t>Здрасьте. Сейчас покажу, какой вам кабинет выделили. На солнечной стороне. Чтоб как дома.</w:t>
      </w:r>
    </w:p>
    <w:p w14:paraId="322790E1" w14:textId="77777777" w:rsidR="005A1CE3" w:rsidRPr="006B08A4" w:rsidRDefault="005A1CE3" w:rsidP="005A1CE3">
      <w:pPr>
        <w:rPr>
          <w:lang w:val="ru-RU"/>
        </w:rPr>
      </w:pPr>
    </w:p>
    <w:p w14:paraId="32EDC94D" w14:textId="77777777" w:rsidR="005A1CE3" w:rsidRPr="006B08A4" w:rsidRDefault="005A1CE3" w:rsidP="005A1CE3">
      <w:pPr>
        <w:rPr>
          <w:lang w:val="ru-RU"/>
        </w:rPr>
      </w:pPr>
      <w:r w:rsidRPr="006B08A4">
        <w:rPr>
          <w:color w:val="000000"/>
          <w:lang w:val="ru-RU"/>
        </w:rPr>
        <w:t>Проходят мимо клетки КПЗ, там единственный задержанный: невзрачный, невысокий, коротко стриженный человек в наручниках, смотрит в одну точку (ПАНОВ).</w:t>
      </w:r>
    </w:p>
    <w:p w14:paraId="67506656" w14:textId="77777777" w:rsidR="005A1CE3" w:rsidRPr="006B08A4" w:rsidRDefault="005A1CE3" w:rsidP="005A1CE3">
      <w:pPr>
        <w:rPr>
          <w:lang w:val="ru-RU"/>
        </w:rPr>
      </w:pPr>
    </w:p>
    <w:p w14:paraId="1272E981" w14:textId="77777777" w:rsidR="005A1CE3" w:rsidRPr="006B08A4" w:rsidRDefault="005A1CE3" w:rsidP="005A1CE3">
      <w:pPr>
        <w:ind w:left="3166"/>
        <w:rPr>
          <w:lang w:val="ru-RU"/>
        </w:rPr>
      </w:pPr>
      <w:r w:rsidRPr="006B08A4">
        <w:rPr>
          <w:color w:val="000000"/>
          <w:lang w:val="ru-RU"/>
        </w:rPr>
        <w:t>ХВАН</w:t>
      </w:r>
    </w:p>
    <w:p w14:paraId="5D74C1CB" w14:textId="77777777" w:rsidR="005A1CE3" w:rsidRPr="006B08A4" w:rsidRDefault="005A1CE3" w:rsidP="005A1CE3">
      <w:pPr>
        <w:ind w:left="1441" w:right="2161"/>
        <w:rPr>
          <w:lang w:val="ru-RU"/>
        </w:rPr>
      </w:pPr>
      <w:r w:rsidRPr="006B08A4">
        <w:rPr>
          <w:color w:val="000000"/>
          <w:lang w:val="ru-RU"/>
        </w:rPr>
        <w:t>Это отец Панова убитого, раз по статистике чаще всего убийца - близкий родственник - так и на всякий случай вот.</w:t>
      </w:r>
    </w:p>
    <w:p w14:paraId="633B70F8" w14:textId="77777777" w:rsidR="005A1CE3" w:rsidRPr="006B08A4" w:rsidRDefault="005A1CE3" w:rsidP="005A1CE3">
      <w:pPr>
        <w:rPr>
          <w:lang w:val="ru-RU"/>
        </w:rPr>
      </w:pPr>
    </w:p>
    <w:p w14:paraId="7A69CD55" w14:textId="77777777" w:rsidR="005A1CE3" w:rsidRPr="006B08A4" w:rsidRDefault="005A1CE3" w:rsidP="005A1CE3">
      <w:pPr>
        <w:ind w:left="3166"/>
        <w:rPr>
          <w:lang w:val="ru-RU"/>
        </w:rPr>
      </w:pPr>
      <w:r w:rsidRPr="006B08A4">
        <w:rPr>
          <w:color w:val="000000"/>
          <w:lang w:val="ru-RU"/>
        </w:rPr>
        <w:t>БОКОВ</w:t>
      </w:r>
    </w:p>
    <w:p w14:paraId="47F71DA8" w14:textId="77777777" w:rsidR="005A1CE3" w:rsidRPr="006B08A4" w:rsidRDefault="005A1CE3" w:rsidP="005A1CE3">
      <w:pPr>
        <w:ind w:left="1441" w:right="2161"/>
        <w:rPr>
          <w:lang w:val="ru-RU"/>
        </w:rPr>
      </w:pPr>
      <w:r w:rsidRPr="006B08A4">
        <w:rPr>
          <w:color w:val="000000"/>
          <w:lang w:val="ru-RU"/>
        </w:rPr>
        <w:t>Что говорит?</w:t>
      </w:r>
    </w:p>
    <w:p w14:paraId="6E397F89" w14:textId="77777777" w:rsidR="005A1CE3" w:rsidRPr="006B08A4" w:rsidRDefault="005A1CE3" w:rsidP="005A1CE3">
      <w:pPr>
        <w:rPr>
          <w:lang w:val="ru-RU"/>
        </w:rPr>
      </w:pPr>
    </w:p>
    <w:p w14:paraId="2EDE8BE1" w14:textId="77777777" w:rsidR="005A1CE3" w:rsidRPr="006B08A4" w:rsidRDefault="005A1CE3" w:rsidP="005A1CE3">
      <w:pPr>
        <w:ind w:left="3166"/>
        <w:rPr>
          <w:lang w:val="ru-RU"/>
        </w:rPr>
      </w:pPr>
      <w:r w:rsidRPr="006B08A4">
        <w:rPr>
          <w:color w:val="000000"/>
          <w:lang w:val="ru-RU"/>
        </w:rPr>
        <w:t>ХВАН</w:t>
      </w:r>
    </w:p>
    <w:p w14:paraId="2AA8F9CD" w14:textId="77777777" w:rsidR="005A1CE3" w:rsidRPr="006B08A4" w:rsidRDefault="005A1CE3" w:rsidP="005A1CE3">
      <w:pPr>
        <w:ind w:left="1441" w:right="2161"/>
        <w:rPr>
          <w:lang w:val="ru-RU"/>
        </w:rPr>
      </w:pPr>
      <w:r w:rsidRPr="006B08A4">
        <w:rPr>
          <w:color w:val="000000"/>
          <w:lang w:val="ru-RU"/>
        </w:rPr>
        <w:t>Ничего не говорит. Вообще молчит.</w:t>
      </w:r>
    </w:p>
    <w:p w14:paraId="2F83F6C1" w14:textId="77777777" w:rsidR="005A1CE3" w:rsidRPr="006B08A4" w:rsidRDefault="005A1CE3" w:rsidP="005A1CE3">
      <w:pPr>
        <w:rPr>
          <w:lang w:val="ru-RU"/>
        </w:rPr>
      </w:pPr>
    </w:p>
    <w:p w14:paraId="749E1650" w14:textId="77777777" w:rsidR="005A1CE3" w:rsidRPr="006B08A4" w:rsidRDefault="005A1CE3" w:rsidP="005A1CE3">
      <w:pPr>
        <w:rPr>
          <w:lang w:val="ru-RU"/>
        </w:rPr>
      </w:pPr>
      <w:proofErr w:type="spellStart"/>
      <w:r w:rsidRPr="006B08A4">
        <w:rPr>
          <w:color w:val="000000"/>
          <w:lang w:val="ru-RU"/>
        </w:rPr>
        <w:t>Хван</w:t>
      </w:r>
      <w:proofErr w:type="spellEnd"/>
      <w:r w:rsidRPr="006B08A4">
        <w:rPr>
          <w:color w:val="000000"/>
          <w:lang w:val="ru-RU"/>
        </w:rPr>
        <w:t xml:space="preserve"> распахивает дверь в кабинет.</w:t>
      </w:r>
    </w:p>
    <w:p w14:paraId="6FCAF0D9" w14:textId="77777777" w:rsidR="005A1CE3" w:rsidRPr="006B08A4" w:rsidRDefault="005A1CE3" w:rsidP="005A1CE3">
      <w:pPr>
        <w:rPr>
          <w:lang w:val="ru-RU"/>
        </w:rPr>
      </w:pPr>
    </w:p>
    <w:p w14:paraId="5786A35A" w14:textId="77777777" w:rsidR="005A1CE3" w:rsidRPr="006B08A4" w:rsidRDefault="005A1CE3" w:rsidP="005A1CE3">
      <w:pPr>
        <w:rPr>
          <w:lang w:val="ru-RU"/>
        </w:rPr>
      </w:pPr>
      <w:r w:rsidRPr="006B08A4">
        <w:rPr>
          <w:b/>
          <w:color w:val="000000"/>
          <w:lang w:val="ru-RU"/>
        </w:rPr>
        <w:t xml:space="preserve">1-8. ИНТ. ОТДЕЛЕНИЕ МИЛИЦИИ ОДИНЦОВО.КАБИНЕТ СЛЕДОВАТЕЛЕЙ НОЧЬ 1. </w:t>
      </w:r>
      <w:r w:rsidRPr="006B08A4">
        <w:rPr>
          <w:lang w:val="ru-RU"/>
        </w:rPr>
        <w:br/>
      </w:r>
      <w:r w:rsidRPr="006B08A4">
        <w:rPr>
          <w:b/>
          <w:color w:val="000000"/>
          <w:lang w:val="ru-RU"/>
        </w:rPr>
        <w:t>БОКОВ, ХВАН, ДОБРОВОЛЬСКАЯ (01:04)</w:t>
      </w:r>
      <w:r w:rsidRPr="006B08A4">
        <w:rPr>
          <w:lang w:val="ru-RU"/>
        </w:rPr>
        <w:br/>
      </w:r>
    </w:p>
    <w:p w14:paraId="63358A89" w14:textId="77777777" w:rsidR="005A1CE3" w:rsidRPr="006B08A4" w:rsidRDefault="005A1CE3" w:rsidP="005A1CE3">
      <w:pPr>
        <w:rPr>
          <w:lang w:val="ru-RU"/>
        </w:rPr>
      </w:pPr>
      <w:r w:rsidRPr="006B08A4">
        <w:rPr>
          <w:color w:val="000000"/>
          <w:lang w:val="ru-RU"/>
        </w:rPr>
        <w:t>Стол, стул, портрет Горбачёва на стене.</w:t>
      </w:r>
    </w:p>
    <w:p w14:paraId="1810979E" w14:textId="77777777" w:rsidR="005A1CE3" w:rsidRPr="006B08A4" w:rsidRDefault="005A1CE3" w:rsidP="005A1CE3">
      <w:pPr>
        <w:rPr>
          <w:lang w:val="ru-RU"/>
        </w:rPr>
      </w:pPr>
    </w:p>
    <w:p w14:paraId="4F9546D0" w14:textId="77777777" w:rsidR="005A1CE3" w:rsidRPr="006B08A4" w:rsidRDefault="005A1CE3" w:rsidP="005A1CE3">
      <w:pPr>
        <w:rPr>
          <w:lang w:val="ru-RU"/>
        </w:rPr>
      </w:pPr>
      <w:r w:rsidRPr="006B08A4">
        <w:rPr>
          <w:color w:val="000000"/>
          <w:lang w:val="ru-RU"/>
        </w:rPr>
        <w:t xml:space="preserve">Боков открывает свой “дипломат”, вынимает оттуда пакет и отдаёт </w:t>
      </w:r>
      <w:proofErr w:type="spellStart"/>
      <w:r w:rsidRPr="006B08A4">
        <w:rPr>
          <w:color w:val="000000"/>
          <w:lang w:val="ru-RU"/>
        </w:rPr>
        <w:t>Хвану</w:t>
      </w:r>
      <w:proofErr w:type="spellEnd"/>
      <w:r w:rsidRPr="006B08A4">
        <w:rPr>
          <w:color w:val="000000"/>
          <w:lang w:val="ru-RU"/>
        </w:rPr>
        <w:t>. В пакете - вяленая рыба.</w:t>
      </w:r>
    </w:p>
    <w:p w14:paraId="2CCA7F2B" w14:textId="77777777" w:rsidR="005A1CE3" w:rsidRPr="006B08A4" w:rsidRDefault="005A1CE3" w:rsidP="005A1CE3">
      <w:pPr>
        <w:rPr>
          <w:lang w:val="ru-RU"/>
        </w:rPr>
      </w:pPr>
    </w:p>
    <w:p w14:paraId="6F7D53C8" w14:textId="77777777" w:rsidR="005A1CE3" w:rsidRPr="006B08A4" w:rsidRDefault="005A1CE3" w:rsidP="005A1CE3">
      <w:pPr>
        <w:ind w:left="3166"/>
        <w:rPr>
          <w:lang w:val="ru-RU"/>
        </w:rPr>
      </w:pPr>
      <w:r w:rsidRPr="006B08A4">
        <w:rPr>
          <w:color w:val="000000"/>
          <w:lang w:val="ru-RU"/>
        </w:rPr>
        <w:t>ХВАН</w:t>
      </w:r>
    </w:p>
    <w:p w14:paraId="36042494" w14:textId="77777777" w:rsidR="005A1CE3" w:rsidRPr="006B08A4" w:rsidRDefault="005A1CE3" w:rsidP="005A1CE3">
      <w:pPr>
        <w:ind w:left="1441" w:right="2161"/>
        <w:rPr>
          <w:lang w:val="ru-RU"/>
        </w:rPr>
      </w:pPr>
      <w:r w:rsidRPr="006B08A4">
        <w:rPr>
          <w:color w:val="000000"/>
          <w:lang w:val="ru-RU"/>
        </w:rPr>
        <w:t>Ого! Донская! Вещь!</w:t>
      </w:r>
    </w:p>
    <w:p w14:paraId="57FC2498" w14:textId="77777777" w:rsidR="005A1CE3" w:rsidRPr="006B08A4" w:rsidRDefault="005A1CE3" w:rsidP="005A1CE3">
      <w:pPr>
        <w:rPr>
          <w:lang w:val="ru-RU"/>
        </w:rPr>
      </w:pPr>
    </w:p>
    <w:p w14:paraId="7F14CB75" w14:textId="77777777" w:rsidR="005A1CE3" w:rsidRPr="006B08A4" w:rsidRDefault="005A1CE3" w:rsidP="005A1CE3">
      <w:pPr>
        <w:ind w:left="3166"/>
        <w:rPr>
          <w:lang w:val="ru-RU"/>
        </w:rPr>
      </w:pPr>
      <w:r w:rsidRPr="006B08A4">
        <w:rPr>
          <w:color w:val="000000"/>
          <w:lang w:val="ru-RU"/>
        </w:rPr>
        <w:t>БОКОВ</w:t>
      </w:r>
    </w:p>
    <w:p w14:paraId="5BCE4B74" w14:textId="77777777" w:rsidR="005A1CE3" w:rsidRPr="006B08A4" w:rsidRDefault="005A1CE3" w:rsidP="005A1CE3">
      <w:pPr>
        <w:ind w:left="1441" w:right="2161"/>
        <w:rPr>
          <w:lang w:val="ru-RU"/>
        </w:rPr>
      </w:pPr>
      <w:proofErr w:type="spellStart"/>
      <w:r w:rsidRPr="006B08A4">
        <w:rPr>
          <w:color w:val="000000"/>
          <w:lang w:val="ru-RU"/>
        </w:rPr>
        <w:t>Шамайку</w:t>
      </w:r>
      <w:proofErr w:type="spellEnd"/>
      <w:r w:rsidRPr="006B08A4">
        <w:rPr>
          <w:color w:val="000000"/>
          <w:lang w:val="ru-RU"/>
        </w:rPr>
        <w:t xml:space="preserve"> с пивком надо.</w:t>
      </w:r>
    </w:p>
    <w:p w14:paraId="1431760A" w14:textId="77777777" w:rsidR="005A1CE3" w:rsidRPr="006B08A4" w:rsidRDefault="005A1CE3" w:rsidP="005A1CE3">
      <w:pPr>
        <w:rPr>
          <w:lang w:val="ru-RU"/>
        </w:rPr>
      </w:pPr>
    </w:p>
    <w:p w14:paraId="488A0964" w14:textId="77777777" w:rsidR="005A1CE3" w:rsidRPr="006B08A4" w:rsidRDefault="005A1CE3" w:rsidP="005A1CE3">
      <w:pPr>
        <w:rPr>
          <w:lang w:val="ru-RU"/>
        </w:rPr>
      </w:pPr>
      <w:r w:rsidRPr="006B08A4">
        <w:rPr>
          <w:color w:val="000000"/>
          <w:lang w:val="ru-RU"/>
        </w:rPr>
        <w:lastRenderedPageBreak/>
        <w:t>Входит Добровольская. Принюхивается, делает «недовольное лицо», открывает форточку.</w:t>
      </w:r>
    </w:p>
    <w:p w14:paraId="72971E29" w14:textId="77777777" w:rsidR="005A1CE3" w:rsidRPr="006B08A4" w:rsidRDefault="005A1CE3" w:rsidP="005A1CE3">
      <w:pPr>
        <w:rPr>
          <w:lang w:val="ru-RU"/>
        </w:rPr>
      </w:pPr>
    </w:p>
    <w:p w14:paraId="2A6D0D1F" w14:textId="77777777" w:rsidR="005A1CE3" w:rsidRPr="006B08A4" w:rsidRDefault="005A1CE3" w:rsidP="005A1CE3">
      <w:pPr>
        <w:rPr>
          <w:lang w:val="ru-RU"/>
        </w:rPr>
      </w:pPr>
      <w:proofErr w:type="spellStart"/>
      <w:r w:rsidRPr="006B08A4">
        <w:rPr>
          <w:color w:val="000000"/>
          <w:lang w:val="ru-RU"/>
        </w:rPr>
        <w:t>Хван</w:t>
      </w:r>
      <w:proofErr w:type="spellEnd"/>
      <w:r w:rsidRPr="006B08A4">
        <w:rPr>
          <w:color w:val="000000"/>
          <w:lang w:val="ru-RU"/>
        </w:rPr>
        <w:t xml:space="preserve"> выходит. На столе лежит Дело. Боков открывает папку, там фотографии и первые протоколы. Фотографии страшные. Изувеченный детский труп: синяки на шее, перерезанное горло, распоротый живот, разрезанная мошонка. Боков перелистывает фотографии и дело.</w:t>
      </w:r>
    </w:p>
    <w:p w14:paraId="349D2C6A" w14:textId="77777777" w:rsidR="005A1CE3" w:rsidRPr="006B08A4" w:rsidRDefault="005A1CE3" w:rsidP="005A1CE3">
      <w:pPr>
        <w:rPr>
          <w:lang w:val="ru-RU"/>
        </w:rPr>
      </w:pPr>
    </w:p>
    <w:p w14:paraId="0CBDA34C" w14:textId="77777777" w:rsidR="005A1CE3" w:rsidRPr="006B08A4" w:rsidRDefault="005A1CE3" w:rsidP="005A1CE3">
      <w:pPr>
        <w:ind w:left="3166"/>
        <w:rPr>
          <w:lang w:val="ru-RU"/>
        </w:rPr>
      </w:pPr>
      <w:r w:rsidRPr="006B08A4">
        <w:rPr>
          <w:color w:val="000000"/>
          <w:lang w:val="ru-RU"/>
        </w:rPr>
        <w:t>БОКОВ</w:t>
      </w:r>
    </w:p>
    <w:p w14:paraId="622E4458" w14:textId="77777777" w:rsidR="005A1CE3" w:rsidRPr="006B08A4" w:rsidRDefault="005A1CE3" w:rsidP="005A1CE3">
      <w:pPr>
        <w:ind w:left="1441" w:right="2161"/>
        <w:rPr>
          <w:lang w:val="ru-RU"/>
        </w:rPr>
      </w:pPr>
      <w:r w:rsidRPr="006B08A4">
        <w:rPr>
          <w:color w:val="000000"/>
          <w:lang w:val="ru-RU"/>
        </w:rPr>
        <w:t>Время смерти установили?</w:t>
      </w:r>
    </w:p>
    <w:p w14:paraId="2400C47A" w14:textId="77777777" w:rsidR="005A1CE3" w:rsidRPr="006B08A4" w:rsidRDefault="005A1CE3" w:rsidP="005A1CE3">
      <w:pPr>
        <w:rPr>
          <w:lang w:val="ru-RU"/>
        </w:rPr>
      </w:pPr>
    </w:p>
    <w:p w14:paraId="4C7E545C" w14:textId="77777777" w:rsidR="005A1CE3" w:rsidRPr="006B08A4" w:rsidRDefault="005A1CE3" w:rsidP="005A1CE3">
      <w:pPr>
        <w:ind w:left="3166"/>
        <w:rPr>
          <w:lang w:val="ru-RU"/>
        </w:rPr>
      </w:pPr>
      <w:r w:rsidRPr="006B08A4">
        <w:rPr>
          <w:color w:val="000000"/>
          <w:lang w:val="ru-RU"/>
        </w:rPr>
        <w:t>ДОБРОВОЛЬСКАЯ</w:t>
      </w:r>
    </w:p>
    <w:p w14:paraId="257737AC" w14:textId="77777777" w:rsidR="005A1CE3" w:rsidRPr="006B08A4" w:rsidRDefault="005A1CE3" w:rsidP="005A1CE3">
      <w:pPr>
        <w:ind w:left="1441" w:right="2161"/>
        <w:rPr>
          <w:lang w:val="ru-RU"/>
        </w:rPr>
      </w:pPr>
      <w:r w:rsidRPr="006B08A4">
        <w:rPr>
          <w:color w:val="000000"/>
          <w:lang w:val="ru-RU"/>
        </w:rPr>
        <w:t>Нет пока.</w:t>
      </w:r>
    </w:p>
    <w:p w14:paraId="699F8AB0" w14:textId="77777777" w:rsidR="005A1CE3" w:rsidRPr="006B08A4" w:rsidRDefault="005A1CE3" w:rsidP="005A1CE3">
      <w:pPr>
        <w:rPr>
          <w:lang w:val="ru-RU"/>
        </w:rPr>
      </w:pPr>
    </w:p>
    <w:p w14:paraId="28986D89" w14:textId="77777777" w:rsidR="005A1CE3" w:rsidRPr="006B08A4" w:rsidRDefault="005A1CE3" w:rsidP="005A1CE3">
      <w:pPr>
        <w:ind w:left="3166"/>
        <w:rPr>
          <w:lang w:val="ru-RU"/>
        </w:rPr>
      </w:pPr>
      <w:r w:rsidRPr="006B08A4">
        <w:rPr>
          <w:color w:val="000000"/>
          <w:lang w:val="ru-RU"/>
        </w:rPr>
        <w:t>БОКОВ</w:t>
      </w:r>
    </w:p>
    <w:p w14:paraId="7AAEF450" w14:textId="77777777" w:rsidR="005A1CE3" w:rsidRPr="006B08A4" w:rsidRDefault="005A1CE3" w:rsidP="005A1CE3">
      <w:pPr>
        <w:ind w:left="1441" w:right="2161"/>
        <w:rPr>
          <w:lang w:val="ru-RU"/>
        </w:rPr>
      </w:pPr>
      <w:r w:rsidRPr="006B08A4">
        <w:rPr>
          <w:color w:val="000000"/>
          <w:lang w:val="ru-RU"/>
        </w:rPr>
        <w:t>А нашли его?</w:t>
      </w:r>
    </w:p>
    <w:p w14:paraId="24DF8F36" w14:textId="77777777" w:rsidR="005A1CE3" w:rsidRPr="006B08A4" w:rsidRDefault="005A1CE3" w:rsidP="005A1CE3">
      <w:pPr>
        <w:rPr>
          <w:lang w:val="ru-RU"/>
        </w:rPr>
      </w:pPr>
    </w:p>
    <w:p w14:paraId="2F85BEB2" w14:textId="77777777" w:rsidR="005A1CE3" w:rsidRPr="006B08A4" w:rsidRDefault="005A1CE3" w:rsidP="005A1CE3">
      <w:pPr>
        <w:ind w:left="3166"/>
        <w:rPr>
          <w:lang w:val="ru-RU"/>
        </w:rPr>
      </w:pPr>
      <w:r w:rsidRPr="006B08A4">
        <w:rPr>
          <w:color w:val="000000"/>
          <w:lang w:val="ru-RU"/>
        </w:rPr>
        <w:t>ДОБРОВОЛЬСКАЯ</w:t>
      </w:r>
    </w:p>
    <w:p w14:paraId="38F16F5B" w14:textId="77777777" w:rsidR="005A1CE3" w:rsidRPr="006B08A4" w:rsidRDefault="005A1CE3" w:rsidP="005A1CE3">
      <w:pPr>
        <w:ind w:left="1441" w:right="2161"/>
        <w:rPr>
          <w:lang w:val="ru-RU"/>
        </w:rPr>
      </w:pPr>
      <w:r w:rsidRPr="006B08A4">
        <w:rPr>
          <w:color w:val="000000"/>
          <w:lang w:val="ru-RU"/>
        </w:rPr>
        <w:t>Отец вышел на дорогу в полдевятого вечера сегодня.</w:t>
      </w:r>
    </w:p>
    <w:p w14:paraId="2149D4D8" w14:textId="77777777" w:rsidR="005A1CE3" w:rsidRPr="006B08A4" w:rsidRDefault="005A1CE3" w:rsidP="005A1CE3">
      <w:pPr>
        <w:rPr>
          <w:lang w:val="ru-RU"/>
        </w:rPr>
      </w:pPr>
    </w:p>
    <w:p w14:paraId="287733B1" w14:textId="77777777" w:rsidR="005A1CE3" w:rsidRPr="006B08A4" w:rsidRDefault="005A1CE3" w:rsidP="005A1CE3">
      <w:pPr>
        <w:ind w:left="3166"/>
        <w:rPr>
          <w:lang w:val="ru-RU"/>
        </w:rPr>
      </w:pPr>
      <w:r w:rsidRPr="006B08A4">
        <w:rPr>
          <w:color w:val="000000"/>
          <w:lang w:val="ru-RU"/>
        </w:rPr>
        <w:t>БОКОВ</w:t>
      </w:r>
    </w:p>
    <w:p w14:paraId="0006E33F" w14:textId="77777777" w:rsidR="005A1CE3" w:rsidRPr="006B08A4" w:rsidRDefault="005A1CE3" w:rsidP="005A1CE3">
      <w:pPr>
        <w:ind w:left="1441" w:right="2161"/>
        <w:rPr>
          <w:lang w:val="ru-RU"/>
        </w:rPr>
      </w:pPr>
      <w:r w:rsidRPr="006B08A4">
        <w:rPr>
          <w:color w:val="000000"/>
          <w:lang w:val="ru-RU"/>
        </w:rPr>
        <w:t>Что эксперты? И по месту преступления не вижу ничего.</w:t>
      </w:r>
    </w:p>
    <w:p w14:paraId="2348A87A" w14:textId="77777777" w:rsidR="005A1CE3" w:rsidRPr="006B08A4" w:rsidRDefault="005A1CE3" w:rsidP="005A1CE3">
      <w:pPr>
        <w:rPr>
          <w:lang w:val="ru-RU"/>
        </w:rPr>
      </w:pPr>
    </w:p>
    <w:p w14:paraId="357419D4" w14:textId="77777777" w:rsidR="005A1CE3" w:rsidRPr="006B08A4" w:rsidRDefault="005A1CE3" w:rsidP="005A1CE3">
      <w:pPr>
        <w:ind w:left="3166"/>
        <w:rPr>
          <w:lang w:val="ru-RU"/>
        </w:rPr>
      </w:pPr>
      <w:r w:rsidRPr="006B08A4">
        <w:rPr>
          <w:color w:val="000000"/>
          <w:lang w:val="ru-RU"/>
        </w:rPr>
        <w:t>ДОБРОВОЛЬСКАЯ</w:t>
      </w:r>
    </w:p>
    <w:p w14:paraId="420FA266" w14:textId="77777777" w:rsidR="005A1CE3" w:rsidRPr="006B08A4" w:rsidRDefault="005A1CE3" w:rsidP="005A1CE3">
      <w:pPr>
        <w:rPr>
          <w:lang w:val="ru-RU"/>
        </w:rPr>
      </w:pPr>
    </w:p>
    <w:p w14:paraId="6CD5E85C" w14:textId="77777777" w:rsidR="005A1CE3" w:rsidRPr="006B08A4" w:rsidRDefault="005A1CE3" w:rsidP="005A1CE3">
      <w:pPr>
        <w:rPr>
          <w:lang w:val="ru-RU"/>
        </w:rPr>
      </w:pPr>
      <w:r w:rsidRPr="006B08A4">
        <w:rPr>
          <w:color w:val="000000"/>
          <w:lang w:val="ru-RU"/>
        </w:rPr>
        <w:t>Эксперты пока ничего, места преступления не нашли пока, темно уже было.</w:t>
      </w:r>
    </w:p>
    <w:p w14:paraId="6540124C" w14:textId="77777777" w:rsidR="005A1CE3" w:rsidRPr="006B08A4" w:rsidRDefault="005A1CE3" w:rsidP="005A1CE3">
      <w:pPr>
        <w:rPr>
          <w:lang w:val="ru-RU"/>
        </w:rPr>
      </w:pPr>
    </w:p>
    <w:p w14:paraId="660AD7A2" w14:textId="77777777" w:rsidR="005A1CE3" w:rsidRPr="006B08A4" w:rsidRDefault="005A1CE3" w:rsidP="005A1CE3">
      <w:pPr>
        <w:ind w:left="3166"/>
        <w:rPr>
          <w:lang w:val="ru-RU"/>
        </w:rPr>
      </w:pPr>
      <w:r w:rsidRPr="006B08A4">
        <w:rPr>
          <w:color w:val="000000"/>
          <w:lang w:val="ru-RU"/>
        </w:rPr>
        <w:t>БОКОВ</w:t>
      </w:r>
    </w:p>
    <w:p w14:paraId="48FF3C84" w14:textId="77777777" w:rsidR="005A1CE3" w:rsidRPr="006B08A4" w:rsidRDefault="005A1CE3" w:rsidP="005A1CE3">
      <w:pPr>
        <w:ind w:left="1441" w:right="2161"/>
        <w:rPr>
          <w:lang w:val="ru-RU"/>
        </w:rPr>
      </w:pPr>
      <w:r w:rsidRPr="006B08A4">
        <w:rPr>
          <w:color w:val="000000"/>
          <w:lang w:val="ru-RU"/>
        </w:rPr>
        <w:t>Он раздетый был, совсем?</w:t>
      </w:r>
    </w:p>
    <w:p w14:paraId="02C1658E" w14:textId="77777777" w:rsidR="005A1CE3" w:rsidRPr="006B08A4" w:rsidRDefault="005A1CE3" w:rsidP="005A1CE3">
      <w:pPr>
        <w:rPr>
          <w:lang w:val="ru-RU"/>
        </w:rPr>
      </w:pPr>
    </w:p>
    <w:p w14:paraId="5061A4A5" w14:textId="77777777" w:rsidR="005A1CE3" w:rsidRPr="006B08A4" w:rsidRDefault="005A1CE3" w:rsidP="005A1CE3">
      <w:pPr>
        <w:ind w:left="3166"/>
        <w:rPr>
          <w:lang w:val="ru-RU"/>
        </w:rPr>
      </w:pPr>
      <w:r w:rsidRPr="006B08A4">
        <w:rPr>
          <w:color w:val="000000"/>
          <w:lang w:val="ru-RU"/>
        </w:rPr>
        <w:t>ДОБРОВОЛЬСКАЯ</w:t>
      </w:r>
    </w:p>
    <w:p w14:paraId="4CF6204A" w14:textId="77777777" w:rsidR="005A1CE3" w:rsidRPr="006B08A4" w:rsidRDefault="005A1CE3" w:rsidP="005A1CE3">
      <w:pPr>
        <w:ind w:left="1441" w:right="2161"/>
        <w:rPr>
          <w:lang w:val="ru-RU"/>
        </w:rPr>
      </w:pPr>
      <w:r w:rsidRPr="006B08A4">
        <w:rPr>
          <w:color w:val="000000"/>
          <w:lang w:val="ru-RU"/>
        </w:rPr>
        <w:t>Да, одежду тоже пока не нашли.</w:t>
      </w:r>
    </w:p>
    <w:p w14:paraId="19419944" w14:textId="77777777" w:rsidR="005A1CE3" w:rsidRPr="006B08A4" w:rsidRDefault="005A1CE3" w:rsidP="005A1CE3">
      <w:pPr>
        <w:rPr>
          <w:lang w:val="ru-RU"/>
        </w:rPr>
      </w:pPr>
    </w:p>
    <w:p w14:paraId="04A18C24" w14:textId="77777777" w:rsidR="005A1CE3" w:rsidRPr="006B08A4" w:rsidRDefault="005A1CE3" w:rsidP="005A1CE3">
      <w:pPr>
        <w:ind w:left="3166"/>
        <w:rPr>
          <w:lang w:val="ru-RU"/>
        </w:rPr>
      </w:pPr>
      <w:r w:rsidRPr="006B08A4">
        <w:rPr>
          <w:color w:val="000000"/>
          <w:lang w:val="ru-RU"/>
        </w:rPr>
        <w:t>БОКОВ</w:t>
      </w:r>
    </w:p>
    <w:p w14:paraId="4489EAAA" w14:textId="77777777" w:rsidR="005A1CE3" w:rsidRPr="006B08A4" w:rsidRDefault="005A1CE3" w:rsidP="005A1CE3">
      <w:pPr>
        <w:ind w:left="1441" w:right="2161"/>
        <w:rPr>
          <w:lang w:val="ru-RU"/>
        </w:rPr>
      </w:pPr>
      <w:r w:rsidRPr="006B08A4">
        <w:rPr>
          <w:color w:val="000000"/>
          <w:lang w:val="ru-RU"/>
        </w:rPr>
        <w:t>А искали?</w:t>
      </w:r>
    </w:p>
    <w:p w14:paraId="79FC4E53" w14:textId="77777777" w:rsidR="005A1CE3" w:rsidRPr="006B08A4" w:rsidRDefault="005A1CE3" w:rsidP="005A1CE3">
      <w:pPr>
        <w:rPr>
          <w:lang w:val="ru-RU"/>
        </w:rPr>
      </w:pPr>
    </w:p>
    <w:p w14:paraId="5F55CCCC" w14:textId="77777777" w:rsidR="005A1CE3" w:rsidRPr="006B08A4" w:rsidRDefault="005A1CE3" w:rsidP="005A1CE3">
      <w:pPr>
        <w:ind w:left="3166"/>
        <w:rPr>
          <w:lang w:val="ru-RU"/>
        </w:rPr>
      </w:pPr>
      <w:r w:rsidRPr="006B08A4">
        <w:rPr>
          <w:color w:val="000000"/>
          <w:lang w:val="ru-RU"/>
        </w:rPr>
        <w:t>ДОБРОВОЛЬСКАЯ</w:t>
      </w:r>
    </w:p>
    <w:p w14:paraId="799E97AE" w14:textId="77777777" w:rsidR="005A1CE3" w:rsidRPr="006B08A4" w:rsidRDefault="005A1CE3" w:rsidP="005A1CE3">
      <w:pPr>
        <w:ind w:left="1441" w:right="2161"/>
        <w:rPr>
          <w:lang w:val="ru-RU"/>
        </w:rPr>
      </w:pPr>
      <w:r w:rsidRPr="006B08A4">
        <w:rPr>
          <w:color w:val="000000"/>
          <w:lang w:val="ru-RU"/>
        </w:rPr>
        <w:t>Решили утра дождаться.</w:t>
      </w:r>
    </w:p>
    <w:p w14:paraId="542DEBCA" w14:textId="77777777" w:rsidR="005A1CE3" w:rsidRPr="006B08A4" w:rsidRDefault="005A1CE3" w:rsidP="005A1CE3">
      <w:pPr>
        <w:rPr>
          <w:lang w:val="ru-RU"/>
        </w:rPr>
      </w:pPr>
    </w:p>
    <w:p w14:paraId="00BB8EB6" w14:textId="77777777" w:rsidR="005A1CE3" w:rsidRPr="006B08A4" w:rsidRDefault="005A1CE3" w:rsidP="005A1CE3">
      <w:pPr>
        <w:ind w:left="3166"/>
        <w:rPr>
          <w:lang w:val="ru-RU"/>
        </w:rPr>
      </w:pPr>
      <w:r w:rsidRPr="006B08A4">
        <w:rPr>
          <w:color w:val="000000"/>
          <w:lang w:val="ru-RU"/>
        </w:rPr>
        <w:t>БОКОВ</w:t>
      </w:r>
    </w:p>
    <w:p w14:paraId="365E85EE" w14:textId="77777777" w:rsidR="005A1CE3" w:rsidRPr="006B08A4" w:rsidRDefault="005A1CE3" w:rsidP="005A1CE3">
      <w:pPr>
        <w:ind w:left="1441" w:right="2161"/>
        <w:rPr>
          <w:lang w:val="ru-RU"/>
        </w:rPr>
      </w:pPr>
      <w:r w:rsidRPr="006B08A4">
        <w:rPr>
          <w:color w:val="000000"/>
          <w:lang w:val="ru-RU"/>
        </w:rPr>
        <w:t>Родственников-близких-соседей опросили?</w:t>
      </w:r>
    </w:p>
    <w:p w14:paraId="6344BC93" w14:textId="77777777" w:rsidR="005A1CE3" w:rsidRPr="006B08A4" w:rsidRDefault="005A1CE3" w:rsidP="005A1CE3">
      <w:pPr>
        <w:rPr>
          <w:lang w:val="ru-RU"/>
        </w:rPr>
      </w:pPr>
    </w:p>
    <w:p w14:paraId="5F0332C9" w14:textId="77777777" w:rsidR="005A1CE3" w:rsidRPr="006B08A4" w:rsidRDefault="005A1CE3" w:rsidP="005A1CE3">
      <w:pPr>
        <w:ind w:left="3166"/>
        <w:rPr>
          <w:lang w:val="ru-RU"/>
        </w:rPr>
      </w:pPr>
      <w:r w:rsidRPr="006B08A4">
        <w:rPr>
          <w:color w:val="000000"/>
          <w:lang w:val="ru-RU"/>
        </w:rPr>
        <w:t>ДОБРОВОЛЬСКАЯ</w:t>
      </w:r>
    </w:p>
    <w:p w14:paraId="18C02BA1" w14:textId="77777777" w:rsidR="005A1CE3" w:rsidRPr="006B08A4" w:rsidRDefault="005A1CE3" w:rsidP="005A1CE3">
      <w:pPr>
        <w:ind w:left="1441" w:right="2161"/>
        <w:rPr>
          <w:lang w:val="ru-RU"/>
        </w:rPr>
      </w:pPr>
      <w:r w:rsidRPr="006B08A4">
        <w:rPr>
          <w:color w:val="000000"/>
          <w:lang w:val="ru-RU"/>
        </w:rPr>
        <w:t>Опрашивают ещё.</w:t>
      </w:r>
    </w:p>
    <w:p w14:paraId="1F567477" w14:textId="77777777" w:rsidR="005A1CE3" w:rsidRPr="006B08A4" w:rsidRDefault="005A1CE3" w:rsidP="005A1CE3">
      <w:pPr>
        <w:rPr>
          <w:lang w:val="ru-RU"/>
        </w:rPr>
      </w:pPr>
    </w:p>
    <w:p w14:paraId="52BEBCD1" w14:textId="77777777" w:rsidR="005A1CE3" w:rsidRPr="006B08A4" w:rsidRDefault="005A1CE3" w:rsidP="005A1CE3">
      <w:pPr>
        <w:ind w:left="3166"/>
        <w:rPr>
          <w:lang w:val="ru-RU"/>
        </w:rPr>
      </w:pPr>
      <w:r w:rsidRPr="006B08A4">
        <w:rPr>
          <w:color w:val="000000"/>
          <w:lang w:val="ru-RU"/>
        </w:rPr>
        <w:t>БОКОВ</w:t>
      </w:r>
    </w:p>
    <w:p w14:paraId="7A5E719E" w14:textId="77777777" w:rsidR="005A1CE3" w:rsidRPr="006B08A4" w:rsidRDefault="005A1CE3" w:rsidP="005A1CE3">
      <w:pPr>
        <w:ind w:left="1441" w:right="2161"/>
        <w:rPr>
          <w:lang w:val="ru-RU"/>
        </w:rPr>
      </w:pPr>
      <w:r w:rsidRPr="006B08A4">
        <w:rPr>
          <w:color w:val="000000"/>
          <w:lang w:val="ru-RU"/>
        </w:rPr>
        <w:t>Ваши версии?</w:t>
      </w:r>
    </w:p>
    <w:p w14:paraId="1439B67C" w14:textId="77777777" w:rsidR="005A1CE3" w:rsidRPr="006B08A4" w:rsidRDefault="005A1CE3" w:rsidP="005A1CE3">
      <w:pPr>
        <w:rPr>
          <w:lang w:val="ru-RU"/>
        </w:rPr>
      </w:pPr>
    </w:p>
    <w:p w14:paraId="051A5EBC" w14:textId="77777777" w:rsidR="005A1CE3" w:rsidRPr="006B08A4" w:rsidRDefault="005A1CE3" w:rsidP="005A1CE3">
      <w:pPr>
        <w:ind w:left="3166"/>
        <w:rPr>
          <w:lang w:val="ru-RU"/>
        </w:rPr>
      </w:pPr>
      <w:r w:rsidRPr="006B08A4">
        <w:rPr>
          <w:color w:val="000000"/>
          <w:lang w:val="ru-RU"/>
        </w:rPr>
        <w:t>ДОБРОВОЛЬСКАЯ</w:t>
      </w:r>
    </w:p>
    <w:p w14:paraId="5FB101CD" w14:textId="77777777" w:rsidR="005A1CE3" w:rsidRPr="006B08A4" w:rsidRDefault="005A1CE3" w:rsidP="005A1CE3">
      <w:pPr>
        <w:ind w:left="1441" w:right="2161"/>
        <w:rPr>
          <w:lang w:val="ru-RU"/>
        </w:rPr>
      </w:pPr>
      <w:r w:rsidRPr="006B08A4">
        <w:rPr>
          <w:color w:val="000000"/>
          <w:lang w:val="ru-RU"/>
        </w:rPr>
        <w:lastRenderedPageBreak/>
        <w:t>Основной подозреваемый, на мой взгляд, - отец Панова.</w:t>
      </w:r>
    </w:p>
    <w:p w14:paraId="249EF575" w14:textId="77777777" w:rsidR="005A1CE3" w:rsidRPr="006B08A4" w:rsidRDefault="005A1CE3" w:rsidP="005A1CE3">
      <w:pPr>
        <w:rPr>
          <w:lang w:val="ru-RU"/>
        </w:rPr>
      </w:pPr>
    </w:p>
    <w:p w14:paraId="013B5722" w14:textId="77777777" w:rsidR="005A1CE3" w:rsidRPr="006B08A4" w:rsidRDefault="005A1CE3" w:rsidP="005A1CE3">
      <w:pPr>
        <w:ind w:left="3166"/>
        <w:rPr>
          <w:lang w:val="ru-RU"/>
        </w:rPr>
      </w:pPr>
      <w:r w:rsidRPr="006B08A4">
        <w:rPr>
          <w:color w:val="000000"/>
          <w:lang w:val="ru-RU"/>
        </w:rPr>
        <w:t>БОКОВ</w:t>
      </w:r>
    </w:p>
    <w:p w14:paraId="5C8A6DB8" w14:textId="77777777" w:rsidR="005A1CE3" w:rsidRPr="006B08A4" w:rsidRDefault="005A1CE3" w:rsidP="005A1CE3">
      <w:pPr>
        <w:ind w:left="1441" w:right="2161"/>
        <w:rPr>
          <w:lang w:val="ru-RU"/>
        </w:rPr>
      </w:pPr>
      <w:r w:rsidRPr="006B08A4">
        <w:rPr>
          <w:color w:val="000000"/>
          <w:lang w:val="ru-RU"/>
        </w:rPr>
        <w:t>На каком основании?</w:t>
      </w:r>
    </w:p>
    <w:p w14:paraId="45A018CA" w14:textId="77777777" w:rsidR="005A1CE3" w:rsidRPr="006B08A4" w:rsidRDefault="005A1CE3" w:rsidP="005A1CE3">
      <w:pPr>
        <w:rPr>
          <w:lang w:val="ru-RU"/>
        </w:rPr>
      </w:pPr>
    </w:p>
    <w:p w14:paraId="29E3E6BC" w14:textId="77777777" w:rsidR="005A1CE3" w:rsidRPr="006B08A4" w:rsidRDefault="005A1CE3" w:rsidP="005A1CE3">
      <w:pPr>
        <w:ind w:left="3166"/>
        <w:rPr>
          <w:lang w:val="ru-RU"/>
        </w:rPr>
      </w:pPr>
      <w:r w:rsidRPr="006B08A4">
        <w:rPr>
          <w:color w:val="000000"/>
          <w:lang w:val="ru-RU"/>
        </w:rPr>
        <w:t>ДОБРОВОЛЬСКАЯ</w:t>
      </w:r>
    </w:p>
    <w:p w14:paraId="27177C9C" w14:textId="77777777" w:rsidR="005A1CE3" w:rsidRPr="006B08A4" w:rsidRDefault="005A1CE3" w:rsidP="005A1CE3">
      <w:pPr>
        <w:ind w:left="1441" w:right="2161"/>
        <w:rPr>
          <w:lang w:val="ru-RU"/>
        </w:rPr>
      </w:pPr>
      <w:r w:rsidRPr="006B08A4">
        <w:rPr>
          <w:color w:val="000000"/>
          <w:lang w:val="ru-RU"/>
        </w:rPr>
        <w:t>На основании данных статистики.</w:t>
      </w:r>
    </w:p>
    <w:p w14:paraId="4B143CFF" w14:textId="77777777" w:rsidR="005A1CE3" w:rsidRPr="006B08A4" w:rsidRDefault="005A1CE3" w:rsidP="005A1CE3">
      <w:pPr>
        <w:rPr>
          <w:lang w:val="ru-RU"/>
        </w:rPr>
      </w:pPr>
    </w:p>
    <w:p w14:paraId="6274D1AF" w14:textId="77777777" w:rsidR="005A1CE3" w:rsidRPr="006B08A4" w:rsidRDefault="005A1CE3" w:rsidP="005A1CE3">
      <w:pPr>
        <w:rPr>
          <w:lang w:val="ru-RU"/>
        </w:rPr>
      </w:pPr>
      <w:r w:rsidRPr="006B08A4">
        <w:rPr>
          <w:color w:val="000000"/>
          <w:lang w:val="ru-RU"/>
        </w:rPr>
        <w:t>Боков не даёт ей договорить:</w:t>
      </w:r>
    </w:p>
    <w:p w14:paraId="369D189E" w14:textId="77777777" w:rsidR="005A1CE3" w:rsidRPr="006B08A4" w:rsidRDefault="005A1CE3" w:rsidP="005A1CE3">
      <w:pPr>
        <w:rPr>
          <w:lang w:val="ru-RU"/>
        </w:rPr>
      </w:pPr>
    </w:p>
    <w:p w14:paraId="43C62A68" w14:textId="77777777" w:rsidR="005A1CE3" w:rsidRPr="006B08A4" w:rsidRDefault="005A1CE3" w:rsidP="005A1CE3">
      <w:pPr>
        <w:ind w:left="3166"/>
        <w:rPr>
          <w:lang w:val="ru-RU"/>
        </w:rPr>
      </w:pPr>
      <w:r w:rsidRPr="006B08A4">
        <w:rPr>
          <w:color w:val="000000"/>
          <w:lang w:val="ru-RU"/>
        </w:rPr>
        <w:t>БОКОВ</w:t>
      </w:r>
    </w:p>
    <w:p w14:paraId="2455BCC9" w14:textId="77777777" w:rsidR="005A1CE3" w:rsidRPr="006B08A4" w:rsidRDefault="005A1CE3" w:rsidP="005A1CE3">
      <w:pPr>
        <w:ind w:left="1441" w:right="2161"/>
        <w:rPr>
          <w:lang w:val="ru-RU"/>
        </w:rPr>
      </w:pPr>
      <w:r w:rsidRPr="006B08A4">
        <w:rPr>
          <w:color w:val="000000"/>
          <w:lang w:val="ru-RU"/>
        </w:rPr>
        <w:t xml:space="preserve">Да </w:t>
      </w:r>
      <w:proofErr w:type="spellStart"/>
      <w:r w:rsidRPr="006B08A4">
        <w:rPr>
          <w:color w:val="000000"/>
          <w:lang w:val="ru-RU"/>
        </w:rPr>
        <w:t>хде</w:t>
      </w:r>
      <w:proofErr w:type="spellEnd"/>
      <w:r w:rsidRPr="006B08A4">
        <w:rPr>
          <w:color w:val="000000"/>
          <w:lang w:val="ru-RU"/>
        </w:rPr>
        <w:t xml:space="preserve"> вы набрались этой статистики? Какую-то одну книжку всем районом прочитали?! Пойдём.</w:t>
      </w:r>
    </w:p>
    <w:p w14:paraId="08383F2B" w14:textId="77777777" w:rsidR="005A1CE3" w:rsidRPr="006B08A4" w:rsidRDefault="005A1CE3" w:rsidP="005A1CE3">
      <w:pPr>
        <w:rPr>
          <w:lang w:val="ru-RU"/>
        </w:rPr>
      </w:pPr>
    </w:p>
    <w:p w14:paraId="70DC076B" w14:textId="77777777" w:rsidR="005A1CE3" w:rsidRPr="006B08A4" w:rsidRDefault="005A1CE3" w:rsidP="005A1CE3">
      <w:pPr>
        <w:rPr>
          <w:lang w:val="ru-RU"/>
        </w:rPr>
      </w:pPr>
      <w:r w:rsidRPr="006B08A4">
        <w:rPr>
          <w:color w:val="000000"/>
          <w:lang w:val="ru-RU"/>
        </w:rPr>
        <w:t>Боков выскакивает из кабинета, несётся к Панову.</w:t>
      </w:r>
    </w:p>
    <w:p w14:paraId="441599EB" w14:textId="77777777" w:rsidR="005A1CE3" w:rsidRPr="006B08A4" w:rsidRDefault="005A1CE3" w:rsidP="005A1CE3">
      <w:pPr>
        <w:rPr>
          <w:lang w:val="ru-RU"/>
        </w:rPr>
      </w:pPr>
    </w:p>
    <w:p w14:paraId="0BBEA491" w14:textId="03F70431" w:rsidR="005A1CE3" w:rsidRPr="006B08A4" w:rsidRDefault="005A1CE3" w:rsidP="005A1CE3">
      <w:pPr>
        <w:rPr>
          <w:lang w:val="ru-RU"/>
        </w:rPr>
      </w:pPr>
      <w:r w:rsidRPr="006B08A4">
        <w:rPr>
          <w:b/>
          <w:color w:val="000000"/>
          <w:lang w:val="ru-RU"/>
        </w:rPr>
        <w:t xml:space="preserve">1-9. ИНТ. ОТДЕЛЕНИЕ МИЛИЦИИ ОДИНЦОВО.КЛЕТКА НОЧЬ 1. </w:t>
      </w:r>
      <w:r w:rsidRPr="006B08A4">
        <w:rPr>
          <w:lang w:val="ru-RU"/>
        </w:rPr>
        <w:br/>
      </w:r>
      <w:r w:rsidRPr="006B08A4">
        <w:rPr>
          <w:b/>
          <w:color w:val="000000"/>
          <w:lang w:val="ru-RU"/>
        </w:rPr>
        <w:t>БОКОВ, ХВАН, ДОБРОВОЛЬСКАЯ, ПАНОВ</w:t>
      </w:r>
      <w:r w:rsidR="006B08A4">
        <w:rPr>
          <w:b/>
          <w:color w:val="000000"/>
          <w:lang w:val="ru-RU"/>
        </w:rPr>
        <w:t>, милиционер 2</w:t>
      </w:r>
      <w:r w:rsidRPr="006B08A4">
        <w:rPr>
          <w:b/>
          <w:color w:val="000000"/>
          <w:lang w:val="ru-RU"/>
        </w:rPr>
        <w:t xml:space="preserve"> (01:27)</w:t>
      </w:r>
      <w:r w:rsidRPr="006B08A4">
        <w:rPr>
          <w:lang w:val="ru-RU"/>
        </w:rPr>
        <w:br/>
      </w:r>
    </w:p>
    <w:p w14:paraId="2BBBFA23" w14:textId="77777777" w:rsidR="005A1CE3" w:rsidRPr="006B08A4" w:rsidRDefault="005A1CE3" w:rsidP="005A1CE3">
      <w:pPr>
        <w:rPr>
          <w:lang w:val="ru-RU"/>
        </w:rPr>
      </w:pPr>
      <w:r w:rsidRPr="006B08A4">
        <w:rPr>
          <w:color w:val="000000"/>
          <w:lang w:val="ru-RU"/>
        </w:rPr>
        <w:t xml:space="preserve">МИЛИЦИОНЕР 2 открывает КПЗ, входят Боков, </w:t>
      </w:r>
      <w:proofErr w:type="spellStart"/>
      <w:r w:rsidRPr="006B08A4">
        <w:rPr>
          <w:color w:val="000000"/>
          <w:lang w:val="ru-RU"/>
        </w:rPr>
        <w:t>Хван</w:t>
      </w:r>
      <w:proofErr w:type="spellEnd"/>
      <w:r w:rsidRPr="006B08A4">
        <w:rPr>
          <w:color w:val="000000"/>
          <w:lang w:val="ru-RU"/>
        </w:rPr>
        <w:t xml:space="preserve"> и Добровольская. Боков внимательно осматривает Панова, буквально обнюхивает его как ищейка, осматривает каждый миллиметр. На протяжении этого странного действия Добровольская пытается разговорить Панова.</w:t>
      </w:r>
    </w:p>
    <w:p w14:paraId="6577D1AD" w14:textId="77777777" w:rsidR="005A1CE3" w:rsidRPr="006B08A4" w:rsidRDefault="005A1CE3" w:rsidP="005A1CE3">
      <w:pPr>
        <w:rPr>
          <w:lang w:val="ru-RU"/>
        </w:rPr>
      </w:pPr>
    </w:p>
    <w:p w14:paraId="40B3C632" w14:textId="77777777" w:rsidR="005A1CE3" w:rsidRPr="006B08A4" w:rsidRDefault="005A1CE3" w:rsidP="005A1CE3">
      <w:pPr>
        <w:ind w:left="3166"/>
        <w:rPr>
          <w:lang w:val="ru-RU"/>
        </w:rPr>
      </w:pPr>
      <w:r w:rsidRPr="006B08A4">
        <w:rPr>
          <w:color w:val="000000"/>
          <w:lang w:val="ru-RU"/>
        </w:rPr>
        <w:t>ДОБРОВОЛЬСКАЯ</w:t>
      </w:r>
    </w:p>
    <w:p w14:paraId="4BC738AA" w14:textId="77777777" w:rsidR="005A1CE3" w:rsidRPr="006B08A4" w:rsidRDefault="005A1CE3" w:rsidP="005A1CE3">
      <w:pPr>
        <w:ind w:left="1441" w:right="2161"/>
        <w:rPr>
          <w:lang w:val="ru-RU"/>
        </w:rPr>
      </w:pPr>
      <w:r w:rsidRPr="006B08A4">
        <w:rPr>
          <w:color w:val="000000"/>
          <w:lang w:val="ru-RU"/>
        </w:rPr>
        <w:t>Панов, расскажите, пожалуйста, при каких обстоятельствах вы нашли сына?</w:t>
      </w:r>
    </w:p>
    <w:p w14:paraId="34D5BD0E" w14:textId="77777777" w:rsidR="005A1CE3" w:rsidRPr="006B08A4" w:rsidRDefault="005A1CE3" w:rsidP="005A1CE3">
      <w:pPr>
        <w:rPr>
          <w:lang w:val="ru-RU"/>
        </w:rPr>
      </w:pPr>
    </w:p>
    <w:p w14:paraId="06C2A020" w14:textId="77777777" w:rsidR="005A1CE3" w:rsidRPr="006B08A4" w:rsidRDefault="005A1CE3" w:rsidP="005A1CE3">
      <w:pPr>
        <w:rPr>
          <w:lang w:val="ru-RU"/>
        </w:rPr>
      </w:pPr>
      <w:r w:rsidRPr="006B08A4">
        <w:rPr>
          <w:color w:val="000000"/>
          <w:lang w:val="ru-RU"/>
        </w:rPr>
        <w:t>Панов молчит.</w:t>
      </w:r>
    </w:p>
    <w:p w14:paraId="73859D86" w14:textId="77777777" w:rsidR="005A1CE3" w:rsidRPr="006B08A4" w:rsidRDefault="005A1CE3" w:rsidP="005A1CE3">
      <w:pPr>
        <w:rPr>
          <w:lang w:val="ru-RU"/>
        </w:rPr>
      </w:pPr>
    </w:p>
    <w:p w14:paraId="67F91CD5" w14:textId="77777777" w:rsidR="005A1CE3" w:rsidRPr="006B08A4" w:rsidRDefault="005A1CE3" w:rsidP="005A1CE3">
      <w:pPr>
        <w:ind w:left="3166"/>
        <w:rPr>
          <w:lang w:val="ru-RU"/>
        </w:rPr>
      </w:pPr>
      <w:r w:rsidRPr="006B08A4">
        <w:rPr>
          <w:color w:val="000000"/>
          <w:lang w:val="ru-RU"/>
        </w:rPr>
        <w:t>ДОБРОВОЛЬСКАЯ</w:t>
      </w:r>
    </w:p>
    <w:p w14:paraId="5AD3FAA8" w14:textId="77777777" w:rsidR="005A1CE3" w:rsidRPr="006B08A4" w:rsidRDefault="005A1CE3" w:rsidP="005A1CE3">
      <w:pPr>
        <w:ind w:left="1441" w:right="2161"/>
        <w:rPr>
          <w:lang w:val="ru-RU"/>
        </w:rPr>
      </w:pPr>
      <w:r w:rsidRPr="006B08A4">
        <w:rPr>
          <w:color w:val="000000"/>
          <w:lang w:val="ru-RU"/>
        </w:rPr>
        <w:t>Как вы узнали, где именно нужно было искать Андрея?</w:t>
      </w:r>
    </w:p>
    <w:p w14:paraId="1143F2B9" w14:textId="77777777" w:rsidR="005A1CE3" w:rsidRPr="006B08A4" w:rsidRDefault="005A1CE3" w:rsidP="005A1CE3">
      <w:pPr>
        <w:rPr>
          <w:lang w:val="ru-RU"/>
        </w:rPr>
      </w:pPr>
    </w:p>
    <w:p w14:paraId="76C36810" w14:textId="77777777" w:rsidR="005A1CE3" w:rsidRPr="006B08A4" w:rsidRDefault="005A1CE3" w:rsidP="005A1CE3">
      <w:pPr>
        <w:rPr>
          <w:lang w:val="ru-RU"/>
        </w:rPr>
      </w:pPr>
      <w:r w:rsidRPr="006B08A4">
        <w:rPr>
          <w:color w:val="000000"/>
          <w:lang w:val="ru-RU"/>
        </w:rPr>
        <w:t>Панов молчит.</w:t>
      </w:r>
    </w:p>
    <w:p w14:paraId="417C2B3E" w14:textId="77777777" w:rsidR="005A1CE3" w:rsidRPr="006B08A4" w:rsidRDefault="005A1CE3" w:rsidP="005A1CE3">
      <w:pPr>
        <w:rPr>
          <w:lang w:val="ru-RU"/>
        </w:rPr>
      </w:pPr>
    </w:p>
    <w:p w14:paraId="5393C60F" w14:textId="77777777" w:rsidR="005A1CE3" w:rsidRPr="006B08A4" w:rsidRDefault="005A1CE3" w:rsidP="005A1CE3">
      <w:pPr>
        <w:ind w:left="3166"/>
        <w:rPr>
          <w:lang w:val="ru-RU"/>
        </w:rPr>
      </w:pPr>
      <w:r w:rsidRPr="006B08A4">
        <w:rPr>
          <w:color w:val="000000"/>
          <w:lang w:val="ru-RU"/>
        </w:rPr>
        <w:t>БОКОВ</w:t>
      </w:r>
    </w:p>
    <w:p w14:paraId="672213CD" w14:textId="77777777" w:rsidR="005A1CE3" w:rsidRPr="006B08A4" w:rsidRDefault="005A1CE3" w:rsidP="005A1CE3">
      <w:pPr>
        <w:ind w:left="1441" w:right="2161"/>
        <w:rPr>
          <w:lang w:val="ru-RU"/>
        </w:rPr>
      </w:pPr>
      <w:r w:rsidRPr="006B08A4">
        <w:rPr>
          <w:color w:val="000000"/>
          <w:lang w:val="ru-RU"/>
        </w:rPr>
        <w:t>Лупу принесите мне.</w:t>
      </w:r>
    </w:p>
    <w:p w14:paraId="215E7DF6" w14:textId="77777777" w:rsidR="005A1CE3" w:rsidRPr="006B08A4" w:rsidRDefault="005A1CE3" w:rsidP="005A1CE3">
      <w:pPr>
        <w:rPr>
          <w:lang w:val="ru-RU"/>
        </w:rPr>
      </w:pPr>
    </w:p>
    <w:p w14:paraId="4112FBB7" w14:textId="77777777" w:rsidR="005A1CE3" w:rsidRPr="006B08A4" w:rsidRDefault="005A1CE3" w:rsidP="005A1CE3">
      <w:pPr>
        <w:rPr>
          <w:lang w:val="ru-RU"/>
        </w:rPr>
      </w:pPr>
      <w:proofErr w:type="spellStart"/>
      <w:r w:rsidRPr="006B08A4">
        <w:rPr>
          <w:color w:val="000000"/>
          <w:lang w:val="ru-RU"/>
        </w:rPr>
        <w:t>Хван</w:t>
      </w:r>
      <w:proofErr w:type="spellEnd"/>
      <w:r w:rsidRPr="006B08A4">
        <w:rPr>
          <w:color w:val="000000"/>
          <w:lang w:val="ru-RU"/>
        </w:rPr>
        <w:t xml:space="preserve"> выходит. Боков внезапно хватает Добровольскую за шею. Большой палец отставляет в сторону.</w:t>
      </w:r>
    </w:p>
    <w:p w14:paraId="104F81E9" w14:textId="77777777" w:rsidR="005A1CE3" w:rsidRPr="006B08A4" w:rsidRDefault="005A1CE3" w:rsidP="005A1CE3">
      <w:pPr>
        <w:rPr>
          <w:lang w:val="ru-RU"/>
        </w:rPr>
      </w:pPr>
    </w:p>
    <w:p w14:paraId="553786BC" w14:textId="77777777" w:rsidR="005A1CE3" w:rsidRPr="006B08A4" w:rsidRDefault="005A1CE3" w:rsidP="005A1CE3">
      <w:pPr>
        <w:ind w:left="3166"/>
        <w:rPr>
          <w:lang w:val="ru-RU"/>
        </w:rPr>
      </w:pPr>
      <w:r w:rsidRPr="006B08A4">
        <w:rPr>
          <w:color w:val="000000"/>
          <w:lang w:val="ru-RU"/>
        </w:rPr>
        <w:t>БОКОВ</w:t>
      </w:r>
    </w:p>
    <w:p w14:paraId="4E38B1E3" w14:textId="77777777" w:rsidR="005A1CE3" w:rsidRPr="006B08A4" w:rsidRDefault="005A1CE3" w:rsidP="005A1CE3">
      <w:pPr>
        <w:ind w:left="1441" w:right="2161"/>
        <w:rPr>
          <w:lang w:val="ru-RU"/>
        </w:rPr>
      </w:pPr>
      <w:r w:rsidRPr="006B08A4">
        <w:rPr>
          <w:color w:val="000000"/>
          <w:lang w:val="ru-RU"/>
        </w:rPr>
        <w:t>Вот так перерезали горло тебе. Артерию! Крови много?</w:t>
      </w:r>
    </w:p>
    <w:p w14:paraId="700D3844" w14:textId="77777777" w:rsidR="005A1CE3" w:rsidRPr="006B08A4" w:rsidRDefault="005A1CE3" w:rsidP="005A1CE3">
      <w:pPr>
        <w:rPr>
          <w:lang w:val="ru-RU"/>
        </w:rPr>
      </w:pPr>
    </w:p>
    <w:p w14:paraId="46346AA2" w14:textId="77777777" w:rsidR="005A1CE3" w:rsidRPr="006B08A4" w:rsidRDefault="005A1CE3" w:rsidP="005A1CE3">
      <w:pPr>
        <w:rPr>
          <w:lang w:val="ru-RU"/>
        </w:rPr>
      </w:pPr>
      <w:r w:rsidRPr="006B08A4">
        <w:rPr>
          <w:color w:val="000000"/>
          <w:lang w:val="ru-RU"/>
        </w:rPr>
        <w:t>Добровольская несколько шокирована.</w:t>
      </w:r>
    </w:p>
    <w:p w14:paraId="63EBB246" w14:textId="77777777" w:rsidR="005A1CE3" w:rsidRPr="006B08A4" w:rsidRDefault="005A1CE3" w:rsidP="005A1CE3">
      <w:pPr>
        <w:rPr>
          <w:lang w:val="ru-RU"/>
        </w:rPr>
      </w:pPr>
    </w:p>
    <w:p w14:paraId="64231712" w14:textId="77777777" w:rsidR="005A1CE3" w:rsidRPr="006B08A4" w:rsidRDefault="005A1CE3" w:rsidP="005A1CE3">
      <w:pPr>
        <w:ind w:left="3166"/>
        <w:rPr>
          <w:lang w:val="ru-RU"/>
        </w:rPr>
      </w:pPr>
      <w:r w:rsidRPr="006B08A4">
        <w:rPr>
          <w:color w:val="000000"/>
          <w:lang w:val="ru-RU"/>
        </w:rPr>
        <w:t>ДОБРОВОЛЬСКАЯ</w:t>
      </w:r>
    </w:p>
    <w:p w14:paraId="3139001B" w14:textId="77777777" w:rsidR="005A1CE3" w:rsidRPr="006B08A4" w:rsidRDefault="005A1CE3" w:rsidP="005A1CE3">
      <w:pPr>
        <w:ind w:left="1441" w:right="2161"/>
        <w:rPr>
          <w:lang w:val="ru-RU"/>
        </w:rPr>
      </w:pPr>
      <w:r w:rsidRPr="006B08A4">
        <w:rPr>
          <w:color w:val="000000"/>
          <w:lang w:val="ru-RU"/>
        </w:rPr>
        <w:t>Много.</w:t>
      </w:r>
    </w:p>
    <w:p w14:paraId="72C5DB3B" w14:textId="77777777" w:rsidR="005A1CE3" w:rsidRPr="006B08A4" w:rsidRDefault="005A1CE3" w:rsidP="005A1CE3">
      <w:pPr>
        <w:rPr>
          <w:lang w:val="ru-RU"/>
        </w:rPr>
      </w:pPr>
    </w:p>
    <w:p w14:paraId="2B7854F4" w14:textId="77777777" w:rsidR="005A1CE3" w:rsidRPr="006B08A4" w:rsidRDefault="005A1CE3" w:rsidP="005A1CE3">
      <w:pPr>
        <w:ind w:left="3166"/>
        <w:rPr>
          <w:lang w:val="ru-RU"/>
        </w:rPr>
      </w:pPr>
      <w:r w:rsidRPr="006B08A4">
        <w:rPr>
          <w:color w:val="000000"/>
          <w:lang w:val="ru-RU"/>
        </w:rPr>
        <w:lastRenderedPageBreak/>
        <w:t>БОКОВ</w:t>
      </w:r>
    </w:p>
    <w:p w14:paraId="425FEB7C" w14:textId="77777777" w:rsidR="005A1CE3" w:rsidRPr="006B08A4" w:rsidRDefault="005A1CE3" w:rsidP="005A1CE3">
      <w:pPr>
        <w:ind w:left="1441" w:right="2161"/>
        <w:rPr>
          <w:lang w:val="ru-RU"/>
        </w:rPr>
      </w:pPr>
      <w:r w:rsidRPr="006B08A4">
        <w:rPr>
          <w:color w:val="000000"/>
          <w:lang w:val="ru-RU"/>
        </w:rPr>
        <w:t>Ты видишь брызги на одежде? Хоть где-нибудь?</w:t>
      </w:r>
    </w:p>
    <w:p w14:paraId="74D9BB87" w14:textId="77777777" w:rsidR="005A1CE3" w:rsidRPr="006B08A4" w:rsidRDefault="005A1CE3" w:rsidP="005A1CE3">
      <w:pPr>
        <w:rPr>
          <w:lang w:val="ru-RU"/>
        </w:rPr>
      </w:pPr>
    </w:p>
    <w:p w14:paraId="5FFC0ED2" w14:textId="77777777" w:rsidR="005A1CE3" w:rsidRPr="006B08A4" w:rsidRDefault="005A1CE3" w:rsidP="005A1CE3">
      <w:pPr>
        <w:ind w:left="3166"/>
        <w:rPr>
          <w:lang w:val="ru-RU"/>
        </w:rPr>
      </w:pPr>
      <w:r w:rsidRPr="006B08A4">
        <w:rPr>
          <w:color w:val="000000"/>
          <w:lang w:val="ru-RU"/>
        </w:rPr>
        <w:t>ДОБРОВОЛЬСКАЯ</w:t>
      </w:r>
    </w:p>
    <w:p w14:paraId="63D173F7" w14:textId="77777777" w:rsidR="005A1CE3" w:rsidRPr="006B08A4" w:rsidRDefault="005A1CE3" w:rsidP="005A1CE3">
      <w:pPr>
        <w:ind w:left="1441" w:right="2161"/>
        <w:rPr>
          <w:lang w:val="ru-RU"/>
        </w:rPr>
      </w:pPr>
      <w:r w:rsidRPr="006B08A4">
        <w:rPr>
          <w:color w:val="000000"/>
          <w:lang w:val="ru-RU"/>
        </w:rPr>
        <w:t>Он мог подойти сзади и кровь тогда брызжет в другую сторону.</w:t>
      </w:r>
    </w:p>
    <w:p w14:paraId="755AB739" w14:textId="77777777" w:rsidR="005A1CE3" w:rsidRPr="006B08A4" w:rsidRDefault="005A1CE3" w:rsidP="005A1CE3">
      <w:pPr>
        <w:rPr>
          <w:lang w:val="ru-RU"/>
        </w:rPr>
      </w:pPr>
    </w:p>
    <w:p w14:paraId="34340683" w14:textId="77777777" w:rsidR="005A1CE3" w:rsidRPr="006B08A4" w:rsidRDefault="005A1CE3" w:rsidP="005A1CE3">
      <w:pPr>
        <w:rPr>
          <w:lang w:val="ru-RU"/>
        </w:rPr>
      </w:pPr>
      <w:proofErr w:type="spellStart"/>
      <w:r w:rsidRPr="006B08A4">
        <w:rPr>
          <w:color w:val="000000"/>
          <w:lang w:val="ru-RU"/>
        </w:rPr>
        <w:t>Хван</w:t>
      </w:r>
      <w:proofErr w:type="spellEnd"/>
      <w:r w:rsidRPr="006B08A4">
        <w:rPr>
          <w:color w:val="000000"/>
          <w:lang w:val="ru-RU"/>
        </w:rPr>
        <w:t xml:space="preserve"> приносит лупу. Боков берёт лупу и, орудуя ручкой, как ножом, делает движение в районе лобка Добровольской.</w:t>
      </w:r>
    </w:p>
    <w:p w14:paraId="4AEA8C5B" w14:textId="77777777" w:rsidR="005A1CE3" w:rsidRPr="006B08A4" w:rsidRDefault="005A1CE3" w:rsidP="005A1CE3">
      <w:pPr>
        <w:rPr>
          <w:lang w:val="ru-RU"/>
        </w:rPr>
      </w:pPr>
    </w:p>
    <w:p w14:paraId="231764D0" w14:textId="77777777" w:rsidR="005A1CE3" w:rsidRPr="006B08A4" w:rsidRDefault="005A1CE3" w:rsidP="005A1CE3">
      <w:pPr>
        <w:ind w:left="3166"/>
        <w:rPr>
          <w:lang w:val="ru-RU"/>
        </w:rPr>
      </w:pPr>
      <w:r w:rsidRPr="006B08A4">
        <w:rPr>
          <w:color w:val="000000"/>
          <w:lang w:val="ru-RU"/>
        </w:rPr>
        <w:t>БОКОВ</w:t>
      </w:r>
    </w:p>
    <w:p w14:paraId="53834CAA" w14:textId="77777777" w:rsidR="005A1CE3" w:rsidRPr="006B08A4" w:rsidRDefault="005A1CE3" w:rsidP="005A1CE3">
      <w:pPr>
        <w:ind w:left="1441" w:right="2161"/>
        <w:rPr>
          <w:lang w:val="ru-RU"/>
        </w:rPr>
      </w:pPr>
      <w:r w:rsidRPr="006B08A4">
        <w:rPr>
          <w:color w:val="000000"/>
          <w:lang w:val="ru-RU"/>
        </w:rPr>
        <w:t>А потом вырезали все между ног! И бедренная артерия тоже задета! Кровь что делает?</w:t>
      </w:r>
    </w:p>
    <w:p w14:paraId="6F20EC13" w14:textId="77777777" w:rsidR="005A1CE3" w:rsidRPr="006B08A4" w:rsidRDefault="005A1CE3" w:rsidP="005A1CE3">
      <w:pPr>
        <w:rPr>
          <w:lang w:val="ru-RU"/>
        </w:rPr>
      </w:pPr>
    </w:p>
    <w:p w14:paraId="5D0D7855" w14:textId="77777777" w:rsidR="005A1CE3" w:rsidRPr="006B08A4" w:rsidRDefault="005A1CE3" w:rsidP="005A1CE3">
      <w:pPr>
        <w:rPr>
          <w:lang w:val="ru-RU"/>
        </w:rPr>
      </w:pPr>
      <w:r w:rsidRPr="006B08A4">
        <w:rPr>
          <w:color w:val="000000"/>
          <w:lang w:val="ru-RU"/>
        </w:rPr>
        <w:t>Добровольская молчит.</w:t>
      </w:r>
    </w:p>
    <w:p w14:paraId="68CE3037" w14:textId="77777777" w:rsidR="005A1CE3" w:rsidRPr="006B08A4" w:rsidRDefault="005A1CE3" w:rsidP="005A1CE3">
      <w:pPr>
        <w:rPr>
          <w:lang w:val="ru-RU"/>
        </w:rPr>
      </w:pPr>
    </w:p>
    <w:p w14:paraId="491C97EE" w14:textId="77777777" w:rsidR="005A1CE3" w:rsidRPr="006B08A4" w:rsidRDefault="005A1CE3" w:rsidP="005A1CE3">
      <w:pPr>
        <w:ind w:left="3166"/>
        <w:rPr>
          <w:lang w:val="ru-RU"/>
        </w:rPr>
      </w:pPr>
      <w:r w:rsidRPr="006B08A4">
        <w:rPr>
          <w:color w:val="000000"/>
          <w:lang w:val="ru-RU"/>
        </w:rPr>
        <w:t>БОКОВ</w:t>
      </w:r>
    </w:p>
    <w:p w14:paraId="68FD5927" w14:textId="77777777" w:rsidR="005A1CE3" w:rsidRPr="006B08A4" w:rsidRDefault="005A1CE3" w:rsidP="005A1CE3">
      <w:pPr>
        <w:ind w:left="1441" w:right="2161"/>
        <w:rPr>
          <w:lang w:val="ru-RU"/>
        </w:rPr>
      </w:pPr>
      <w:r w:rsidRPr="006B08A4">
        <w:rPr>
          <w:color w:val="000000"/>
          <w:lang w:val="ru-RU"/>
        </w:rPr>
        <w:t>Свищет кровь! Фонтаном! И со спины так не вырежешь!</w:t>
      </w:r>
    </w:p>
    <w:p w14:paraId="5A52293F" w14:textId="77777777" w:rsidR="005A1CE3" w:rsidRPr="006B08A4" w:rsidRDefault="005A1CE3" w:rsidP="005A1CE3">
      <w:pPr>
        <w:rPr>
          <w:lang w:val="ru-RU"/>
        </w:rPr>
      </w:pPr>
    </w:p>
    <w:p w14:paraId="1D054E4D" w14:textId="77777777" w:rsidR="005A1CE3" w:rsidRPr="006B08A4" w:rsidRDefault="005A1CE3" w:rsidP="005A1CE3">
      <w:pPr>
        <w:ind w:left="3166"/>
        <w:rPr>
          <w:lang w:val="ru-RU"/>
        </w:rPr>
      </w:pPr>
      <w:r w:rsidRPr="006B08A4">
        <w:rPr>
          <w:color w:val="000000"/>
          <w:lang w:val="ru-RU"/>
        </w:rPr>
        <w:t>ДОБРОВОЛЬСКАЯ</w:t>
      </w:r>
    </w:p>
    <w:p w14:paraId="6F998F7A" w14:textId="77777777" w:rsidR="005A1CE3" w:rsidRPr="006B08A4" w:rsidRDefault="005A1CE3" w:rsidP="005A1CE3">
      <w:pPr>
        <w:ind w:left="1441" w:right="2161"/>
        <w:rPr>
          <w:lang w:val="ru-RU"/>
        </w:rPr>
      </w:pPr>
      <w:r w:rsidRPr="006B08A4">
        <w:rPr>
          <w:color w:val="000000"/>
          <w:lang w:val="ru-RU"/>
        </w:rPr>
        <w:t>Он мог снять одежду. Шёл дождь, всю кровь смыл. Панов, снимите одежду.</w:t>
      </w:r>
    </w:p>
    <w:p w14:paraId="71221B4D" w14:textId="77777777" w:rsidR="005A1CE3" w:rsidRPr="006B08A4" w:rsidRDefault="005A1CE3" w:rsidP="005A1CE3">
      <w:pPr>
        <w:rPr>
          <w:lang w:val="ru-RU"/>
        </w:rPr>
      </w:pPr>
    </w:p>
    <w:p w14:paraId="447E4D09" w14:textId="77777777" w:rsidR="005A1CE3" w:rsidRPr="006B08A4" w:rsidRDefault="005A1CE3" w:rsidP="005A1CE3">
      <w:pPr>
        <w:rPr>
          <w:lang w:val="ru-RU"/>
        </w:rPr>
      </w:pPr>
      <w:r w:rsidRPr="006B08A4">
        <w:rPr>
          <w:color w:val="000000"/>
          <w:lang w:val="ru-RU"/>
        </w:rPr>
        <w:t>Панов не реагирует. Добровольская снимает с него свитер, как с куклы. Расстёгивает рубашку. Боков с лупой смотрит сам и показывает Добровольской.</w:t>
      </w:r>
    </w:p>
    <w:p w14:paraId="3C5E3A0C" w14:textId="77777777" w:rsidR="005A1CE3" w:rsidRPr="006B08A4" w:rsidRDefault="005A1CE3" w:rsidP="005A1CE3">
      <w:pPr>
        <w:rPr>
          <w:lang w:val="ru-RU"/>
        </w:rPr>
      </w:pPr>
    </w:p>
    <w:p w14:paraId="05E5A7CB" w14:textId="77777777" w:rsidR="005A1CE3" w:rsidRPr="006B08A4" w:rsidRDefault="005A1CE3" w:rsidP="005A1CE3">
      <w:pPr>
        <w:ind w:left="3166"/>
        <w:rPr>
          <w:lang w:val="ru-RU"/>
        </w:rPr>
      </w:pPr>
      <w:r w:rsidRPr="006B08A4">
        <w:rPr>
          <w:color w:val="000000"/>
          <w:lang w:val="ru-RU"/>
        </w:rPr>
        <w:t>БОКОВ</w:t>
      </w:r>
    </w:p>
    <w:p w14:paraId="5662CA85" w14:textId="77777777" w:rsidR="005A1CE3" w:rsidRPr="006B08A4" w:rsidRDefault="005A1CE3" w:rsidP="005A1CE3">
      <w:pPr>
        <w:ind w:left="1441" w:right="2161"/>
        <w:rPr>
          <w:lang w:val="ru-RU"/>
        </w:rPr>
      </w:pPr>
      <w:r w:rsidRPr="006B08A4">
        <w:rPr>
          <w:color w:val="000000"/>
          <w:lang w:val="ru-RU"/>
        </w:rPr>
        <w:t>Ни одной капли крови! Ни одной!</w:t>
      </w:r>
    </w:p>
    <w:p w14:paraId="27003DDD" w14:textId="77777777" w:rsidR="005A1CE3" w:rsidRPr="006B08A4" w:rsidRDefault="005A1CE3" w:rsidP="005A1CE3">
      <w:pPr>
        <w:rPr>
          <w:lang w:val="ru-RU"/>
        </w:rPr>
      </w:pPr>
    </w:p>
    <w:p w14:paraId="4F521031" w14:textId="77777777" w:rsidR="005A1CE3" w:rsidRPr="006B08A4" w:rsidRDefault="005A1CE3" w:rsidP="005A1CE3">
      <w:pPr>
        <w:ind w:left="3166"/>
        <w:rPr>
          <w:lang w:val="ru-RU"/>
        </w:rPr>
      </w:pPr>
      <w:r w:rsidRPr="006B08A4">
        <w:rPr>
          <w:color w:val="000000"/>
          <w:lang w:val="ru-RU"/>
        </w:rPr>
        <w:t>ДОБРОВОЛЬСКАЯ</w:t>
      </w:r>
    </w:p>
    <w:p w14:paraId="1A43F787" w14:textId="77777777" w:rsidR="005A1CE3" w:rsidRPr="006B08A4" w:rsidRDefault="005A1CE3" w:rsidP="005A1CE3">
      <w:pPr>
        <w:ind w:left="1441" w:right="2161"/>
        <w:rPr>
          <w:lang w:val="ru-RU"/>
        </w:rPr>
      </w:pPr>
      <w:r w:rsidRPr="006B08A4">
        <w:rPr>
          <w:color w:val="000000"/>
          <w:lang w:val="ru-RU"/>
        </w:rPr>
        <w:t>У него руки были все в крови!</w:t>
      </w:r>
    </w:p>
    <w:p w14:paraId="3C7BB3B6" w14:textId="77777777" w:rsidR="005A1CE3" w:rsidRPr="006B08A4" w:rsidRDefault="005A1CE3" w:rsidP="005A1CE3">
      <w:pPr>
        <w:rPr>
          <w:lang w:val="ru-RU"/>
        </w:rPr>
      </w:pPr>
    </w:p>
    <w:p w14:paraId="70AA1366" w14:textId="77777777" w:rsidR="005A1CE3" w:rsidRPr="006B08A4" w:rsidRDefault="005A1CE3" w:rsidP="005A1CE3">
      <w:pPr>
        <w:ind w:left="3166"/>
        <w:rPr>
          <w:lang w:val="ru-RU"/>
        </w:rPr>
      </w:pPr>
      <w:r w:rsidRPr="006B08A4">
        <w:rPr>
          <w:color w:val="000000"/>
          <w:lang w:val="ru-RU"/>
        </w:rPr>
        <w:t>БОКОВ</w:t>
      </w:r>
    </w:p>
    <w:p w14:paraId="47B7186E" w14:textId="77777777" w:rsidR="005A1CE3" w:rsidRPr="006B08A4" w:rsidRDefault="005A1CE3" w:rsidP="005A1CE3">
      <w:pPr>
        <w:ind w:left="1441" w:right="2161"/>
        <w:rPr>
          <w:lang w:val="ru-RU"/>
        </w:rPr>
      </w:pPr>
      <w:r w:rsidRPr="006B08A4">
        <w:rPr>
          <w:color w:val="000000"/>
          <w:lang w:val="ru-RU"/>
        </w:rPr>
        <w:t>Конечно, он нёс растерзанного ребёнка! Оденьте Панова, как было.</w:t>
      </w:r>
    </w:p>
    <w:p w14:paraId="56310ED9" w14:textId="77777777" w:rsidR="005A1CE3" w:rsidRPr="006B08A4" w:rsidRDefault="005A1CE3" w:rsidP="005A1CE3">
      <w:pPr>
        <w:rPr>
          <w:lang w:val="ru-RU"/>
        </w:rPr>
      </w:pPr>
    </w:p>
    <w:p w14:paraId="33138156" w14:textId="77777777" w:rsidR="005A1CE3" w:rsidRPr="006B08A4" w:rsidRDefault="005A1CE3" w:rsidP="005A1CE3">
      <w:pPr>
        <w:rPr>
          <w:lang w:val="ru-RU"/>
        </w:rPr>
      </w:pPr>
      <w:r w:rsidRPr="006B08A4">
        <w:rPr>
          <w:color w:val="000000"/>
          <w:lang w:val="ru-RU"/>
        </w:rPr>
        <w:t>Поворачивается к Панову.</w:t>
      </w:r>
    </w:p>
    <w:p w14:paraId="0E55864E" w14:textId="77777777" w:rsidR="005A1CE3" w:rsidRPr="006B08A4" w:rsidRDefault="005A1CE3" w:rsidP="005A1CE3">
      <w:pPr>
        <w:rPr>
          <w:lang w:val="ru-RU"/>
        </w:rPr>
      </w:pPr>
    </w:p>
    <w:p w14:paraId="020E0B72" w14:textId="77777777" w:rsidR="005A1CE3" w:rsidRPr="006B08A4" w:rsidRDefault="005A1CE3" w:rsidP="005A1CE3">
      <w:pPr>
        <w:ind w:left="3166"/>
        <w:rPr>
          <w:lang w:val="ru-RU"/>
        </w:rPr>
      </w:pPr>
      <w:r w:rsidRPr="006B08A4">
        <w:rPr>
          <w:color w:val="000000"/>
          <w:lang w:val="ru-RU"/>
        </w:rPr>
        <w:t>БОКОВ</w:t>
      </w:r>
    </w:p>
    <w:p w14:paraId="6FD9D539" w14:textId="77777777" w:rsidR="005A1CE3" w:rsidRPr="006B08A4" w:rsidRDefault="005A1CE3" w:rsidP="005A1CE3">
      <w:pPr>
        <w:ind w:left="1441" w:right="2161"/>
        <w:rPr>
          <w:lang w:val="ru-RU"/>
        </w:rPr>
      </w:pPr>
      <w:r w:rsidRPr="006B08A4">
        <w:rPr>
          <w:color w:val="000000"/>
          <w:lang w:val="ru-RU"/>
        </w:rPr>
        <w:t>Соболезную.</w:t>
      </w:r>
    </w:p>
    <w:p w14:paraId="12D5F07C" w14:textId="77777777" w:rsidR="005A1CE3" w:rsidRPr="006B08A4" w:rsidRDefault="005A1CE3" w:rsidP="005A1CE3">
      <w:pPr>
        <w:rPr>
          <w:lang w:val="ru-RU"/>
        </w:rPr>
      </w:pPr>
    </w:p>
    <w:p w14:paraId="34778A82" w14:textId="77777777" w:rsidR="005A1CE3" w:rsidRPr="006B08A4" w:rsidRDefault="005A1CE3" w:rsidP="005A1CE3">
      <w:pPr>
        <w:ind w:left="3166"/>
        <w:rPr>
          <w:lang w:val="ru-RU"/>
        </w:rPr>
      </w:pPr>
      <w:r w:rsidRPr="006B08A4">
        <w:rPr>
          <w:color w:val="000000"/>
          <w:lang w:val="ru-RU"/>
        </w:rPr>
        <w:t>ДОБРОВОЛЬСКАЯ</w:t>
      </w:r>
    </w:p>
    <w:p w14:paraId="69095F50" w14:textId="77777777" w:rsidR="005A1CE3" w:rsidRPr="006B08A4" w:rsidRDefault="005A1CE3" w:rsidP="005A1CE3">
      <w:pPr>
        <w:ind w:left="1441" w:right="2161"/>
        <w:rPr>
          <w:lang w:val="ru-RU"/>
        </w:rPr>
      </w:pPr>
      <w:r w:rsidRPr="006B08A4">
        <w:rPr>
          <w:color w:val="000000"/>
          <w:lang w:val="ru-RU"/>
        </w:rPr>
        <w:t>Витя, одень Панова, пожалуйста.</w:t>
      </w:r>
    </w:p>
    <w:p w14:paraId="279A61D9" w14:textId="77777777" w:rsidR="005A1CE3" w:rsidRPr="006B08A4" w:rsidRDefault="005A1CE3" w:rsidP="005A1CE3">
      <w:pPr>
        <w:rPr>
          <w:lang w:val="ru-RU"/>
        </w:rPr>
      </w:pPr>
    </w:p>
    <w:p w14:paraId="68A876E1" w14:textId="77777777" w:rsidR="005A1CE3" w:rsidRPr="006B08A4" w:rsidRDefault="005A1CE3" w:rsidP="005A1CE3">
      <w:pPr>
        <w:rPr>
          <w:lang w:val="ru-RU"/>
        </w:rPr>
      </w:pPr>
      <w:r w:rsidRPr="006B08A4">
        <w:rPr>
          <w:color w:val="000000"/>
          <w:lang w:val="ru-RU"/>
        </w:rPr>
        <w:t>Выходит. Боков выходит за ней.</w:t>
      </w:r>
    </w:p>
    <w:p w14:paraId="21E586A8" w14:textId="77777777" w:rsidR="005A1CE3" w:rsidRPr="006B08A4" w:rsidRDefault="005A1CE3" w:rsidP="005A1CE3">
      <w:pPr>
        <w:rPr>
          <w:lang w:val="ru-RU"/>
        </w:rPr>
      </w:pPr>
    </w:p>
    <w:p w14:paraId="7D6BAA9A" w14:textId="77777777" w:rsidR="005A1CE3" w:rsidRPr="006B08A4" w:rsidRDefault="005A1CE3" w:rsidP="005A1CE3">
      <w:pPr>
        <w:rPr>
          <w:lang w:val="ru-RU"/>
        </w:rPr>
      </w:pPr>
      <w:r w:rsidRPr="006B08A4">
        <w:rPr>
          <w:b/>
          <w:color w:val="000000"/>
          <w:lang w:val="ru-RU"/>
        </w:rPr>
        <w:t xml:space="preserve">1-10. ИНТ. ОТДЕЛЕНИЕ МИЛИЦИИ ОДИНЦОВО.КОРИДОР ОКОЛО ДЕЖУРКИ НОЧЬ 1. </w:t>
      </w:r>
      <w:r w:rsidRPr="006B08A4">
        <w:rPr>
          <w:lang w:val="ru-RU"/>
        </w:rPr>
        <w:br/>
      </w:r>
      <w:r w:rsidRPr="006B08A4">
        <w:rPr>
          <w:b/>
          <w:color w:val="000000"/>
          <w:lang w:val="ru-RU"/>
        </w:rPr>
        <w:lastRenderedPageBreak/>
        <w:t>БОКОВ, ДОБРОВОЛЬСКАЯ, ХВАН, ДЕЖУРНЫЙ 1 (01:01)</w:t>
      </w:r>
      <w:r w:rsidRPr="006B08A4">
        <w:rPr>
          <w:lang w:val="ru-RU"/>
        </w:rPr>
        <w:br/>
      </w:r>
    </w:p>
    <w:p w14:paraId="267CD267" w14:textId="77777777" w:rsidR="005A1CE3" w:rsidRPr="006B08A4" w:rsidRDefault="005A1CE3" w:rsidP="005A1CE3">
      <w:pPr>
        <w:rPr>
          <w:lang w:val="ru-RU"/>
        </w:rPr>
      </w:pPr>
      <w:r w:rsidRPr="006B08A4">
        <w:rPr>
          <w:color w:val="000000"/>
          <w:lang w:val="ru-RU"/>
        </w:rPr>
        <w:t>Боков явно зол, разговор идёт на повышенных тонах.</w:t>
      </w:r>
      <w:r w:rsidRPr="006B08A4">
        <w:rPr>
          <w:lang w:val="ru-RU"/>
        </w:rPr>
        <w:br/>
      </w:r>
      <w:r w:rsidRPr="006B08A4">
        <w:rPr>
          <w:color w:val="000000"/>
          <w:lang w:val="ru-RU"/>
        </w:rPr>
        <w:t>БОКОВ</w:t>
      </w:r>
      <w:r w:rsidRPr="006B08A4">
        <w:rPr>
          <w:lang w:val="ru-RU"/>
        </w:rPr>
        <w:br/>
      </w:r>
      <w:r w:rsidRPr="006B08A4">
        <w:rPr>
          <w:color w:val="000000"/>
          <w:lang w:val="ru-RU"/>
        </w:rPr>
        <w:t xml:space="preserve">Нельзя арестовывать первого попавшегося человека, просто потому, </w:t>
      </w:r>
      <w:proofErr w:type="spellStart"/>
      <w:r w:rsidRPr="006B08A4">
        <w:rPr>
          <w:color w:val="000000"/>
          <w:lang w:val="ru-RU"/>
        </w:rPr>
        <w:t>шо</w:t>
      </w:r>
      <w:proofErr w:type="spellEnd"/>
      <w:r w:rsidRPr="006B08A4">
        <w:rPr>
          <w:color w:val="000000"/>
          <w:lang w:val="ru-RU"/>
        </w:rPr>
        <w:t xml:space="preserve"> вы можете подвести его под статистику. Головой надо думать, смотреть на конкретную ситуацию и факты. Плевать мне, конечно, на этого Панова должно быть, у меня своя задача. Но не могу смотреть как мужику жизнь ломают для статистики.</w:t>
      </w:r>
      <w:r w:rsidRPr="006B08A4">
        <w:rPr>
          <w:lang w:val="ru-RU"/>
        </w:rPr>
        <w:br/>
      </w:r>
      <w:r w:rsidRPr="006B08A4">
        <w:rPr>
          <w:color w:val="000000"/>
          <w:lang w:val="ru-RU"/>
        </w:rPr>
        <w:t>Сплёвывает.</w:t>
      </w:r>
      <w:r w:rsidRPr="006B08A4">
        <w:rPr>
          <w:lang w:val="ru-RU"/>
        </w:rPr>
        <w:br/>
      </w:r>
      <w:r w:rsidRPr="006B08A4">
        <w:rPr>
          <w:color w:val="000000"/>
          <w:lang w:val="ru-RU"/>
        </w:rPr>
        <w:t>БОКОВ</w:t>
      </w:r>
      <w:r w:rsidRPr="006B08A4">
        <w:rPr>
          <w:lang w:val="ru-RU"/>
        </w:rPr>
        <w:br/>
      </w:r>
      <w:r w:rsidRPr="006B08A4">
        <w:rPr>
          <w:color w:val="000000"/>
          <w:lang w:val="ru-RU"/>
        </w:rPr>
        <w:t>Свидетели есть?</w:t>
      </w:r>
      <w:r w:rsidRPr="006B08A4">
        <w:rPr>
          <w:lang w:val="ru-RU"/>
        </w:rPr>
        <w:br/>
      </w:r>
      <w:r w:rsidRPr="006B08A4">
        <w:rPr>
          <w:color w:val="000000"/>
          <w:lang w:val="ru-RU"/>
        </w:rPr>
        <w:t>ДОБРОВОЛЬСКАЯ</w:t>
      </w:r>
      <w:r w:rsidRPr="006B08A4">
        <w:rPr>
          <w:lang w:val="ru-RU"/>
        </w:rPr>
        <w:br/>
      </w:r>
      <w:r w:rsidRPr="006B08A4">
        <w:rPr>
          <w:color w:val="000000"/>
          <w:lang w:val="ru-RU"/>
        </w:rPr>
        <w:t>Нет.</w:t>
      </w:r>
      <w:r w:rsidRPr="006B08A4">
        <w:rPr>
          <w:lang w:val="ru-RU"/>
        </w:rPr>
        <w:br/>
      </w:r>
      <w:r w:rsidRPr="006B08A4">
        <w:rPr>
          <w:color w:val="000000"/>
          <w:lang w:val="ru-RU"/>
        </w:rPr>
        <w:t>ДЕЖУРНЫЙ</w:t>
      </w:r>
      <w:r w:rsidRPr="006B08A4">
        <w:rPr>
          <w:lang w:val="ru-RU"/>
        </w:rPr>
        <w:br/>
      </w:r>
      <w:r w:rsidRPr="006B08A4">
        <w:rPr>
          <w:color w:val="000000"/>
          <w:lang w:val="ru-RU"/>
        </w:rPr>
        <w:t xml:space="preserve">Разрешите? Пацан какой-то звонил в 02, говорит, видел </w:t>
      </w:r>
      <w:proofErr w:type="spellStart"/>
      <w:r w:rsidRPr="006B08A4">
        <w:rPr>
          <w:color w:val="000000"/>
          <w:lang w:val="ru-RU"/>
        </w:rPr>
        <w:t>чё</w:t>
      </w:r>
      <w:proofErr w:type="spellEnd"/>
      <w:r w:rsidRPr="006B08A4">
        <w:rPr>
          <w:color w:val="000000"/>
          <w:lang w:val="ru-RU"/>
        </w:rPr>
        <w:t>-то, но думаю, балуются.</w:t>
      </w:r>
      <w:r w:rsidRPr="006B08A4">
        <w:rPr>
          <w:lang w:val="ru-RU"/>
        </w:rPr>
        <w:br/>
      </w:r>
      <w:r w:rsidRPr="006B08A4">
        <w:rPr>
          <w:color w:val="000000"/>
          <w:lang w:val="ru-RU"/>
        </w:rPr>
        <w:t>Передаёт журнал с записанным адресом.</w:t>
      </w:r>
      <w:r w:rsidRPr="006B08A4">
        <w:rPr>
          <w:lang w:val="ru-RU"/>
        </w:rPr>
        <w:br/>
      </w:r>
      <w:r w:rsidRPr="006B08A4">
        <w:rPr>
          <w:color w:val="000000"/>
          <w:lang w:val="ru-RU"/>
        </w:rPr>
        <w:t>БОКОВ</w:t>
      </w:r>
      <w:r w:rsidRPr="006B08A4">
        <w:rPr>
          <w:lang w:val="ru-RU"/>
        </w:rPr>
        <w:br/>
      </w:r>
      <w:r w:rsidRPr="006B08A4">
        <w:rPr>
          <w:color w:val="000000"/>
          <w:lang w:val="ru-RU"/>
        </w:rPr>
        <w:t>Далеко это?</w:t>
      </w:r>
      <w:r w:rsidRPr="006B08A4">
        <w:rPr>
          <w:lang w:val="ru-RU"/>
        </w:rPr>
        <w:br/>
      </w:r>
      <w:r w:rsidRPr="006B08A4">
        <w:rPr>
          <w:color w:val="000000"/>
          <w:lang w:val="ru-RU"/>
        </w:rPr>
        <w:t>ДОБРОВОЛЬСКАЯ</w:t>
      </w:r>
      <w:r w:rsidRPr="006B08A4">
        <w:rPr>
          <w:lang w:val="ru-RU"/>
        </w:rPr>
        <w:br/>
      </w:r>
      <w:r w:rsidRPr="006B08A4">
        <w:rPr>
          <w:color w:val="000000"/>
          <w:lang w:val="ru-RU"/>
        </w:rPr>
        <w:t>Минут 10, по дороге к вашему дому как раз. Но какой это свидетель? Просто детские шалости, наверняка.</w:t>
      </w:r>
      <w:r w:rsidRPr="006B08A4">
        <w:rPr>
          <w:lang w:val="ru-RU"/>
        </w:rPr>
        <w:br/>
      </w:r>
      <w:r w:rsidRPr="006B08A4">
        <w:rPr>
          <w:color w:val="000000"/>
          <w:lang w:val="ru-RU"/>
        </w:rPr>
        <w:t xml:space="preserve">Подходит </w:t>
      </w:r>
      <w:proofErr w:type="spellStart"/>
      <w:r w:rsidRPr="006B08A4">
        <w:rPr>
          <w:color w:val="000000"/>
          <w:lang w:val="ru-RU"/>
        </w:rPr>
        <w:t>Хван</w:t>
      </w:r>
      <w:proofErr w:type="spellEnd"/>
      <w:r w:rsidRPr="006B08A4">
        <w:rPr>
          <w:color w:val="000000"/>
          <w:lang w:val="ru-RU"/>
        </w:rPr>
        <w:t>.</w:t>
      </w:r>
      <w:r w:rsidRPr="006B08A4">
        <w:rPr>
          <w:lang w:val="ru-RU"/>
        </w:rPr>
        <w:br/>
      </w:r>
      <w:r w:rsidRPr="006B08A4">
        <w:rPr>
          <w:color w:val="000000"/>
          <w:lang w:val="ru-RU"/>
        </w:rPr>
        <w:t>БОКОВ</w:t>
      </w:r>
      <w:r w:rsidRPr="006B08A4">
        <w:rPr>
          <w:lang w:val="ru-RU"/>
        </w:rPr>
        <w:br/>
      </w:r>
      <w:r w:rsidRPr="006B08A4">
        <w:rPr>
          <w:color w:val="000000"/>
          <w:lang w:val="ru-RU"/>
        </w:rPr>
        <w:t xml:space="preserve">Знаешь, кто такой хороший свидетель? Тот, кто пока живой. </w:t>
      </w:r>
      <w:proofErr w:type="spellStart"/>
      <w:r w:rsidRPr="006B08A4">
        <w:rPr>
          <w:color w:val="000000"/>
          <w:lang w:val="ru-RU"/>
        </w:rPr>
        <w:t>Какогохеравы</w:t>
      </w:r>
      <w:proofErr w:type="spellEnd"/>
      <w:r w:rsidRPr="006B08A4">
        <w:rPr>
          <w:color w:val="000000"/>
          <w:lang w:val="ru-RU"/>
        </w:rPr>
        <w:t xml:space="preserve"> вообще ничего не сделали?! Вообще! Ничего!!!! Поехали. Виктор, ты давай за рулём.</w:t>
      </w:r>
      <w:r w:rsidRPr="006B08A4">
        <w:rPr>
          <w:lang w:val="ru-RU"/>
        </w:rPr>
        <w:br/>
      </w:r>
      <w:r w:rsidRPr="006B08A4">
        <w:rPr>
          <w:color w:val="000000"/>
          <w:lang w:val="ru-RU"/>
        </w:rPr>
        <w:t>Добровольская открывает рот, чтобы возмутиться, щеки её пылают.</w:t>
      </w:r>
      <w:r w:rsidRPr="006B08A4">
        <w:rPr>
          <w:lang w:val="ru-RU"/>
        </w:rPr>
        <w:br/>
      </w:r>
      <w:r w:rsidRPr="006B08A4">
        <w:rPr>
          <w:color w:val="000000"/>
          <w:lang w:val="ru-RU"/>
        </w:rPr>
        <w:t>БОКОВ</w:t>
      </w:r>
      <w:r w:rsidRPr="006B08A4">
        <w:rPr>
          <w:lang w:val="ru-RU"/>
        </w:rPr>
        <w:br/>
      </w:r>
      <w:r w:rsidRPr="006B08A4">
        <w:rPr>
          <w:color w:val="000000"/>
          <w:lang w:val="ru-RU"/>
        </w:rPr>
        <w:t>А ты, Наталья, иди веди своё расследование, как ты умеешь. Доказывай, что это Панов, или ещё, может, какие мысли будут! Удиви меня!</w:t>
      </w:r>
      <w:r w:rsidRPr="006B08A4">
        <w:rPr>
          <w:lang w:val="ru-RU"/>
        </w:rPr>
        <w:br/>
      </w:r>
      <w:r w:rsidRPr="006B08A4">
        <w:rPr>
          <w:color w:val="000000"/>
          <w:lang w:val="ru-RU"/>
        </w:rPr>
        <w:t xml:space="preserve">Боков выходит, Добровольская </w:t>
      </w:r>
      <w:proofErr w:type="spellStart"/>
      <w:proofErr w:type="gramStart"/>
      <w:r w:rsidRPr="006B08A4">
        <w:rPr>
          <w:color w:val="000000"/>
          <w:lang w:val="ru-RU"/>
        </w:rPr>
        <w:t>остается.Она</w:t>
      </w:r>
      <w:proofErr w:type="spellEnd"/>
      <w:proofErr w:type="gramEnd"/>
      <w:r w:rsidRPr="006B08A4">
        <w:rPr>
          <w:color w:val="000000"/>
          <w:lang w:val="ru-RU"/>
        </w:rPr>
        <w:t xml:space="preserve"> не просто расстроена, она скорее злится.</w:t>
      </w:r>
    </w:p>
    <w:p w14:paraId="1DA08805" w14:textId="77777777" w:rsidR="005A1CE3" w:rsidRPr="006B08A4" w:rsidRDefault="005A1CE3" w:rsidP="005A1CE3">
      <w:pPr>
        <w:rPr>
          <w:lang w:val="ru-RU"/>
        </w:rPr>
      </w:pPr>
    </w:p>
    <w:p w14:paraId="328EF00C" w14:textId="77777777" w:rsidR="005A1CE3" w:rsidRPr="006B08A4" w:rsidRDefault="005A1CE3" w:rsidP="005A1CE3">
      <w:pPr>
        <w:rPr>
          <w:lang w:val="ru-RU"/>
        </w:rPr>
      </w:pPr>
      <w:r w:rsidRPr="006B08A4">
        <w:rPr>
          <w:b/>
          <w:color w:val="000000"/>
          <w:lang w:val="ru-RU"/>
        </w:rPr>
        <w:t xml:space="preserve">1-11. НАТ. ДАЧА МАЛЬЦЕВЫХ.У ЗАБОРА С КАЛИТКОЙ НОЧЬ 1. </w:t>
      </w:r>
      <w:r w:rsidRPr="006B08A4">
        <w:rPr>
          <w:lang w:val="ru-RU"/>
        </w:rPr>
        <w:br/>
      </w:r>
      <w:r w:rsidRPr="006B08A4">
        <w:rPr>
          <w:b/>
          <w:color w:val="000000"/>
          <w:lang w:val="ru-RU"/>
        </w:rPr>
        <w:t>БОКОВ, ХВАН (00:18)</w:t>
      </w:r>
      <w:r w:rsidRPr="006B08A4">
        <w:rPr>
          <w:lang w:val="ru-RU"/>
        </w:rPr>
        <w:br/>
      </w:r>
    </w:p>
    <w:p w14:paraId="309BDA19" w14:textId="77777777" w:rsidR="005A1CE3" w:rsidRPr="006B08A4" w:rsidRDefault="005A1CE3" w:rsidP="005A1CE3">
      <w:pPr>
        <w:rPr>
          <w:lang w:val="ru-RU"/>
        </w:rPr>
      </w:pPr>
      <w:r w:rsidRPr="006B08A4">
        <w:rPr>
          <w:color w:val="000000"/>
          <w:lang w:val="ru-RU"/>
        </w:rPr>
        <w:t xml:space="preserve">Машина подъезжает к даче. Боков и </w:t>
      </w:r>
      <w:proofErr w:type="spellStart"/>
      <w:r w:rsidRPr="006B08A4">
        <w:rPr>
          <w:color w:val="000000"/>
          <w:lang w:val="ru-RU"/>
        </w:rPr>
        <w:t>Хванвыходят</w:t>
      </w:r>
      <w:proofErr w:type="spellEnd"/>
      <w:r w:rsidRPr="006B08A4">
        <w:rPr>
          <w:color w:val="000000"/>
          <w:lang w:val="ru-RU"/>
        </w:rPr>
        <w:t xml:space="preserve"> из машины у деревянного забора, за которым видна классическая двухэтажная дача. Дёргает калитку - закрыто.</w:t>
      </w:r>
      <w:r w:rsidRPr="006B08A4">
        <w:rPr>
          <w:lang w:val="ru-RU"/>
        </w:rPr>
        <w:br/>
      </w:r>
      <w:r w:rsidRPr="006B08A4">
        <w:rPr>
          <w:color w:val="000000"/>
          <w:lang w:val="ru-RU"/>
        </w:rPr>
        <w:t>БОКОВ</w:t>
      </w:r>
      <w:r w:rsidRPr="006B08A4">
        <w:rPr>
          <w:lang w:val="ru-RU"/>
        </w:rPr>
        <w:br/>
      </w:r>
      <w:r w:rsidRPr="006B08A4">
        <w:rPr>
          <w:color w:val="000000"/>
          <w:lang w:val="ru-RU"/>
        </w:rPr>
        <w:t>Посигналь, чтоб открыли.</w:t>
      </w:r>
      <w:r w:rsidRPr="006B08A4">
        <w:rPr>
          <w:lang w:val="ru-RU"/>
        </w:rPr>
        <w:br/>
      </w:r>
      <w:r w:rsidRPr="006B08A4">
        <w:rPr>
          <w:color w:val="000000"/>
          <w:lang w:val="ru-RU"/>
        </w:rPr>
        <w:t>ХВАН</w:t>
      </w:r>
      <w:r w:rsidRPr="006B08A4">
        <w:rPr>
          <w:lang w:val="ru-RU"/>
        </w:rPr>
        <w:br/>
      </w:r>
      <w:r w:rsidRPr="006B08A4">
        <w:rPr>
          <w:color w:val="000000"/>
          <w:lang w:val="ru-RU"/>
        </w:rPr>
        <w:t>Извините, не хотелось бы. Разбудим кого важного - распнут завтра.</w:t>
      </w:r>
      <w:r w:rsidRPr="006B08A4">
        <w:rPr>
          <w:lang w:val="ru-RU"/>
        </w:rPr>
        <w:br/>
      </w:r>
      <w:r w:rsidRPr="006B08A4">
        <w:rPr>
          <w:color w:val="000000"/>
          <w:lang w:val="ru-RU"/>
        </w:rPr>
        <w:t>Боков сигналит. Потом перевешивается через калитку, отодвигает защёлку, и они с входят во двор. Начинает лаять собака.</w:t>
      </w:r>
    </w:p>
    <w:p w14:paraId="660AAD79" w14:textId="77777777" w:rsidR="005A1CE3" w:rsidRPr="006B08A4" w:rsidRDefault="005A1CE3" w:rsidP="005A1CE3">
      <w:pPr>
        <w:rPr>
          <w:lang w:val="ru-RU"/>
        </w:rPr>
      </w:pPr>
    </w:p>
    <w:p w14:paraId="42ADE43B" w14:textId="77777777" w:rsidR="005A1CE3" w:rsidRPr="006B08A4" w:rsidRDefault="005A1CE3" w:rsidP="005A1CE3">
      <w:pPr>
        <w:rPr>
          <w:lang w:val="ru-RU"/>
        </w:rPr>
      </w:pPr>
      <w:r w:rsidRPr="006B08A4">
        <w:rPr>
          <w:b/>
          <w:color w:val="000000"/>
          <w:lang w:val="ru-RU"/>
        </w:rPr>
        <w:t xml:space="preserve">1-11-А. НАТ. ДАЧА МАЛЬЦЕВЫХ.КРЫЛЬЦО НОЧЬ 1. </w:t>
      </w:r>
      <w:r w:rsidRPr="006B08A4">
        <w:rPr>
          <w:lang w:val="ru-RU"/>
        </w:rPr>
        <w:br/>
      </w:r>
      <w:r w:rsidRPr="006B08A4">
        <w:rPr>
          <w:b/>
          <w:color w:val="000000"/>
          <w:lang w:val="ru-RU"/>
        </w:rPr>
        <w:t>БОКОВ, ХВАН, МАЛЬЦЕВ (00:25)</w:t>
      </w:r>
      <w:r w:rsidRPr="006B08A4">
        <w:rPr>
          <w:lang w:val="ru-RU"/>
        </w:rPr>
        <w:br/>
      </w:r>
    </w:p>
    <w:p w14:paraId="24198D24" w14:textId="77777777" w:rsidR="005A1CE3" w:rsidRPr="006B08A4" w:rsidRDefault="005A1CE3" w:rsidP="005A1CE3">
      <w:pPr>
        <w:rPr>
          <w:lang w:val="ru-RU"/>
        </w:rPr>
      </w:pPr>
      <w:proofErr w:type="spellStart"/>
      <w:r w:rsidRPr="006B08A4">
        <w:rPr>
          <w:color w:val="000000"/>
          <w:lang w:val="ru-RU"/>
        </w:rPr>
        <w:lastRenderedPageBreak/>
        <w:t>Хван</w:t>
      </w:r>
      <w:proofErr w:type="spellEnd"/>
      <w:r w:rsidRPr="006B08A4">
        <w:rPr>
          <w:color w:val="000000"/>
          <w:lang w:val="ru-RU"/>
        </w:rPr>
        <w:t xml:space="preserve"> стучит в дверь, свет горит, но довольно долго никто не открывает. Наконец из-за двери раздаётся голос:</w:t>
      </w:r>
    </w:p>
    <w:p w14:paraId="03487287" w14:textId="77777777" w:rsidR="005A1CE3" w:rsidRPr="006B08A4" w:rsidRDefault="005A1CE3" w:rsidP="005A1CE3">
      <w:pPr>
        <w:rPr>
          <w:lang w:val="ru-RU"/>
        </w:rPr>
      </w:pPr>
    </w:p>
    <w:p w14:paraId="0D5E4D5C" w14:textId="77777777" w:rsidR="005A1CE3" w:rsidRPr="006B08A4" w:rsidRDefault="005A1CE3" w:rsidP="005A1CE3">
      <w:pPr>
        <w:ind w:left="3166"/>
        <w:rPr>
          <w:lang w:val="ru-RU"/>
        </w:rPr>
      </w:pPr>
      <w:r w:rsidRPr="006B08A4">
        <w:rPr>
          <w:color w:val="000000"/>
          <w:lang w:val="ru-RU"/>
        </w:rPr>
        <w:t>МАЛЬЦЕВ(ЗК)</w:t>
      </w:r>
    </w:p>
    <w:p w14:paraId="75CA6B42" w14:textId="77777777" w:rsidR="005A1CE3" w:rsidRPr="006B08A4" w:rsidRDefault="005A1CE3" w:rsidP="005A1CE3">
      <w:pPr>
        <w:ind w:left="1441" w:right="2161"/>
        <w:rPr>
          <w:lang w:val="ru-RU"/>
        </w:rPr>
      </w:pPr>
      <w:r w:rsidRPr="006B08A4">
        <w:rPr>
          <w:color w:val="000000"/>
          <w:lang w:val="ru-RU"/>
        </w:rPr>
        <w:t>Я милицию вызвал уже!</w:t>
      </w:r>
    </w:p>
    <w:p w14:paraId="7181B397" w14:textId="77777777" w:rsidR="005A1CE3" w:rsidRPr="006B08A4" w:rsidRDefault="005A1CE3" w:rsidP="005A1CE3">
      <w:pPr>
        <w:rPr>
          <w:lang w:val="ru-RU"/>
        </w:rPr>
      </w:pPr>
    </w:p>
    <w:p w14:paraId="17D3A85C" w14:textId="77777777" w:rsidR="005A1CE3" w:rsidRPr="006B08A4" w:rsidRDefault="005A1CE3" w:rsidP="005A1CE3">
      <w:pPr>
        <w:ind w:left="3166"/>
        <w:rPr>
          <w:lang w:val="ru-RU"/>
        </w:rPr>
      </w:pPr>
      <w:r w:rsidRPr="006B08A4">
        <w:rPr>
          <w:color w:val="000000"/>
          <w:lang w:val="ru-RU"/>
        </w:rPr>
        <w:t>ХВАН</w:t>
      </w:r>
    </w:p>
    <w:p w14:paraId="2DEE98AE" w14:textId="77777777" w:rsidR="005A1CE3" w:rsidRPr="006B08A4" w:rsidRDefault="005A1CE3" w:rsidP="005A1CE3">
      <w:pPr>
        <w:ind w:left="2303"/>
        <w:rPr>
          <w:lang w:val="ru-RU"/>
        </w:rPr>
      </w:pPr>
      <w:r w:rsidRPr="006B08A4">
        <w:rPr>
          <w:color w:val="000000"/>
          <w:lang w:val="ru-RU"/>
        </w:rPr>
        <w:t>(скороговоркой)</w:t>
      </w:r>
    </w:p>
    <w:p w14:paraId="35641B16" w14:textId="77777777" w:rsidR="005A1CE3" w:rsidRPr="006B08A4" w:rsidRDefault="005A1CE3" w:rsidP="005A1CE3">
      <w:pPr>
        <w:ind w:left="1441" w:right="2161"/>
        <w:rPr>
          <w:lang w:val="ru-RU"/>
        </w:rPr>
      </w:pPr>
      <w:r w:rsidRPr="006B08A4">
        <w:rPr>
          <w:color w:val="000000"/>
          <w:lang w:val="ru-RU"/>
        </w:rPr>
        <w:t>Мы и есть милиция, открывайте.</w:t>
      </w:r>
    </w:p>
    <w:p w14:paraId="5C6FE698" w14:textId="77777777" w:rsidR="005A1CE3" w:rsidRPr="006B08A4" w:rsidRDefault="005A1CE3" w:rsidP="005A1CE3">
      <w:pPr>
        <w:rPr>
          <w:lang w:val="ru-RU"/>
        </w:rPr>
      </w:pPr>
    </w:p>
    <w:p w14:paraId="4BEE399F" w14:textId="77777777" w:rsidR="005A1CE3" w:rsidRPr="006B08A4" w:rsidRDefault="005A1CE3" w:rsidP="005A1CE3">
      <w:pPr>
        <w:rPr>
          <w:lang w:val="ru-RU"/>
        </w:rPr>
      </w:pPr>
      <w:r w:rsidRPr="006B08A4">
        <w:rPr>
          <w:color w:val="000000"/>
          <w:lang w:val="ru-RU"/>
        </w:rPr>
        <w:t>Дверь открывается щёлочкой, за ней крепко выпивший и, судя по всему, только проснувшийся Мальцев. Он пытается соображать, но получается с трудом. Оборачивается в дом. Слышны детские рыдания.</w:t>
      </w:r>
    </w:p>
    <w:p w14:paraId="0D2571E4" w14:textId="77777777" w:rsidR="005A1CE3" w:rsidRPr="006B08A4" w:rsidRDefault="005A1CE3" w:rsidP="005A1CE3">
      <w:pPr>
        <w:rPr>
          <w:lang w:val="ru-RU"/>
        </w:rPr>
      </w:pPr>
    </w:p>
    <w:p w14:paraId="708EE53B" w14:textId="77777777" w:rsidR="005A1CE3" w:rsidRPr="006B08A4" w:rsidRDefault="005A1CE3" w:rsidP="005A1CE3">
      <w:pPr>
        <w:ind w:left="3166"/>
        <w:rPr>
          <w:lang w:val="ru-RU"/>
        </w:rPr>
      </w:pPr>
      <w:r w:rsidRPr="006B08A4">
        <w:rPr>
          <w:color w:val="000000"/>
          <w:lang w:val="ru-RU"/>
        </w:rPr>
        <w:t>МАЛЬЦЕВ</w:t>
      </w:r>
    </w:p>
    <w:p w14:paraId="34FD0B7C" w14:textId="77777777" w:rsidR="005A1CE3" w:rsidRPr="006B08A4" w:rsidRDefault="005A1CE3" w:rsidP="005A1CE3">
      <w:pPr>
        <w:ind w:left="1441" w:right="2161"/>
        <w:rPr>
          <w:lang w:val="ru-RU"/>
        </w:rPr>
      </w:pPr>
      <w:proofErr w:type="spellStart"/>
      <w:r w:rsidRPr="006B08A4">
        <w:rPr>
          <w:color w:val="000000"/>
          <w:lang w:val="ru-RU"/>
        </w:rPr>
        <w:t>Мааааш</w:t>
      </w:r>
      <w:proofErr w:type="spellEnd"/>
      <w:r w:rsidRPr="006B08A4">
        <w:rPr>
          <w:color w:val="000000"/>
          <w:lang w:val="ru-RU"/>
        </w:rPr>
        <w:t xml:space="preserve">! </w:t>
      </w:r>
      <w:proofErr w:type="spellStart"/>
      <w:r w:rsidRPr="006B08A4">
        <w:rPr>
          <w:color w:val="000000"/>
          <w:lang w:val="ru-RU"/>
        </w:rPr>
        <w:t>Мааааш</w:t>
      </w:r>
      <w:proofErr w:type="spellEnd"/>
      <w:r w:rsidRPr="006B08A4">
        <w:rPr>
          <w:color w:val="000000"/>
          <w:lang w:val="ru-RU"/>
        </w:rPr>
        <w:t>! Подойди, пожалуйста!</w:t>
      </w:r>
    </w:p>
    <w:p w14:paraId="6AAE620C" w14:textId="77777777" w:rsidR="005A1CE3" w:rsidRPr="006B08A4" w:rsidRDefault="005A1CE3" w:rsidP="005A1CE3">
      <w:pPr>
        <w:rPr>
          <w:lang w:val="ru-RU"/>
        </w:rPr>
      </w:pPr>
    </w:p>
    <w:p w14:paraId="3EF44392" w14:textId="098E1D7B" w:rsidR="005A1CE3" w:rsidRPr="006B08A4" w:rsidRDefault="005A1CE3" w:rsidP="005A1CE3">
      <w:pPr>
        <w:rPr>
          <w:lang w:val="ru-RU"/>
        </w:rPr>
      </w:pPr>
      <w:r w:rsidRPr="006B08A4">
        <w:rPr>
          <w:b/>
          <w:color w:val="000000"/>
          <w:lang w:val="ru-RU"/>
        </w:rPr>
        <w:t xml:space="preserve">1-12. ИНТ. ДАЧА МАЛЬЦЕВЫХ.ГОСТИНАЯ НОЧЬ 1. </w:t>
      </w:r>
      <w:r w:rsidRPr="006B08A4">
        <w:rPr>
          <w:lang w:val="ru-RU"/>
        </w:rPr>
        <w:br/>
      </w:r>
      <w:r w:rsidRPr="006B08A4">
        <w:rPr>
          <w:b/>
          <w:color w:val="000000"/>
          <w:lang w:val="ru-RU"/>
        </w:rPr>
        <w:t>БОКОВ, ХВАН, МАЛЬЦЕВА, ИГОРЬ, МАЛЬЦЕВ</w:t>
      </w:r>
      <w:r w:rsidR="006B08A4">
        <w:rPr>
          <w:b/>
          <w:color w:val="000000"/>
          <w:lang w:val="ru-RU"/>
        </w:rPr>
        <w:t>, собака Лесси</w:t>
      </w:r>
      <w:r w:rsidRPr="006B08A4">
        <w:rPr>
          <w:b/>
          <w:color w:val="000000"/>
          <w:lang w:val="ru-RU"/>
        </w:rPr>
        <w:t xml:space="preserve"> (03:07)</w:t>
      </w:r>
      <w:r w:rsidRPr="006B08A4">
        <w:rPr>
          <w:lang w:val="ru-RU"/>
        </w:rPr>
        <w:br/>
      </w:r>
    </w:p>
    <w:p w14:paraId="3BD11061" w14:textId="77777777" w:rsidR="005A1CE3" w:rsidRPr="006B08A4" w:rsidRDefault="005A1CE3" w:rsidP="005A1CE3">
      <w:pPr>
        <w:rPr>
          <w:lang w:val="ru-RU"/>
        </w:rPr>
      </w:pPr>
      <w:r w:rsidRPr="006B08A4">
        <w:rPr>
          <w:color w:val="000000"/>
          <w:lang w:val="ru-RU"/>
        </w:rPr>
        <w:t xml:space="preserve">Боков, не дожидаясь приглашения, чуть отодвигает Мальцева и входит в дом, за ним входит </w:t>
      </w:r>
      <w:proofErr w:type="spellStart"/>
      <w:r w:rsidRPr="006B08A4">
        <w:rPr>
          <w:color w:val="000000"/>
          <w:lang w:val="ru-RU"/>
        </w:rPr>
        <w:t>Хван</w:t>
      </w:r>
      <w:proofErr w:type="spellEnd"/>
      <w:r w:rsidRPr="006B08A4">
        <w:rPr>
          <w:color w:val="000000"/>
          <w:lang w:val="ru-RU"/>
        </w:rPr>
        <w:t>. Собака, как и положено представителю сторожевой породы колли, приветливо виляет хвостом. В гостиной Мальцева успокаивает взахлёб рыдающего Игоря.</w:t>
      </w:r>
    </w:p>
    <w:p w14:paraId="5E6E38FF" w14:textId="77777777" w:rsidR="005A1CE3" w:rsidRPr="006B08A4" w:rsidRDefault="005A1CE3" w:rsidP="005A1CE3">
      <w:pPr>
        <w:rPr>
          <w:lang w:val="ru-RU"/>
        </w:rPr>
      </w:pPr>
    </w:p>
    <w:p w14:paraId="458D6DB9" w14:textId="77777777" w:rsidR="005A1CE3" w:rsidRPr="006B08A4" w:rsidRDefault="005A1CE3" w:rsidP="005A1CE3">
      <w:pPr>
        <w:ind w:left="3166"/>
        <w:rPr>
          <w:lang w:val="ru-RU"/>
        </w:rPr>
      </w:pPr>
      <w:r w:rsidRPr="006B08A4">
        <w:rPr>
          <w:color w:val="000000"/>
          <w:lang w:val="ru-RU"/>
        </w:rPr>
        <w:t>БОКОВ</w:t>
      </w:r>
    </w:p>
    <w:p w14:paraId="5DB718F0" w14:textId="77777777" w:rsidR="005A1CE3" w:rsidRPr="006B08A4" w:rsidRDefault="005A1CE3" w:rsidP="005A1CE3">
      <w:pPr>
        <w:ind w:left="1441" w:right="2161"/>
        <w:rPr>
          <w:lang w:val="ru-RU"/>
        </w:rPr>
      </w:pPr>
      <w:r w:rsidRPr="006B08A4">
        <w:rPr>
          <w:color w:val="000000"/>
          <w:lang w:val="ru-RU"/>
        </w:rPr>
        <w:t>Следователь по особо важным делам прокуратуры РСФСР Боков. Что случилось-то?</w:t>
      </w:r>
    </w:p>
    <w:p w14:paraId="54449B02" w14:textId="77777777" w:rsidR="005A1CE3" w:rsidRPr="006B08A4" w:rsidRDefault="005A1CE3" w:rsidP="005A1CE3">
      <w:pPr>
        <w:rPr>
          <w:lang w:val="ru-RU"/>
        </w:rPr>
      </w:pPr>
    </w:p>
    <w:p w14:paraId="66FB842D" w14:textId="77777777" w:rsidR="005A1CE3" w:rsidRPr="006B08A4" w:rsidRDefault="005A1CE3" w:rsidP="005A1CE3">
      <w:pPr>
        <w:ind w:left="3166"/>
        <w:rPr>
          <w:lang w:val="ru-RU"/>
        </w:rPr>
      </w:pPr>
      <w:r w:rsidRPr="006B08A4">
        <w:rPr>
          <w:color w:val="000000"/>
          <w:lang w:val="ru-RU"/>
        </w:rPr>
        <w:t>МАЛЬЦЕВА</w:t>
      </w:r>
    </w:p>
    <w:p w14:paraId="5A0A9421" w14:textId="77777777" w:rsidR="005A1CE3" w:rsidRPr="006B08A4" w:rsidRDefault="005A1CE3" w:rsidP="005A1CE3">
      <w:pPr>
        <w:ind w:left="1441" w:right="2161"/>
        <w:rPr>
          <w:lang w:val="ru-RU"/>
        </w:rPr>
      </w:pPr>
      <w:r w:rsidRPr="006B08A4">
        <w:rPr>
          <w:color w:val="000000"/>
          <w:lang w:val="ru-RU"/>
        </w:rPr>
        <w:t>Здравствуйте, да Игорю кошмар приснился, он встал в окно посмотрел, а там вы калитку открываете, вот он и испугался.</w:t>
      </w:r>
    </w:p>
    <w:p w14:paraId="62E19166" w14:textId="77777777" w:rsidR="005A1CE3" w:rsidRPr="006B08A4" w:rsidRDefault="005A1CE3" w:rsidP="005A1CE3">
      <w:pPr>
        <w:ind w:left="2303"/>
        <w:rPr>
          <w:lang w:val="ru-RU"/>
        </w:rPr>
      </w:pPr>
      <w:r w:rsidRPr="006B08A4">
        <w:rPr>
          <w:color w:val="000000"/>
          <w:lang w:val="ru-RU"/>
        </w:rPr>
        <w:t>(пауза)</w:t>
      </w:r>
    </w:p>
    <w:p w14:paraId="0293E6FA" w14:textId="77777777" w:rsidR="005A1CE3" w:rsidRPr="006B08A4" w:rsidRDefault="005A1CE3" w:rsidP="005A1CE3">
      <w:pPr>
        <w:ind w:left="1441" w:right="2161"/>
        <w:rPr>
          <w:lang w:val="ru-RU"/>
        </w:rPr>
      </w:pPr>
      <w:r w:rsidRPr="006B08A4">
        <w:rPr>
          <w:color w:val="000000"/>
          <w:lang w:val="ru-RU"/>
        </w:rPr>
        <w:t>Проходите. Предложить вам что-нибудь?</w:t>
      </w:r>
    </w:p>
    <w:p w14:paraId="7F10AE07" w14:textId="77777777" w:rsidR="005A1CE3" w:rsidRPr="006B08A4" w:rsidRDefault="005A1CE3" w:rsidP="005A1CE3">
      <w:pPr>
        <w:rPr>
          <w:lang w:val="ru-RU"/>
        </w:rPr>
      </w:pPr>
    </w:p>
    <w:p w14:paraId="3DF13F00" w14:textId="77777777" w:rsidR="005A1CE3" w:rsidRPr="006B08A4" w:rsidRDefault="005A1CE3" w:rsidP="005A1CE3">
      <w:pPr>
        <w:rPr>
          <w:lang w:val="ru-RU"/>
        </w:rPr>
      </w:pPr>
      <w:r w:rsidRPr="006B08A4">
        <w:rPr>
          <w:color w:val="000000"/>
          <w:lang w:val="ru-RU"/>
        </w:rPr>
        <w:t>Мальцева нарочито интеллигентна, “держит лицо”. Убирает с сервировочного столика у дивана Массандру и стакан, подушку. Видно, что Мальцев уснул здесь, а Мальцева этого стесняется. Игорь, между тем, не успокаивается. Мальцев садится на край дивана, ему, похоже, хуже всех.</w:t>
      </w:r>
    </w:p>
    <w:p w14:paraId="6B0AC887" w14:textId="77777777" w:rsidR="005A1CE3" w:rsidRPr="006B08A4" w:rsidRDefault="005A1CE3" w:rsidP="005A1CE3">
      <w:pPr>
        <w:rPr>
          <w:lang w:val="ru-RU"/>
        </w:rPr>
      </w:pPr>
    </w:p>
    <w:p w14:paraId="17BBC19B" w14:textId="77777777" w:rsidR="005A1CE3" w:rsidRPr="006B08A4" w:rsidRDefault="005A1CE3" w:rsidP="005A1CE3">
      <w:pPr>
        <w:ind w:left="3166"/>
        <w:rPr>
          <w:lang w:val="ru-RU"/>
        </w:rPr>
      </w:pPr>
      <w:r w:rsidRPr="006B08A4">
        <w:rPr>
          <w:color w:val="000000"/>
          <w:lang w:val="ru-RU"/>
        </w:rPr>
        <w:t>БОКОВ</w:t>
      </w:r>
    </w:p>
    <w:p w14:paraId="18FF13C7" w14:textId="77777777" w:rsidR="005A1CE3" w:rsidRPr="006B08A4" w:rsidRDefault="005A1CE3" w:rsidP="005A1CE3">
      <w:pPr>
        <w:ind w:left="1441" w:right="2161"/>
        <w:rPr>
          <w:lang w:val="ru-RU"/>
        </w:rPr>
      </w:pPr>
      <w:r w:rsidRPr="006B08A4">
        <w:rPr>
          <w:color w:val="000000"/>
          <w:lang w:val="ru-RU"/>
        </w:rPr>
        <w:t>Игорь Мальцев, ты чего испугался? Что баловался с милицией и тебя сейчас ругать будут? Не будут, рассказывай, зачем звонил.</w:t>
      </w:r>
    </w:p>
    <w:p w14:paraId="0CA6832D" w14:textId="77777777" w:rsidR="005A1CE3" w:rsidRPr="006B08A4" w:rsidRDefault="005A1CE3" w:rsidP="005A1CE3">
      <w:pPr>
        <w:rPr>
          <w:lang w:val="ru-RU"/>
        </w:rPr>
      </w:pPr>
    </w:p>
    <w:p w14:paraId="6B030C91" w14:textId="77777777" w:rsidR="005A1CE3" w:rsidRPr="006B08A4" w:rsidRDefault="005A1CE3" w:rsidP="005A1CE3">
      <w:pPr>
        <w:rPr>
          <w:lang w:val="ru-RU"/>
        </w:rPr>
      </w:pPr>
      <w:r w:rsidRPr="006B08A4">
        <w:rPr>
          <w:color w:val="000000"/>
          <w:lang w:val="ru-RU"/>
        </w:rPr>
        <w:t>Мальцева не даёт Игорю ответить и обращается к Бокову.</w:t>
      </w:r>
    </w:p>
    <w:p w14:paraId="6F0611DB" w14:textId="77777777" w:rsidR="005A1CE3" w:rsidRPr="006B08A4" w:rsidRDefault="005A1CE3" w:rsidP="005A1CE3">
      <w:pPr>
        <w:rPr>
          <w:lang w:val="ru-RU"/>
        </w:rPr>
      </w:pPr>
    </w:p>
    <w:p w14:paraId="56E7F013" w14:textId="77777777" w:rsidR="005A1CE3" w:rsidRPr="006B08A4" w:rsidRDefault="005A1CE3" w:rsidP="005A1CE3">
      <w:pPr>
        <w:ind w:left="3166"/>
        <w:rPr>
          <w:lang w:val="ru-RU"/>
        </w:rPr>
      </w:pPr>
      <w:r w:rsidRPr="006B08A4">
        <w:rPr>
          <w:color w:val="000000"/>
          <w:lang w:val="ru-RU"/>
        </w:rPr>
        <w:t>МАЛЬЦЕВА</w:t>
      </w:r>
    </w:p>
    <w:p w14:paraId="1AF1E9F0" w14:textId="77777777" w:rsidR="005A1CE3" w:rsidRPr="006B08A4" w:rsidRDefault="005A1CE3" w:rsidP="005A1CE3">
      <w:pPr>
        <w:ind w:left="1441" w:right="2161"/>
        <w:rPr>
          <w:lang w:val="ru-RU"/>
        </w:rPr>
      </w:pPr>
      <w:r w:rsidRPr="006B08A4">
        <w:rPr>
          <w:color w:val="000000"/>
          <w:lang w:val="ru-RU"/>
        </w:rPr>
        <w:t>У меня муж - журналист-международник. Мы в Америке вот работали. Игорь весь в него. Так же талантливо сочиняет. Простите, что побеспокоили. Мы проведём беседу.</w:t>
      </w:r>
    </w:p>
    <w:p w14:paraId="4DA85848" w14:textId="77777777" w:rsidR="005A1CE3" w:rsidRPr="006B08A4" w:rsidRDefault="005A1CE3" w:rsidP="005A1CE3">
      <w:pPr>
        <w:rPr>
          <w:lang w:val="ru-RU"/>
        </w:rPr>
      </w:pPr>
    </w:p>
    <w:p w14:paraId="4E4F8F8E" w14:textId="77777777" w:rsidR="005A1CE3" w:rsidRPr="006B08A4" w:rsidRDefault="005A1CE3" w:rsidP="005A1CE3">
      <w:pPr>
        <w:rPr>
          <w:lang w:val="ru-RU"/>
        </w:rPr>
      </w:pPr>
      <w:proofErr w:type="spellStart"/>
      <w:r w:rsidRPr="006B08A4">
        <w:rPr>
          <w:color w:val="000000"/>
          <w:lang w:val="ru-RU"/>
        </w:rPr>
        <w:t>Хван</w:t>
      </w:r>
      <w:proofErr w:type="spellEnd"/>
      <w:r w:rsidRPr="006B08A4">
        <w:rPr>
          <w:color w:val="000000"/>
          <w:lang w:val="ru-RU"/>
        </w:rPr>
        <w:t xml:space="preserve"> обречённо садится на стул, понимая, что опять налетел на “шишек”. На Бокова информация не производит должного впечатления.</w:t>
      </w:r>
    </w:p>
    <w:p w14:paraId="5D432CC6" w14:textId="77777777" w:rsidR="005A1CE3" w:rsidRPr="006B08A4" w:rsidRDefault="005A1CE3" w:rsidP="005A1CE3">
      <w:pPr>
        <w:rPr>
          <w:lang w:val="ru-RU"/>
        </w:rPr>
      </w:pPr>
    </w:p>
    <w:p w14:paraId="7519A13C" w14:textId="77777777" w:rsidR="005A1CE3" w:rsidRPr="006B08A4" w:rsidRDefault="005A1CE3" w:rsidP="005A1CE3">
      <w:pPr>
        <w:ind w:left="3166"/>
        <w:rPr>
          <w:lang w:val="ru-RU"/>
        </w:rPr>
      </w:pPr>
      <w:r w:rsidRPr="006B08A4">
        <w:rPr>
          <w:color w:val="000000"/>
          <w:lang w:val="ru-RU"/>
        </w:rPr>
        <w:t>БОКОВ</w:t>
      </w:r>
    </w:p>
    <w:p w14:paraId="734B7DEB" w14:textId="77777777" w:rsidR="005A1CE3" w:rsidRPr="006B08A4" w:rsidRDefault="005A1CE3" w:rsidP="005A1CE3">
      <w:pPr>
        <w:ind w:left="1441" w:right="2161"/>
        <w:rPr>
          <w:lang w:val="ru-RU"/>
        </w:rPr>
      </w:pPr>
      <w:r w:rsidRPr="006B08A4">
        <w:rPr>
          <w:color w:val="000000"/>
          <w:lang w:val="ru-RU"/>
        </w:rPr>
        <w:t>Рассказывай, Игорь Мальцев.</w:t>
      </w:r>
    </w:p>
    <w:p w14:paraId="322A9BC7" w14:textId="77777777" w:rsidR="005A1CE3" w:rsidRPr="006B08A4" w:rsidRDefault="005A1CE3" w:rsidP="005A1CE3">
      <w:pPr>
        <w:rPr>
          <w:lang w:val="ru-RU"/>
        </w:rPr>
      </w:pPr>
    </w:p>
    <w:p w14:paraId="27A7016E" w14:textId="77777777" w:rsidR="005A1CE3" w:rsidRPr="006B08A4" w:rsidRDefault="005A1CE3" w:rsidP="005A1CE3">
      <w:pPr>
        <w:ind w:left="3166"/>
        <w:rPr>
          <w:lang w:val="ru-RU"/>
        </w:rPr>
      </w:pPr>
      <w:r w:rsidRPr="006B08A4">
        <w:rPr>
          <w:color w:val="000000"/>
          <w:lang w:val="ru-RU"/>
        </w:rPr>
        <w:t>ИГОРЬ</w:t>
      </w:r>
    </w:p>
    <w:p w14:paraId="4CEE8E29" w14:textId="77777777" w:rsidR="005A1CE3" w:rsidRPr="006B08A4" w:rsidRDefault="005A1CE3" w:rsidP="005A1CE3">
      <w:pPr>
        <w:ind w:left="1441" w:right="2161"/>
        <w:rPr>
          <w:lang w:val="ru-RU"/>
        </w:rPr>
      </w:pPr>
      <w:r w:rsidRPr="006B08A4">
        <w:rPr>
          <w:color w:val="000000"/>
          <w:lang w:val="ru-RU"/>
        </w:rPr>
        <w:t xml:space="preserve">Мы с </w:t>
      </w:r>
      <w:proofErr w:type="spellStart"/>
      <w:r w:rsidRPr="006B08A4">
        <w:rPr>
          <w:color w:val="000000"/>
          <w:lang w:val="ru-RU"/>
        </w:rPr>
        <w:t>Лэсси</w:t>
      </w:r>
      <w:proofErr w:type="spellEnd"/>
      <w:r w:rsidRPr="006B08A4">
        <w:rPr>
          <w:color w:val="000000"/>
          <w:lang w:val="ru-RU"/>
        </w:rPr>
        <w:t xml:space="preserve"> гуляли сегодня, и она начала лаять. Я посмотрел - а там лес раздвинулся и оттуда выходит человек. Огромный, высоченный, настоящий великан. И весь в крови... И у него волосы белые, длинные. И он как зарычит! На весь лес!</w:t>
      </w:r>
    </w:p>
    <w:p w14:paraId="76D09362" w14:textId="77777777" w:rsidR="005A1CE3" w:rsidRPr="006B08A4" w:rsidRDefault="005A1CE3" w:rsidP="005A1CE3">
      <w:pPr>
        <w:rPr>
          <w:lang w:val="ru-RU"/>
        </w:rPr>
      </w:pPr>
    </w:p>
    <w:p w14:paraId="3AB3044C" w14:textId="77777777" w:rsidR="005A1CE3" w:rsidRPr="006B08A4" w:rsidRDefault="005A1CE3" w:rsidP="005A1CE3">
      <w:pPr>
        <w:ind w:left="3166"/>
        <w:rPr>
          <w:lang w:val="ru-RU"/>
        </w:rPr>
      </w:pPr>
      <w:r w:rsidRPr="006B08A4">
        <w:rPr>
          <w:color w:val="000000"/>
          <w:lang w:val="ru-RU"/>
        </w:rPr>
        <w:t>МАЛЬЦЕВ</w:t>
      </w:r>
    </w:p>
    <w:p w14:paraId="00B8AE75" w14:textId="77777777" w:rsidR="005A1CE3" w:rsidRPr="006B08A4" w:rsidRDefault="005A1CE3" w:rsidP="005A1CE3">
      <w:pPr>
        <w:ind w:left="1441" w:right="2161"/>
        <w:rPr>
          <w:lang w:val="ru-RU"/>
        </w:rPr>
      </w:pPr>
      <w:r w:rsidRPr="006B08A4">
        <w:rPr>
          <w:color w:val="000000"/>
          <w:lang w:val="ru-RU"/>
        </w:rPr>
        <w:t>Молодец, больше деталей - тогда точно поверят.</w:t>
      </w:r>
    </w:p>
    <w:p w14:paraId="48095F9F" w14:textId="77777777" w:rsidR="005A1CE3" w:rsidRPr="006B08A4" w:rsidRDefault="005A1CE3" w:rsidP="005A1CE3">
      <w:pPr>
        <w:rPr>
          <w:lang w:val="ru-RU"/>
        </w:rPr>
      </w:pPr>
    </w:p>
    <w:p w14:paraId="2AA63B8B" w14:textId="77777777" w:rsidR="005A1CE3" w:rsidRPr="006B08A4" w:rsidRDefault="005A1CE3" w:rsidP="005A1CE3">
      <w:pPr>
        <w:rPr>
          <w:lang w:val="ru-RU"/>
        </w:rPr>
      </w:pPr>
      <w:r w:rsidRPr="006B08A4">
        <w:rPr>
          <w:color w:val="000000"/>
          <w:lang w:val="ru-RU"/>
        </w:rPr>
        <w:t>Игорь не считывает иронии, воспринимает слова отца как поддержку.</w:t>
      </w:r>
    </w:p>
    <w:p w14:paraId="46470E33" w14:textId="77777777" w:rsidR="005A1CE3" w:rsidRPr="006B08A4" w:rsidRDefault="005A1CE3" w:rsidP="005A1CE3">
      <w:pPr>
        <w:rPr>
          <w:lang w:val="ru-RU"/>
        </w:rPr>
      </w:pPr>
    </w:p>
    <w:p w14:paraId="2EF8980A" w14:textId="77777777" w:rsidR="005A1CE3" w:rsidRPr="006B08A4" w:rsidRDefault="005A1CE3" w:rsidP="005A1CE3">
      <w:pPr>
        <w:ind w:left="3166"/>
        <w:rPr>
          <w:lang w:val="ru-RU"/>
        </w:rPr>
      </w:pPr>
      <w:r w:rsidRPr="006B08A4">
        <w:rPr>
          <w:color w:val="000000"/>
          <w:lang w:val="ru-RU"/>
        </w:rPr>
        <w:t>ИГОРЬ</w:t>
      </w:r>
    </w:p>
    <w:p w14:paraId="11ED857D" w14:textId="77777777" w:rsidR="005A1CE3" w:rsidRPr="006B08A4" w:rsidRDefault="005A1CE3" w:rsidP="005A1CE3">
      <w:pPr>
        <w:ind w:left="1441" w:right="2161"/>
        <w:rPr>
          <w:lang w:val="ru-RU"/>
        </w:rPr>
      </w:pPr>
      <w:r w:rsidRPr="006B08A4">
        <w:rPr>
          <w:color w:val="000000"/>
          <w:lang w:val="ru-RU"/>
        </w:rPr>
        <w:t xml:space="preserve">Вы “Сказку за сказкой про сказочное путешествие мистера </w:t>
      </w:r>
      <w:proofErr w:type="spellStart"/>
      <w:r w:rsidRPr="006B08A4">
        <w:rPr>
          <w:color w:val="000000"/>
          <w:lang w:val="ru-RU"/>
        </w:rPr>
        <w:t>Бильбо</w:t>
      </w:r>
      <w:proofErr w:type="spellEnd"/>
      <w:r w:rsidRPr="006B08A4">
        <w:rPr>
          <w:color w:val="000000"/>
          <w:lang w:val="ru-RU"/>
        </w:rPr>
        <w:t xml:space="preserve"> </w:t>
      </w:r>
      <w:proofErr w:type="spellStart"/>
      <w:r w:rsidRPr="006B08A4">
        <w:rPr>
          <w:color w:val="000000"/>
          <w:lang w:val="ru-RU"/>
        </w:rPr>
        <w:t>Беггинса</w:t>
      </w:r>
      <w:proofErr w:type="spellEnd"/>
      <w:r w:rsidRPr="006B08A4">
        <w:rPr>
          <w:color w:val="000000"/>
          <w:lang w:val="ru-RU"/>
        </w:rPr>
        <w:t xml:space="preserve">, Хоббита, через дикий край, чёрный лес, за туманные горы” видели? Вот он как </w:t>
      </w:r>
      <w:proofErr w:type="spellStart"/>
      <w:r w:rsidRPr="006B08A4">
        <w:rPr>
          <w:color w:val="000000"/>
          <w:lang w:val="ru-RU"/>
        </w:rPr>
        <w:t>Гендальф</w:t>
      </w:r>
      <w:proofErr w:type="spellEnd"/>
      <w:r w:rsidRPr="006B08A4">
        <w:rPr>
          <w:color w:val="000000"/>
          <w:lang w:val="ru-RU"/>
        </w:rPr>
        <w:t xml:space="preserve"> был, только весь в крови. И руки, и волосы белые, и мальчик у него на руках.</w:t>
      </w:r>
    </w:p>
    <w:p w14:paraId="6026B552" w14:textId="77777777" w:rsidR="005A1CE3" w:rsidRPr="006B08A4" w:rsidRDefault="005A1CE3" w:rsidP="005A1CE3">
      <w:pPr>
        <w:rPr>
          <w:lang w:val="ru-RU"/>
        </w:rPr>
      </w:pPr>
    </w:p>
    <w:p w14:paraId="4806EB5F" w14:textId="77777777" w:rsidR="005A1CE3" w:rsidRPr="006B08A4" w:rsidRDefault="005A1CE3" w:rsidP="005A1CE3">
      <w:pPr>
        <w:ind w:left="3166"/>
        <w:rPr>
          <w:lang w:val="ru-RU"/>
        </w:rPr>
      </w:pPr>
      <w:r w:rsidRPr="006B08A4">
        <w:rPr>
          <w:color w:val="000000"/>
          <w:lang w:val="ru-RU"/>
        </w:rPr>
        <w:t>БОКОВ</w:t>
      </w:r>
    </w:p>
    <w:p w14:paraId="4C807A85" w14:textId="77777777" w:rsidR="005A1CE3" w:rsidRPr="006B08A4" w:rsidRDefault="005A1CE3" w:rsidP="005A1CE3">
      <w:pPr>
        <w:ind w:left="1441" w:right="2161"/>
        <w:rPr>
          <w:lang w:val="ru-RU"/>
        </w:rPr>
      </w:pPr>
      <w:r w:rsidRPr="006B08A4">
        <w:rPr>
          <w:color w:val="000000"/>
          <w:lang w:val="ru-RU"/>
        </w:rPr>
        <w:t>Это во сколько было?</w:t>
      </w:r>
    </w:p>
    <w:p w14:paraId="77E92671" w14:textId="77777777" w:rsidR="005A1CE3" w:rsidRPr="006B08A4" w:rsidRDefault="005A1CE3" w:rsidP="005A1CE3">
      <w:pPr>
        <w:rPr>
          <w:lang w:val="ru-RU"/>
        </w:rPr>
      </w:pPr>
    </w:p>
    <w:p w14:paraId="4674ACFE" w14:textId="77777777" w:rsidR="005A1CE3" w:rsidRPr="006B08A4" w:rsidRDefault="005A1CE3" w:rsidP="005A1CE3">
      <w:pPr>
        <w:ind w:left="3166"/>
        <w:rPr>
          <w:lang w:val="ru-RU"/>
        </w:rPr>
      </w:pPr>
      <w:r w:rsidRPr="006B08A4">
        <w:rPr>
          <w:color w:val="000000"/>
          <w:lang w:val="ru-RU"/>
        </w:rPr>
        <w:t>ИГОРЬ</w:t>
      </w:r>
    </w:p>
    <w:p w14:paraId="051D7481" w14:textId="77777777" w:rsidR="005A1CE3" w:rsidRPr="006B08A4" w:rsidRDefault="005A1CE3" w:rsidP="005A1CE3">
      <w:pPr>
        <w:ind w:left="1441" w:right="2161"/>
        <w:rPr>
          <w:lang w:val="ru-RU"/>
        </w:rPr>
      </w:pPr>
      <w:r w:rsidRPr="006B08A4">
        <w:rPr>
          <w:color w:val="000000"/>
          <w:lang w:val="ru-RU"/>
        </w:rPr>
        <w:t>Не знаю.</w:t>
      </w:r>
    </w:p>
    <w:p w14:paraId="560B1F60" w14:textId="77777777" w:rsidR="005A1CE3" w:rsidRPr="006B08A4" w:rsidRDefault="005A1CE3" w:rsidP="005A1CE3">
      <w:pPr>
        <w:rPr>
          <w:lang w:val="ru-RU"/>
        </w:rPr>
      </w:pPr>
    </w:p>
    <w:p w14:paraId="03BF8DA8" w14:textId="77777777" w:rsidR="005A1CE3" w:rsidRPr="006B08A4" w:rsidRDefault="005A1CE3" w:rsidP="005A1CE3">
      <w:pPr>
        <w:ind w:left="3166"/>
        <w:rPr>
          <w:lang w:val="ru-RU"/>
        </w:rPr>
      </w:pPr>
      <w:r w:rsidRPr="006B08A4">
        <w:rPr>
          <w:color w:val="000000"/>
          <w:lang w:val="ru-RU"/>
        </w:rPr>
        <w:t>БОКОВ</w:t>
      </w:r>
    </w:p>
    <w:p w14:paraId="66AA0918" w14:textId="77777777" w:rsidR="005A1CE3" w:rsidRPr="006B08A4" w:rsidRDefault="005A1CE3" w:rsidP="005A1CE3">
      <w:pPr>
        <w:ind w:left="1441" w:right="2161"/>
        <w:rPr>
          <w:lang w:val="ru-RU"/>
        </w:rPr>
      </w:pPr>
      <w:r w:rsidRPr="006B08A4">
        <w:rPr>
          <w:color w:val="000000"/>
          <w:lang w:val="ru-RU"/>
        </w:rPr>
        <w:t>Он во сколько гулял?</w:t>
      </w:r>
    </w:p>
    <w:p w14:paraId="242BDE39" w14:textId="77777777" w:rsidR="005A1CE3" w:rsidRPr="006B08A4" w:rsidRDefault="005A1CE3" w:rsidP="005A1CE3">
      <w:pPr>
        <w:rPr>
          <w:lang w:val="ru-RU"/>
        </w:rPr>
      </w:pPr>
    </w:p>
    <w:p w14:paraId="41F8F7E4" w14:textId="77777777" w:rsidR="005A1CE3" w:rsidRPr="006B08A4" w:rsidRDefault="005A1CE3" w:rsidP="005A1CE3">
      <w:pPr>
        <w:ind w:left="3166"/>
        <w:rPr>
          <w:lang w:val="ru-RU"/>
        </w:rPr>
      </w:pPr>
      <w:r w:rsidRPr="006B08A4">
        <w:rPr>
          <w:color w:val="000000"/>
          <w:lang w:val="ru-RU"/>
        </w:rPr>
        <w:t>МАЛЬЦЕВА</w:t>
      </w:r>
    </w:p>
    <w:p w14:paraId="074AAEBD" w14:textId="77777777" w:rsidR="005A1CE3" w:rsidRPr="006B08A4" w:rsidRDefault="005A1CE3" w:rsidP="005A1CE3">
      <w:pPr>
        <w:ind w:left="1441" w:right="2161"/>
        <w:rPr>
          <w:lang w:val="ru-RU"/>
        </w:rPr>
      </w:pPr>
      <w:r w:rsidRPr="006B08A4">
        <w:rPr>
          <w:color w:val="000000"/>
          <w:lang w:val="ru-RU"/>
        </w:rPr>
        <w:t>В начале девятого дома был.</w:t>
      </w:r>
    </w:p>
    <w:p w14:paraId="571E3205" w14:textId="77777777" w:rsidR="005A1CE3" w:rsidRPr="006B08A4" w:rsidRDefault="005A1CE3" w:rsidP="005A1CE3">
      <w:pPr>
        <w:rPr>
          <w:lang w:val="ru-RU"/>
        </w:rPr>
      </w:pPr>
    </w:p>
    <w:p w14:paraId="3C71CDD9" w14:textId="77777777" w:rsidR="005A1CE3" w:rsidRPr="006B08A4" w:rsidRDefault="005A1CE3" w:rsidP="005A1CE3">
      <w:pPr>
        <w:ind w:left="3166"/>
        <w:rPr>
          <w:lang w:val="ru-RU"/>
        </w:rPr>
      </w:pPr>
      <w:r w:rsidRPr="006B08A4">
        <w:rPr>
          <w:color w:val="000000"/>
          <w:lang w:val="ru-RU"/>
        </w:rPr>
        <w:t>БОКОВ</w:t>
      </w:r>
    </w:p>
    <w:p w14:paraId="74F2C41D" w14:textId="77777777" w:rsidR="005A1CE3" w:rsidRPr="006B08A4" w:rsidRDefault="005A1CE3" w:rsidP="005A1CE3">
      <w:pPr>
        <w:ind w:left="1441" w:right="2161"/>
        <w:rPr>
          <w:lang w:val="ru-RU"/>
        </w:rPr>
      </w:pPr>
      <w:r w:rsidRPr="006B08A4">
        <w:rPr>
          <w:color w:val="000000"/>
          <w:lang w:val="ru-RU"/>
        </w:rPr>
        <w:lastRenderedPageBreak/>
        <w:t>А можешь нарисовать?</w:t>
      </w:r>
    </w:p>
    <w:p w14:paraId="205A74EA" w14:textId="77777777" w:rsidR="005A1CE3" w:rsidRPr="006B08A4" w:rsidRDefault="005A1CE3" w:rsidP="005A1CE3">
      <w:pPr>
        <w:rPr>
          <w:lang w:val="ru-RU"/>
        </w:rPr>
      </w:pPr>
    </w:p>
    <w:p w14:paraId="4943E988" w14:textId="77777777" w:rsidR="005A1CE3" w:rsidRPr="006B08A4" w:rsidRDefault="005A1CE3" w:rsidP="005A1CE3">
      <w:pPr>
        <w:ind w:left="3166"/>
        <w:rPr>
          <w:lang w:val="ru-RU"/>
        </w:rPr>
      </w:pPr>
      <w:r w:rsidRPr="006B08A4">
        <w:rPr>
          <w:color w:val="000000"/>
          <w:lang w:val="ru-RU"/>
        </w:rPr>
        <w:t>МАЛЬЦЕВА</w:t>
      </w:r>
    </w:p>
    <w:p w14:paraId="4D62ECE8" w14:textId="77777777" w:rsidR="005A1CE3" w:rsidRPr="006B08A4" w:rsidRDefault="005A1CE3" w:rsidP="005A1CE3">
      <w:pPr>
        <w:ind w:left="1441" w:right="2161"/>
        <w:rPr>
          <w:lang w:val="ru-RU"/>
        </w:rPr>
      </w:pPr>
      <w:r w:rsidRPr="006B08A4">
        <w:rPr>
          <w:color w:val="000000"/>
          <w:lang w:val="ru-RU"/>
        </w:rPr>
        <w:t>Да он вам сейчас нарисует… Он просто очень много смотрит фильмов. Извините.</w:t>
      </w:r>
    </w:p>
    <w:p w14:paraId="67276CB3" w14:textId="77777777" w:rsidR="005A1CE3" w:rsidRPr="006B08A4" w:rsidRDefault="005A1CE3" w:rsidP="005A1CE3">
      <w:pPr>
        <w:rPr>
          <w:lang w:val="ru-RU"/>
        </w:rPr>
      </w:pPr>
    </w:p>
    <w:p w14:paraId="6E8208DC" w14:textId="77777777" w:rsidR="005A1CE3" w:rsidRPr="006B08A4" w:rsidRDefault="005A1CE3" w:rsidP="005A1CE3">
      <w:pPr>
        <w:ind w:left="3166"/>
        <w:rPr>
          <w:lang w:val="ru-RU"/>
        </w:rPr>
      </w:pPr>
      <w:r w:rsidRPr="006B08A4">
        <w:rPr>
          <w:color w:val="000000"/>
          <w:lang w:val="ru-RU"/>
        </w:rPr>
        <w:t>БОКОВ</w:t>
      </w:r>
    </w:p>
    <w:p w14:paraId="0D9AC71A" w14:textId="77777777" w:rsidR="005A1CE3" w:rsidRPr="006B08A4" w:rsidRDefault="005A1CE3" w:rsidP="005A1CE3">
      <w:pPr>
        <w:ind w:left="1441" w:right="2161"/>
        <w:rPr>
          <w:lang w:val="ru-RU"/>
        </w:rPr>
      </w:pPr>
      <w:r w:rsidRPr="006B08A4">
        <w:rPr>
          <w:color w:val="000000"/>
          <w:lang w:val="ru-RU"/>
        </w:rPr>
        <w:t>Мама, дайте лист бумаги и ручку.</w:t>
      </w:r>
    </w:p>
    <w:p w14:paraId="05D4E892" w14:textId="77777777" w:rsidR="005A1CE3" w:rsidRPr="006B08A4" w:rsidRDefault="005A1CE3" w:rsidP="005A1CE3">
      <w:pPr>
        <w:rPr>
          <w:lang w:val="ru-RU"/>
        </w:rPr>
      </w:pPr>
    </w:p>
    <w:p w14:paraId="53EADE63" w14:textId="77777777" w:rsidR="005A1CE3" w:rsidRPr="006B08A4" w:rsidRDefault="005A1CE3" w:rsidP="005A1CE3">
      <w:pPr>
        <w:rPr>
          <w:lang w:val="ru-RU"/>
        </w:rPr>
      </w:pPr>
      <w:r w:rsidRPr="006B08A4">
        <w:rPr>
          <w:color w:val="000000"/>
          <w:lang w:val="ru-RU"/>
        </w:rPr>
        <w:t>Мальцева отходит к столу.</w:t>
      </w:r>
    </w:p>
    <w:p w14:paraId="74626264" w14:textId="77777777" w:rsidR="005A1CE3" w:rsidRPr="006B08A4" w:rsidRDefault="005A1CE3" w:rsidP="005A1CE3">
      <w:pPr>
        <w:rPr>
          <w:lang w:val="ru-RU"/>
        </w:rPr>
      </w:pPr>
    </w:p>
    <w:p w14:paraId="7D657BC7" w14:textId="77777777" w:rsidR="005A1CE3" w:rsidRPr="006B08A4" w:rsidRDefault="005A1CE3" w:rsidP="005A1CE3">
      <w:pPr>
        <w:ind w:left="3166"/>
        <w:rPr>
          <w:lang w:val="ru-RU"/>
        </w:rPr>
      </w:pPr>
      <w:r w:rsidRPr="006B08A4">
        <w:rPr>
          <w:color w:val="000000"/>
          <w:lang w:val="ru-RU"/>
        </w:rPr>
        <w:t>БОКОВ</w:t>
      </w:r>
    </w:p>
    <w:p w14:paraId="394A7F66" w14:textId="77777777" w:rsidR="005A1CE3" w:rsidRPr="006B08A4" w:rsidRDefault="005A1CE3" w:rsidP="005A1CE3">
      <w:pPr>
        <w:ind w:left="1441" w:right="2161"/>
        <w:rPr>
          <w:lang w:val="ru-RU"/>
        </w:rPr>
      </w:pPr>
      <w:r w:rsidRPr="006B08A4">
        <w:rPr>
          <w:color w:val="000000"/>
          <w:lang w:val="ru-RU"/>
        </w:rPr>
        <w:t>Нарисуй только и себя, и его, хорошо?</w:t>
      </w:r>
    </w:p>
    <w:p w14:paraId="7A063A80" w14:textId="77777777" w:rsidR="005A1CE3" w:rsidRPr="006B08A4" w:rsidRDefault="005A1CE3" w:rsidP="005A1CE3">
      <w:pPr>
        <w:rPr>
          <w:lang w:val="ru-RU"/>
        </w:rPr>
      </w:pPr>
    </w:p>
    <w:p w14:paraId="5BFF4785" w14:textId="77777777" w:rsidR="005A1CE3" w:rsidRPr="006B08A4" w:rsidRDefault="005A1CE3" w:rsidP="005A1CE3">
      <w:pPr>
        <w:rPr>
          <w:lang w:val="ru-RU"/>
        </w:rPr>
      </w:pPr>
      <w:r w:rsidRPr="006B08A4">
        <w:rPr>
          <w:color w:val="000000"/>
          <w:lang w:val="ru-RU"/>
        </w:rPr>
        <w:t>Игорь кивает. Мама подаёт бумагу и ручку. Игорь начинает рисовать, рисует голову с длинными волосами, но вскакивает и убегает.</w:t>
      </w:r>
    </w:p>
    <w:p w14:paraId="6B679F71" w14:textId="77777777" w:rsidR="005A1CE3" w:rsidRPr="006B08A4" w:rsidRDefault="005A1CE3" w:rsidP="005A1CE3">
      <w:pPr>
        <w:rPr>
          <w:lang w:val="ru-RU"/>
        </w:rPr>
      </w:pPr>
    </w:p>
    <w:p w14:paraId="015CA1FF" w14:textId="77777777" w:rsidR="005A1CE3" w:rsidRPr="006B08A4" w:rsidRDefault="005A1CE3" w:rsidP="005A1CE3">
      <w:pPr>
        <w:ind w:left="3166"/>
        <w:rPr>
          <w:lang w:val="ru-RU"/>
        </w:rPr>
      </w:pPr>
      <w:r w:rsidRPr="006B08A4">
        <w:rPr>
          <w:color w:val="000000"/>
          <w:lang w:val="ru-RU"/>
        </w:rPr>
        <w:t>МАЛЬЦЕВА</w:t>
      </w:r>
    </w:p>
    <w:p w14:paraId="59BF757F" w14:textId="77777777" w:rsidR="005A1CE3" w:rsidRPr="006B08A4" w:rsidRDefault="005A1CE3" w:rsidP="005A1CE3">
      <w:pPr>
        <w:ind w:left="1441" w:right="2161"/>
        <w:rPr>
          <w:lang w:val="ru-RU"/>
        </w:rPr>
      </w:pPr>
      <w:r w:rsidRPr="006B08A4">
        <w:rPr>
          <w:color w:val="000000"/>
          <w:lang w:val="ru-RU"/>
        </w:rPr>
        <w:t>Игорь! Что случилось?</w:t>
      </w:r>
    </w:p>
    <w:p w14:paraId="210B7C61" w14:textId="77777777" w:rsidR="005A1CE3" w:rsidRPr="006B08A4" w:rsidRDefault="005A1CE3" w:rsidP="005A1CE3">
      <w:pPr>
        <w:rPr>
          <w:lang w:val="ru-RU"/>
        </w:rPr>
      </w:pPr>
    </w:p>
    <w:p w14:paraId="50AF621D" w14:textId="77777777" w:rsidR="005A1CE3" w:rsidRPr="006B08A4" w:rsidRDefault="005A1CE3" w:rsidP="005A1CE3">
      <w:pPr>
        <w:ind w:left="3166"/>
        <w:rPr>
          <w:lang w:val="ru-RU"/>
        </w:rPr>
      </w:pPr>
      <w:r w:rsidRPr="006B08A4">
        <w:rPr>
          <w:color w:val="000000"/>
          <w:lang w:val="ru-RU"/>
        </w:rPr>
        <w:t>ИГОРЬ (ЗК)</w:t>
      </w:r>
    </w:p>
    <w:p w14:paraId="7353DA4F" w14:textId="77777777" w:rsidR="005A1CE3" w:rsidRPr="006B08A4" w:rsidRDefault="005A1CE3" w:rsidP="005A1CE3">
      <w:pPr>
        <w:ind w:left="1441" w:right="2161"/>
        <w:rPr>
          <w:lang w:val="ru-RU"/>
        </w:rPr>
      </w:pPr>
      <w:r w:rsidRPr="006B08A4">
        <w:rPr>
          <w:color w:val="000000"/>
          <w:lang w:val="ru-RU"/>
        </w:rPr>
        <w:t>Я сейчас!</w:t>
      </w:r>
    </w:p>
    <w:p w14:paraId="72EAF87D" w14:textId="77777777" w:rsidR="005A1CE3" w:rsidRPr="006B08A4" w:rsidRDefault="005A1CE3" w:rsidP="005A1CE3">
      <w:pPr>
        <w:rPr>
          <w:lang w:val="ru-RU"/>
        </w:rPr>
      </w:pPr>
    </w:p>
    <w:p w14:paraId="3B4BD3EA" w14:textId="77777777" w:rsidR="005A1CE3" w:rsidRPr="006B08A4" w:rsidRDefault="005A1CE3" w:rsidP="005A1CE3">
      <w:pPr>
        <w:rPr>
          <w:lang w:val="ru-RU"/>
        </w:rPr>
      </w:pPr>
      <w:r w:rsidRPr="006B08A4">
        <w:rPr>
          <w:color w:val="000000"/>
          <w:lang w:val="ru-RU"/>
        </w:rPr>
        <w:t>Мальцева выходит за Игорем, Мальцев практически спит. Боков берёт рисунок.</w:t>
      </w:r>
    </w:p>
    <w:p w14:paraId="670D7F43" w14:textId="77777777" w:rsidR="005A1CE3" w:rsidRPr="006B08A4" w:rsidRDefault="005A1CE3" w:rsidP="005A1CE3">
      <w:pPr>
        <w:rPr>
          <w:lang w:val="ru-RU"/>
        </w:rPr>
      </w:pPr>
    </w:p>
    <w:p w14:paraId="0BD82395" w14:textId="77777777" w:rsidR="005A1CE3" w:rsidRPr="006B08A4" w:rsidRDefault="005A1CE3" w:rsidP="005A1CE3">
      <w:pPr>
        <w:ind w:left="3166"/>
        <w:rPr>
          <w:lang w:val="ru-RU"/>
        </w:rPr>
      </w:pPr>
      <w:r w:rsidRPr="006B08A4">
        <w:rPr>
          <w:color w:val="000000"/>
          <w:lang w:val="ru-RU"/>
        </w:rPr>
        <w:t>БОКОВ</w:t>
      </w:r>
    </w:p>
    <w:p w14:paraId="7DD9B05D" w14:textId="77777777" w:rsidR="005A1CE3" w:rsidRPr="006B08A4" w:rsidRDefault="005A1CE3" w:rsidP="005A1CE3">
      <w:pPr>
        <w:ind w:left="2303"/>
        <w:rPr>
          <w:lang w:val="ru-RU"/>
        </w:rPr>
      </w:pPr>
      <w:r w:rsidRPr="006B08A4">
        <w:rPr>
          <w:color w:val="000000"/>
          <w:lang w:val="ru-RU"/>
        </w:rPr>
        <w:t>(</w:t>
      </w:r>
      <w:proofErr w:type="spellStart"/>
      <w:r w:rsidRPr="006B08A4">
        <w:rPr>
          <w:color w:val="000000"/>
          <w:lang w:val="ru-RU"/>
        </w:rPr>
        <w:t>Хвану</w:t>
      </w:r>
      <w:proofErr w:type="spellEnd"/>
      <w:r w:rsidRPr="006B08A4">
        <w:rPr>
          <w:color w:val="000000"/>
          <w:lang w:val="ru-RU"/>
        </w:rPr>
        <w:t>)</w:t>
      </w:r>
    </w:p>
    <w:p w14:paraId="234FEA8E" w14:textId="77777777" w:rsidR="005A1CE3" w:rsidRPr="006B08A4" w:rsidRDefault="005A1CE3" w:rsidP="005A1CE3">
      <w:pPr>
        <w:ind w:left="1441" w:right="2161"/>
        <w:rPr>
          <w:lang w:val="ru-RU"/>
        </w:rPr>
      </w:pPr>
      <w:r w:rsidRPr="006B08A4">
        <w:rPr>
          <w:color w:val="000000"/>
          <w:lang w:val="ru-RU"/>
        </w:rPr>
        <w:t>На отца Панова совсем не похож, да?</w:t>
      </w:r>
    </w:p>
    <w:p w14:paraId="4BE60C59" w14:textId="77777777" w:rsidR="005A1CE3" w:rsidRPr="006B08A4" w:rsidRDefault="005A1CE3" w:rsidP="005A1CE3">
      <w:pPr>
        <w:rPr>
          <w:lang w:val="ru-RU"/>
        </w:rPr>
      </w:pPr>
    </w:p>
    <w:p w14:paraId="5374861A" w14:textId="77777777" w:rsidR="005A1CE3" w:rsidRPr="006B08A4" w:rsidRDefault="005A1CE3" w:rsidP="005A1CE3">
      <w:pPr>
        <w:ind w:left="3166"/>
        <w:rPr>
          <w:lang w:val="ru-RU"/>
        </w:rPr>
      </w:pPr>
      <w:r w:rsidRPr="006B08A4">
        <w:rPr>
          <w:color w:val="000000"/>
          <w:lang w:val="ru-RU"/>
        </w:rPr>
        <w:t>ХВАН</w:t>
      </w:r>
    </w:p>
    <w:p w14:paraId="38497022" w14:textId="77777777" w:rsidR="005A1CE3" w:rsidRPr="006B08A4" w:rsidRDefault="005A1CE3" w:rsidP="005A1CE3">
      <w:pPr>
        <w:ind w:left="1441" w:right="2161"/>
        <w:rPr>
          <w:lang w:val="ru-RU"/>
        </w:rPr>
      </w:pPr>
      <w:r w:rsidRPr="006B08A4">
        <w:rPr>
          <w:color w:val="000000"/>
          <w:lang w:val="ru-RU"/>
        </w:rPr>
        <w:t>Но по времени это должен быть отец. Что-то выдумывает он.</w:t>
      </w:r>
    </w:p>
    <w:p w14:paraId="745F9646" w14:textId="77777777" w:rsidR="005A1CE3" w:rsidRPr="006B08A4" w:rsidRDefault="005A1CE3" w:rsidP="005A1CE3">
      <w:pPr>
        <w:rPr>
          <w:lang w:val="ru-RU"/>
        </w:rPr>
      </w:pPr>
    </w:p>
    <w:p w14:paraId="1214F80A" w14:textId="77777777" w:rsidR="005A1CE3" w:rsidRPr="006B08A4" w:rsidRDefault="005A1CE3" w:rsidP="005A1CE3">
      <w:pPr>
        <w:rPr>
          <w:lang w:val="ru-RU"/>
        </w:rPr>
      </w:pPr>
      <w:r w:rsidRPr="006B08A4">
        <w:rPr>
          <w:color w:val="000000"/>
          <w:lang w:val="ru-RU"/>
        </w:rPr>
        <w:t>Прибегает Игорь. Он принёс фломастеры. Начинает быстро дорисовывать: огромный человек с длинными ногами, много красного, всё в крови, маленький мальчик с маленькой собакой. Боков внимательно смотрит.</w:t>
      </w:r>
    </w:p>
    <w:p w14:paraId="497C4DCE" w14:textId="77777777" w:rsidR="005A1CE3" w:rsidRPr="006B08A4" w:rsidRDefault="005A1CE3" w:rsidP="005A1CE3">
      <w:pPr>
        <w:rPr>
          <w:lang w:val="ru-RU"/>
        </w:rPr>
      </w:pPr>
    </w:p>
    <w:p w14:paraId="40C1BE30" w14:textId="77777777" w:rsidR="005A1CE3" w:rsidRPr="006B08A4" w:rsidRDefault="005A1CE3" w:rsidP="005A1CE3">
      <w:pPr>
        <w:ind w:left="3166"/>
        <w:rPr>
          <w:lang w:val="ru-RU"/>
        </w:rPr>
      </w:pPr>
      <w:r w:rsidRPr="006B08A4">
        <w:rPr>
          <w:color w:val="000000"/>
          <w:lang w:val="ru-RU"/>
        </w:rPr>
        <w:t>БОКОВ</w:t>
      </w:r>
    </w:p>
    <w:p w14:paraId="63AA15EC" w14:textId="77777777" w:rsidR="005A1CE3" w:rsidRPr="006B08A4" w:rsidRDefault="005A1CE3" w:rsidP="005A1CE3">
      <w:pPr>
        <w:ind w:left="1441" w:right="2161"/>
        <w:rPr>
          <w:lang w:val="ru-RU"/>
        </w:rPr>
      </w:pPr>
      <w:r w:rsidRPr="006B08A4">
        <w:rPr>
          <w:color w:val="000000"/>
          <w:lang w:val="ru-RU"/>
        </w:rPr>
        <w:t>Ничего не перепутал? Огромный человек с длинными волосами?</w:t>
      </w:r>
    </w:p>
    <w:p w14:paraId="0F17DA73" w14:textId="77777777" w:rsidR="005A1CE3" w:rsidRPr="006B08A4" w:rsidRDefault="005A1CE3" w:rsidP="005A1CE3">
      <w:pPr>
        <w:rPr>
          <w:lang w:val="ru-RU"/>
        </w:rPr>
      </w:pPr>
    </w:p>
    <w:p w14:paraId="21242DD8" w14:textId="77777777" w:rsidR="005A1CE3" w:rsidRPr="006B08A4" w:rsidRDefault="005A1CE3" w:rsidP="005A1CE3">
      <w:pPr>
        <w:ind w:left="3166"/>
        <w:rPr>
          <w:lang w:val="ru-RU"/>
        </w:rPr>
      </w:pPr>
      <w:r w:rsidRPr="006B08A4">
        <w:rPr>
          <w:color w:val="000000"/>
          <w:lang w:val="ru-RU"/>
        </w:rPr>
        <w:t>ИГОРЬ</w:t>
      </w:r>
    </w:p>
    <w:p w14:paraId="03FF7690" w14:textId="77777777" w:rsidR="005A1CE3" w:rsidRPr="006B08A4" w:rsidRDefault="005A1CE3" w:rsidP="005A1CE3">
      <w:pPr>
        <w:ind w:left="1441" w:right="2161"/>
        <w:rPr>
          <w:lang w:val="ru-RU"/>
        </w:rPr>
      </w:pPr>
      <w:r w:rsidRPr="006B08A4">
        <w:rPr>
          <w:color w:val="000000"/>
          <w:lang w:val="ru-RU"/>
        </w:rPr>
        <w:t>Честное слово!</w:t>
      </w:r>
    </w:p>
    <w:p w14:paraId="7A74238A" w14:textId="77777777" w:rsidR="005A1CE3" w:rsidRPr="006B08A4" w:rsidRDefault="005A1CE3" w:rsidP="005A1CE3">
      <w:pPr>
        <w:rPr>
          <w:lang w:val="ru-RU"/>
        </w:rPr>
      </w:pPr>
    </w:p>
    <w:p w14:paraId="54844BEF" w14:textId="77777777" w:rsidR="005A1CE3" w:rsidRPr="006B08A4" w:rsidRDefault="005A1CE3" w:rsidP="005A1CE3">
      <w:pPr>
        <w:ind w:left="3166"/>
        <w:rPr>
          <w:lang w:val="ru-RU"/>
        </w:rPr>
      </w:pPr>
      <w:r w:rsidRPr="006B08A4">
        <w:rPr>
          <w:color w:val="000000"/>
          <w:lang w:val="ru-RU"/>
        </w:rPr>
        <w:t>БОКОВ</w:t>
      </w:r>
    </w:p>
    <w:p w14:paraId="7261F1C1" w14:textId="77777777" w:rsidR="005A1CE3" w:rsidRPr="006B08A4" w:rsidRDefault="005A1CE3" w:rsidP="005A1CE3">
      <w:pPr>
        <w:ind w:left="1441" w:right="2161"/>
        <w:rPr>
          <w:lang w:val="ru-RU"/>
        </w:rPr>
      </w:pPr>
      <w:r w:rsidRPr="006B08A4">
        <w:rPr>
          <w:color w:val="000000"/>
          <w:lang w:val="ru-RU"/>
        </w:rPr>
        <w:t>Что ещё рассмотрел? Одет как был человек?</w:t>
      </w:r>
    </w:p>
    <w:p w14:paraId="32846277" w14:textId="77777777" w:rsidR="005A1CE3" w:rsidRPr="006B08A4" w:rsidRDefault="005A1CE3" w:rsidP="005A1CE3">
      <w:pPr>
        <w:rPr>
          <w:lang w:val="ru-RU"/>
        </w:rPr>
      </w:pPr>
    </w:p>
    <w:p w14:paraId="1BC231B2" w14:textId="77777777" w:rsidR="005A1CE3" w:rsidRPr="006B08A4" w:rsidRDefault="005A1CE3" w:rsidP="005A1CE3">
      <w:pPr>
        <w:ind w:left="3166"/>
        <w:rPr>
          <w:lang w:val="ru-RU"/>
        </w:rPr>
      </w:pPr>
      <w:r w:rsidRPr="006B08A4">
        <w:rPr>
          <w:color w:val="000000"/>
          <w:lang w:val="ru-RU"/>
        </w:rPr>
        <w:t>ИГОРЬ</w:t>
      </w:r>
    </w:p>
    <w:p w14:paraId="03F93191" w14:textId="77777777" w:rsidR="005A1CE3" w:rsidRPr="006B08A4" w:rsidRDefault="005A1CE3" w:rsidP="005A1CE3">
      <w:pPr>
        <w:ind w:left="1441" w:right="2161"/>
        <w:rPr>
          <w:lang w:val="ru-RU"/>
        </w:rPr>
      </w:pPr>
      <w:r w:rsidRPr="006B08A4">
        <w:rPr>
          <w:color w:val="000000"/>
          <w:lang w:val="ru-RU"/>
        </w:rPr>
        <w:lastRenderedPageBreak/>
        <w:t>Больше ничего не рассмотрел. Я испугался очень.</w:t>
      </w:r>
    </w:p>
    <w:p w14:paraId="09EF2820" w14:textId="77777777" w:rsidR="005A1CE3" w:rsidRPr="006B08A4" w:rsidRDefault="005A1CE3" w:rsidP="005A1CE3">
      <w:pPr>
        <w:rPr>
          <w:lang w:val="ru-RU"/>
        </w:rPr>
      </w:pPr>
    </w:p>
    <w:p w14:paraId="36E2F9B1" w14:textId="77777777" w:rsidR="005A1CE3" w:rsidRPr="006B08A4" w:rsidRDefault="005A1CE3" w:rsidP="005A1CE3">
      <w:pPr>
        <w:ind w:left="3166"/>
        <w:rPr>
          <w:lang w:val="ru-RU"/>
        </w:rPr>
      </w:pPr>
      <w:r w:rsidRPr="006B08A4">
        <w:rPr>
          <w:color w:val="000000"/>
          <w:lang w:val="ru-RU"/>
        </w:rPr>
        <w:t>БОКОВ</w:t>
      </w:r>
    </w:p>
    <w:p w14:paraId="3C91B944" w14:textId="77777777" w:rsidR="005A1CE3" w:rsidRPr="006B08A4" w:rsidRDefault="005A1CE3" w:rsidP="005A1CE3">
      <w:pPr>
        <w:ind w:left="1441" w:right="2161"/>
        <w:rPr>
          <w:lang w:val="ru-RU"/>
        </w:rPr>
      </w:pPr>
      <w:r w:rsidRPr="006B08A4">
        <w:rPr>
          <w:color w:val="000000"/>
          <w:lang w:val="ru-RU"/>
        </w:rPr>
        <w:t>А на мальчике была одежда? Он тут на рисунке у тебя как будто голый.</w:t>
      </w:r>
    </w:p>
    <w:p w14:paraId="3D7D47DC" w14:textId="77777777" w:rsidR="005A1CE3" w:rsidRPr="006B08A4" w:rsidRDefault="005A1CE3" w:rsidP="005A1CE3">
      <w:pPr>
        <w:rPr>
          <w:lang w:val="ru-RU"/>
        </w:rPr>
      </w:pPr>
    </w:p>
    <w:p w14:paraId="0A3A9AD1" w14:textId="77777777" w:rsidR="005A1CE3" w:rsidRPr="006B08A4" w:rsidRDefault="005A1CE3" w:rsidP="005A1CE3">
      <w:pPr>
        <w:ind w:left="3166"/>
        <w:rPr>
          <w:lang w:val="ru-RU"/>
        </w:rPr>
      </w:pPr>
      <w:r w:rsidRPr="006B08A4">
        <w:rPr>
          <w:color w:val="000000"/>
          <w:lang w:val="ru-RU"/>
        </w:rPr>
        <w:t>ИГОРЬ</w:t>
      </w:r>
    </w:p>
    <w:p w14:paraId="0551F9E1" w14:textId="77777777" w:rsidR="005A1CE3" w:rsidRPr="006B08A4" w:rsidRDefault="005A1CE3" w:rsidP="005A1CE3">
      <w:pPr>
        <w:ind w:left="1441" w:right="2161"/>
        <w:rPr>
          <w:lang w:val="ru-RU"/>
        </w:rPr>
      </w:pPr>
      <w:r w:rsidRPr="006B08A4">
        <w:rPr>
          <w:color w:val="000000"/>
          <w:lang w:val="ru-RU"/>
        </w:rPr>
        <w:t>Кажется, не было.</w:t>
      </w:r>
    </w:p>
    <w:p w14:paraId="34EBD7D3" w14:textId="77777777" w:rsidR="005A1CE3" w:rsidRPr="006B08A4" w:rsidRDefault="005A1CE3" w:rsidP="005A1CE3">
      <w:pPr>
        <w:rPr>
          <w:lang w:val="ru-RU"/>
        </w:rPr>
      </w:pPr>
    </w:p>
    <w:p w14:paraId="56C37E23" w14:textId="77777777" w:rsidR="005A1CE3" w:rsidRPr="006B08A4" w:rsidRDefault="005A1CE3" w:rsidP="005A1CE3">
      <w:pPr>
        <w:ind w:left="3166"/>
        <w:rPr>
          <w:lang w:val="ru-RU"/>
        </w:rPr>
      </w:pPr>
      <w:r w:rsidRPr="006B08A4">
        <w:rPr>
          <w:color w:val="000000"/>
          <w:lang w:val="ru-RU"/>
        </w:rPr>
        <w:t>БОКОВ</w:t>
      </w:r>
    </w:p>
    <w:p w14:paraId="24CADF4E" w14:textId="77777777" w:rsidR="005A1CE3" w:rsidRPr="006B08A4" w:rsidRDefault="005A1CE3" w:rsidP="005A1CE3">
      <w:pPr>
        <w:ind w:left="1441" w:right="2161"/>
        <w:rPr>
          <w:lang w:val="ru-RU"/>
        </w:rPr>
      </w:pPr>
      <w:r w:rsidRPr="006B08A4">
        <w:rPr>
          <w:color w:val="000000"/>
          <w:lang w:val="ru-RU"/>
        </w:rPr>
        <w:t>Хорошо, Игорь Мальцев, спасибо за рассказ. Ничего не бойся, спи спокойно, ты теперь под нашей надёжной защитой!</w:t>
      </w:r>
    </w:p>
    <w:p w14:paraId="15E57DF8" w14:textId="77777777" w:rsidR="005A1CE3" w:rsidRPr="006B08A4" w:rsidRDefault="005A1CE3" w:rsidP="005A1CE3">
      <w:pPr>
        <w:rPr>
          <w:lang w:val="ru-RU"/>
        </w:rPr>
      </w:pPr>
    </w:p>
    <w:p w14:paraId="201E4346" w14:textId="77777777" w:rsidR="005A1CE3" w:rsidRPr="006B08A4" w:rsidRDefault="005A1CE3" w:rsidP="005A1CE3">
      <w:pPr>
        <w:rPr>
          <w:lang w:val="ru-RU"/>
        </w:rPr>
      </w:pPr>
      <w:r w:rsidRPr="006B08A4">
        <w:rPr>
          <w:color w:val="000000"/>
          <w:lang w:val="ru-RU"/>
        </w:rPr>
        <w:t>Берёт рисунок.</w:t>
      </w:r>
    </w:p>
    <w:p w14:paraId="4407A667" w14:textId="77777777" w:rsidR="005A1CE3" w:rsidRPr="006B08A4" w:rsidRDefault="005A1CE3" w:rsidP="005A1CE3">
      <w:pPr>
        <w:rPr>
          <w:lang w:val="ru-RU"/>
        </w:rPr>
      </w:pPr>
    </w:p>
    <w:p w14:paraId="74878C51" w14:textId="77777777" w:rsidR="005A1CE3" w:rsidRPr="006B08A4" w:rsidRDefault="005A1CE3" w:rsidP="005A1CE3">
      <w:pPr>
        <w:ind w:left="3166"/>
        <w:rPr>
          <w:lang w:val="ru-RU"/>
        </w:rPr>
      </w:pPr>
      <w:r w:rsidRPr="006B08A4">
        <w:rPr>
          <w:color w:val="000000"/>
          <w:lang w:val="ru-RU"/>
        </w:rPr>
        <w:t>БОКОВ</w:t>
      </w:r>
    </w:p>
    <w:p w14:paraId="0F1EE389" w14:textId="77777777" w:rsidR="005A1CE3" w:rsidRPr="006B08A4" w:rsidRDefault="005A1CE3" w:rsidP="005A1CE3">
      <w:pPr>
        <w:ind w:left="1441" w:right="2161"/>
        <w:rPr>
          <w:lang w:val="ru-RU"/>
        </w:rPr>
      </w:pPr>
      <w:r w:rsidRPr="006B08A4">
        <w:rPr>
          <w:color w:val="000000"/>
          <w:lang w:val="ru-RU"/>
        </w:rPr>
        <w:t>Я возьму, ладно?</w:t>
      </w:r>
    </w:p>
    <w:p w14:paraId="2F0BA5A9" w14:textId="77777777" w:rsidR="005A1CE3" w:rsidRPr="006B08A4" w:rsidRDefault="005A1CE3" w:rsidP="005A1CE3">
      <w:pPr>
        <w:rPr>
          <w:lang w:val="ru-RU"/>
        </w:rPr>
      </w:pPr>
    </w:p>
    <w:p w14:paraId="6CDF0248" w14:textId="77777777" w:rsidR="005A1CE3" w:rsidRPr="006B08A4" w:rsidRDefault="005A1CE3" w:rsidP="005A1CE3">
      <w:pPr>
        <w:rPr>
          <w:lang w:val="ru-RU"/>
        </w:rPr>
      </w:pPr>
      <w:r w:rsidRPr="006B08A4">
        <w:rPr>
          <w:color w:val="000000"/>
          <w:lang w:val="ru-RU"/>
        </w:rPr>
        <w:t>Игорь кивает. Боков жмёт мальчику руку.</w:t>
      </w:r>
    </w:p>
    <w:p w14:paraId="426785B5" w14:textId="77777777" w:rsidR="005A1CE3" w:rsidRPr="006B08A4" w:rsidRDefault="005A1CE3" w:rsidP="005A1CE3">
      <w:pPr>
        <w:rPr>
          <w:lang w:val="ru-RU"/>
        </w:rPr>
      </w:pPr>
    </w:p>
    <w:p w14:paraId="18814CD8" w14:textId="77777777" w:rsidR="005A1CE3" w:rsidRPr="006B08A4" w:rsidRDefault="005A1CE3" w:rsidP="005A1CE3">
      <w:pPr>
        <w:rPr>
          <w:lang w:val="ru-RU"/>
        </w:rPr>
      </w:pPr>
      <w:r w:rsidRPr="006B08A4">
        <w:rPr>
          <w:b/>
          <w:color w:val="000000"/>
          <w:lang w:val="ru-RU"/>
        </w:rPr>
        <w:t xml:space="preserve">1-13. ИНТ. ДОМ ПАНОВЫХ НОЧЬ 1. </w:t>
      </w:r>
      <w:r w:rsidRPr="006B08A4">
        <w:rPr>
          <w:lang w:val="ru-RU"/>
        </w:rPr>
        <w:br/>
      </w:r>
      <w:r w:rsidRPr="006B08A4">
        <w:rPr>
          <w:b/>
          <w:color w:val="000000"/>
          <w:lang w:val="ru-RU"/>
        </w:rPr>
        <w:t>ДОБРОВОЛЬСКАЯ, ПАНОВА, БАБУШКА ПАНОВА (01:45)</w:t>
      </w:r>
      <w:r w:rsidRPr="006B08A4">
        <w:rPr>
          <w:lang w:val="ru-RU"/>
        </w:rPr>
        <w:br/>
      </w:r>
    </w:p>
    <w:p w14:paraId="336DB703" w14:textId="77777777" w:rsidR="005A1CE3" w:rsidRPr="006B08A4" w:rsidRDefault="005A1CE3" w:rsidP="005A1CE3">
      <w:pPr>
        <w:rPr>
          <w:lang w:val="ru-RU"/>
        </w:rPr>
      </w:pPr>
      <w:r w:rsidRPr="006B08A4">
        <w:rPr>
          <w:color w:val="000000"/>
          <w:lang w:val="ru-RU"/>
        </w:rPr>
        <w:t>Обычный деревенский дом, ковёр с оленями на стене, диван, на диване 2 заплаканные женщины мать и бабушка Андрея (ПАНОВА и БАБУШКА ПАНОВА), напротив – Добровольская, с блокнотом.</w:t>
      </w:r>
    </w:p>
    <w:p w14:paraId="1312BEF1" w14:textId="77777777" w:rsidR="005A1CE3" w:rsidRPr="006B08A4" w:rsidRDefault="005A1CE3" w:rsidP="005A1CE3">
      <w:pPr>
        <w:rPr>
          <w:lang w:val="ru-RU"/>
        </w:rPr>
      </w:pPr>
    </w:p>
    <w:p w14:paraId="5133D6A7" w14:textId="77777777" w:rsidR="005A1CE3" w:rsidRPr="006B08A4" w:rsidRDefault="005A1CE3" w:rsidP="005A1CE3">
      <w:pPr>
        <w:ind w:left="3166"/>
        <w:rPr>
          <w:lang w:val="ru-RU"/>
        </w:rPr>
      </w:pPr>
      <w:r w:rsidRPr="006B08A4">
        <w:rPr>
          <w:color w:val="000000"/>
          <w:lang w:val="ru-RU"/>
        </w:rPr>
        <w:t>ДОБРОВОЛЬСКАЯ</w:t>
      </w:r>
    </w:p>
    <w:p w14:paraId="4CBE99DC" w14:textId="77777777" w:rsidR="005A1CE3" w:rsidRPr="006B08A4" w:rsidRDefault="005A1CE3" w:rsidP="005A1CE3">
      <w:pPr>
        <w:ind w:left="1441" w:right="2161"/>
        <w:rPr>
          <w:lang w:val="ru-RU"/>
        </w:rPr>
      </w:pPr>
      <w:r w:rsidRPr="006B08A4">
        <w:rPr>
          <w:color w:val="000000"/>
          <w:lang w:val="ru-RU"/>
        </w:rPr>
        <w:t>То есть вы до утра вообще не волновались, что сын не пришёл?</w:t>
      </w:r>
    </w:p>
    <w:p w14:paraId="47217AEB" w14:textId="77777777" w:rsidR="005A1CE3" w:rsidRPr="006B08A4" w:rsidRDefault="005A1CE3" w:rsidP="005A1CE3">
      <w:pPr>
        <w:rPr>
          <w:lang w:val="ru-RU"/>
        </w:rPr>
      </w:pPr>
    </w:p>
    <w:p w14:paraId="6A7555B9" w14:textId="77777777" w:rsidR="005A1CE3" w:rsidRPr="006B08A4" w:rsidRDefault="005A1CE3" w:rsidP="005A1CE3">
      <w:pPr>
        <w:ind w:left="3166"/>
        <w:rPr>
          <w:lang w:val="ru-RU"/>
        </w:rPr>
      </w:pPr>
      <w:r w:rsidRPr="006B08A4">
        <w:rPr>
          <w:color w:val="000000"/>
          <w:lang w:val="ru-RU"/>
        </w:rPr>
        <w:t>ПАНОВА</w:t>
      </w:r>
    </w:p>
    <w:p w14:paraId="32667792" w14:textId="77777777" w:rsidR="005A1CE3" w:rsidRPr="006B08A4" w:rsidRDefault="005A1CE3" w:rsidP="005A1CE3">
      <w:pPr>
        <w:ind w:left="1441" w:right="2161"/>
        <w:rPr>
          <w:lang w:val="ru-RU"/>
        </w:rPr>
      </w:pPr>
      <w:r w:rsidRPr="006B08A4">
        <w:rPr>
          <w:color w:val="000000"/>
          <w:lang w:val="ru-RU"/>
        </w:rPr>
        <w:t>Нет. Он собирался на рыбалку с Петей Александровым. Я думала, у них и заночевал. Телефон бабушке ещё не провели.</w:t>
      </w:r>
    </w:p>
    <w:p w14:paraId="2005DBF5" w14:textId="77777777" w:rsidR="005A1CE3" w:rsidRPr="006B08A4" w:rsidRDefault="005A1CE3" w:rsidP="005A1CE3">
      <w:pPr>
        <w:rPr>
          <w:lang w:val="ru-RU"/>
        </w:rPr>
      </w:pPr>
    </w:p>
    <w:p w14:paraId="1BD3F729" w14:textId="77777777" w:rsidR="005A1CE3" w:rsidRPr="006B08A4" w:rsidRDefault="005A1CE3" w:rsidP="005A1CE3">
      <w:pPr>
        <w:ind w:left="3166"/>
        <w:rPr>
          <w:lang w:val="ru-RU"/>
        </w:rPr>
      </w:pPr>
      <w:r w:rsidRPr="006B08A4">
        <w:rPr>
          <w:color w:val="000000"/>
          <w:lang w:val="ru-RU"/>
        </w:rPr>
        <w:t>БАБУШКА ПАНОВА</w:t>
      </w:r>
    </w:p>
    <w:p w14:paraId="2DBD995E" w14:textId="77777777" w:rsidR="005A1CE3" w:rsidRPr="006B08A4" w:rsidRDefault="005A1CE3" w:rsidP="005A1CE3">
      <w:pPr>
        <w:ind w:left="1441" w:right="2161"/>
        <w:rPr>
          <w:lang w:val="ru-RU"/>
        </w:rPr>
      </w:pPr>
      <w:r w:rsidRPr="006B08A4">
        <w:rPr>
          <w:color w:val="000000"/>
          <w:lang w:val="ru-RU"/>
        </w:rPr>
        <w:t xml:space="preserve">Ну он обычно всегда заезжал вечером, чтоб сказать, что у Пети останется, тут на велосипеде близко, а вчера дождь вечером лил, ну и я подумала, чего он в дождь поедет. Ну и не волновалась. Ночью отец приехал. А утром, </w:t>
      </w:r>
      <w:proofErr w:type="gramStart"/>
      <w:r w:rsidRPr="006B08A4">
        <w:rPr>
          <w:color w:val="000000"/>
          <w:lang w:val="ru-RU"/>
        </w:rPr>
        <w:t>дождь</w:t>
      </w:r>
      <w:proofErr w:type="gramEnd"/>
      <w:r w:rsidRPr="006B08A4">
        <w:rPr>
          <w:color w:val="000000"/>
          <w:lang w:val="ru-RU"/>
        </w:rPr>
        <w:t xml:space="preserve"> когда кончился - и говорит, это где столько шастать можно?! И пошёл искать его.</w:t>
      </w:r>
    </w:p>
    <w:p w14:paraId="5DB16AD6" w14:textId="77777777" w:rsidR="005A1CE3" w:rsidRPr="006B08A4" w:rsidRDefault="005A1CE3" w:rsidP="005A1CE3">
      <w:pPr>
        <w:rPr>
          <w:lang w:val="ru-RU"/>
        </w:rPr>
      </w:pPr>
    </w:p>
    <w:p w14:paraId="7A5C7CB7" w14:textId="77777777" w:rsidR="005A1CE3" w:rsidRPr="006B08A4" w:rsidRDefault="005A1CE3" w:rsidP="005A1CE3">
      <w:pPr>
        <w:ind w:left="3166"/>
        <w:rPr>
          <w:lang w:val="ru-RU"/>
        </w:rPr>
      </w:pPr>
      <w:r w:rsidRPr="006B08A4">
        <w:rPr>
          <w:color w:val="000000"/>
          <w:lang w:val="ru-RU"/>
        </w:rPr>
        <w:t>ПАНОВА</w:t>
      </w:r>
    </w:p>
    <w:p w14:paraId="492964AD" w14:textId="77777777" w:rsidR="005A1CE3" w:rsidRPr="006B08A4" w:rsidRDefault="005A1CE3" w:rsidP="005A1CE3">
      <w:pPr>
        <w:ind w:left="1441" w:right="2161"/>
        <w:rPr>
          <w:lang w:val="ru-RU"/>
        </w:rPr>
      </w:pPr>
      <w:r w:rsidRPr="006B08A4">
        <w:rPr>
          <w:color w:val="000000"/>
          <w:lang w:val="ru-RU"/>
        </w:rPr>
        <w:lastRenderedPageBreak/>
        <w:t>Он очень злой был, что в выходной надо идти куда-то, мы же отдыхать сюда приезжали. Говорил всё: «Найду – убью».</w:t>
      </w:r>
    </w:p>
    <w:p w14:paraId="540825C6" w14:textId="77777777" w:rsidR="005A1CE3" w:rsidRPr="006B08A4" w:rsidRDefault="005A1CE3" w:rsidP="005A1CE3">
      <w:pPr>
        <w:rPr>
          <w:lang w:val="ru-RU"/>
        </w:rPr>
      </w:pPr>
    </w:p>
    <w:p w14:paraId="579E1078" w14:textId="77777777" w:rsidR="005A1CE3" w:rsidRPr="006B08A4" w:rsidRDefault="005A1CE3" w:rsidP="005A1CE3">
      <w:pPr>
        <w:ind w:left="3166"/>
        <w:rPr>
          <w:lang w:val="ru-RU"/>
        </w:rPr>
      </w:pPr>
      <w:r w:rsidRPr="006B08A4">
        <w:rPr>
          <w:color w:val="000000"/>
          <w:lang w:val="ru-RU"/>
        </w:rPr>
        <w:t>ДОБРОВОЛЬСКАЯ</w:t>
      </w:r>
    </w:p>
    <w:p w14:paraId="65EAA8E1" w14:textId="77777777" w:rsidR="005A1CE3" w:rsidRPr="006B08A4" w:rsidRDefault="005A1CE3" w:rsidP="005A1CE3">
      <w:pPr>
        <w:ind w:left="1441" w:right="2161"/>
        <w:rPr>
          <w:lang w:val="ru-RU"/>
        </w:rPr>
      </w:pPr>
      <w:r w:rsidRPr="006B08A4">
        <w:rPr>
          <w:color w:val="000000"/>
          <w:lang w:val="ru-RU"/>
        </w:rPr>
        <w:t>То есть вы считаете, что ваш муж мог его убить?</w:t>
      </w:r>
    </w:p>
    <w:p w14:paraId="765D9F0B" w14:textId="77777777" w:rsidR="005A1CE3" w:rsidRPr="006B08A4" w:rsidRDefault="005A1CE3" w:rsidP="005A1CE3">
      <w:pPr>
        <w:rPr>
          <w:lang w:val="ru-RU"/>
        </w:rPr>
      </w:pPr>
    </w:p>
    <w:p w14:paraId="00AB6B00" w14:textId="77777777" w:rsidR="005A1CE3" w:rsidRPr="006B08A4" w:rsidRDefault="005A1CE3" w:rsidP="005A1CE3">
      <w:pPr>
        <w:ind w:left="3166"/>
        <w:rPr>
          <w:lang w:val="ru-RU"/>
        </w:rPr>
      </w:pPr>
      <w:r w:rsidRPr="006B08A4">
        <w:rPr>
          <w:color w:val="000000"/>
          <w:lang w:val="ru-RU"/>
        </w:rPr>
        <w:t>ПАНОВА</w:t>
      </w:r>
    </w:p>
    <w:p w14:paraId="4B34982C" w14:textId="77777777" w:rsidR="005A1CE3" w:rsidRPr="006B08A4" w:rsidRDefault="005A1CE3" w:rsidP="005A1CE3">
      <w:pPr>
        <w:ind w:left="2303"/>
        <w:rPr>
          <w:lang w:val="ru-RU"/>
        </w:rPr>
      </w:pPr>
      <w:r w:rsidRPr="006B08A4">
        <w:rPr>
          <w:color w:val="000000"/>
          <w:lang w:val="ru-RU"/>
        </w:rPr>
        <w:t>(вдруг задумывается)</w:t>
      </w:r>
    </w:p>
    <w:p w14:paraId="3BBE9A2A" w14:textId="77777777" w:rsidR="005A1CE3" w:rsidRPr="006B08A4" w:rsidRDefault="005A1CE3" w:rsidP="005A1CE3">
      <w:pPr>
        <w:ind w:left="1441" w:right="2161"/>
        <w:rPr>
          <w:lang w:val="ru-RU"/>
        </w:rPr>
      </w:pPr>
      <w:r w:rsidRPr="006B08A4">
        <w:rPr>
          <w:color w:val="000000"/>
          <w:lang w:val="ru-RU"/>
        </w:rPr>
        <w:t>Я вот Андрея опознавала. Ну вот сказала, что он. А сейчас думаю - нет. Не он это. Это не мой сын.</w:t>
      </w:r>
    </w:p>
    <w:p w14:paraId="1A2D1BD2" w14:textId="77777777" w:rsidR="005A1CE3" w:rsidRPr="006B08A4" w:rsidRDefault="005A1CE3" w:rsidP="005A1CE3">
      <w:pPr>
        <w:rPr>
          <w:lang w:val="ru-RU"/>
        </w:rPr>
      </w:pPr>
    </w:p>
    <w:p w14:paraId="4F91039B" w14:textId="77777777" w:rsidR="005A1CE3" w:rsidRPr="006B08A4" w:rsidRDefault="005A1CE3" w:rsidP="005A1CE3">
      <w:pPr>
        <w:rPr>
          <w:lang w:val="ru-RU"/>
        </w:rPr>
      </w:pPr>
      <w:r w:rsidRPr="006B08A4">
        <w:rPr>
          <w:color w:val="000000"/>
          <w:lang w:val="ru-RU"/>
        </w:rPr>
        <w:t>Панова внезапно начинает плакать. Резко, словно открыли кран.</w:t>
      </w:r>
    </w:p>
    <w:p w14:paraId="0944339E" w14:textId="77777777" w:rsidR="005A1CE3" w:rsidRPr="006B08A4" w:rsidRDefault="005A1CE3" w:rsidP="005A1CE3">
      <w:pPr>
        <w:rPr>
          <w:lang w:val="ru-RU"/>
        </w:rPr>
      </w:pPr>
    </w:p>
    <w:p w14:paraId="187CF3DE" w14:textId="77777777" w:rsidR="005A1CE3" w:rsidRPr="006B08A4" w:rsidRDefault="005A1CE3" w:rsidP="005A1CE3">
      <w:pPr>
        <w:ind w:left="3166"/>
        <w:rPr>
          <w:lang w:val="ru-RU"/>
        </w:rPr>
      </w:pPr>
      <w:r w:rsidRPr="006B08A4">
        <w:rPr>
          <w:color w:val="000000"/>
          <w:lang w:val="ru-RU"/>
        </w:rPr>
        <w:t>ДОБРОВОЛЬСКАЯ</w:t>
      </w:r>
    </w:p>
    <w:p w14:paraId="0CA4395C" w14:textId="77777777" w:rsidR="005A1CE3" w:rsidRPr="006B08A4" w:rsidRDefault="005A1CE3" w:rsidP="005A1CE3">
      <w:pPr>
        <w:ind w:left="1441" w:right="2161"/>
        <w:rPr>
          <w:lang w:val="ru-RU"/>
        </w:rPr>
      </w:pPr>
      <w:r w:rsidRPr="006B08A4">
        <w:rPr>
          <w:color w:val="000000"/>
          <w:lang w:val="ru-RU"/>
        </w:rPr>
        <w:t>Мог ваш зять убить внука?</w:t>
      </w:r>
    </w:p>
    <w:p w14:paraId="13392A42" w14:textId="77777777" w:rsidR="005A1CE3" w:rsidRPr="006B08A4" w:rsidRDefault="005A1CE3" w:rsidP="005A1CE3">
      <w:pPr>
        <w:rPr>
          <w:lang w:val="ru-RU"/>
        </w:rPr>
      </w:pPr>
    </w:p>
    <w:p w14:paraId="1316E36C" w14:textId="77777777" w:rsidR="005A1CE3" w:rsidRPr="006B08A4" w:rsidRDefault="005A1CE3" w:rsidP="005A1CE3">
      <w:pPr>
        <w:ind w:left="3166"/>
        <w:rPr>
          <w:lang w:val="ru-RU"/>
        </w:rPr>
      </w:pPr>
      <w:r w:rsidRPr="006B08A4">
        <w:rPr>
          <w:color w:val="000000"/>
          <w:lang w:val="ru-RU"/>
        </w:rPr>
        <w:t>БАБУШКА ПАНОВА</w:t>
      </w:r>
    </w:p>
    <w:p w14:paraId="701F579C" w14:textId="77777777" w:rsidR="005A1CE3" w:rsidRPr="006B08A4" w:rsidRDefault="005A1CE3" w:rsidP="005A1CE3">
      <w:pPr>
        <w:ind w:left="1441" w:right="2161"/>
        <w:rPr>
          <w:lang w:val="ru-RU"/>
        </w:rPr>
      </w:pPr>
      <w:r w:rsidRPr="006B08A4">
        <w:rPr>
          <w:color w:val="000000"/>
          <w:lang w:val="ru-RU"/>
        </w:rPr>
        <w:t>Ну он же у нас афганец. На него находит иногда. Мог его ударить. Побить даже мог. Ну чтоб не курил, за дело. Но чтоб убить - ну не знаю.</w:t>
      </w:r>
    </w:p>
    <w:p w14:paraId="7D70F068" w14:textId="77777777" w:rsidR="005A1CE3" w:rsidRPr="006B08A4" w:rsidRDefault="005A1CE3" w:rsidP="005A1CE3">
      <w:pPr>
        <w:rPr>
          <w:lang w:val="ru-RU"/>
        </w:rPr>
      </w:pPr>
    </w:p>
    <w:p w14:paraId="70C3C5FB" w14:textId="77777777" w:rsidR="005A1CE3" w:rsidRPr="006B08A4" w:rsidRDefault="005A1CE3" w:rsidP="005A1CE3">
      <w:pPr>
        <w:ind w:left="3166"/>
        <w:rPr>
          <w:lang w:val="ru-RU"/>
        </w:rPr>
      </w:pPr>
      <w:r w:rsidRPr="006B08A4">
        <w:rPr>
          <w:color w:val="000000"/>
          <w:lang w:val="ru-RU"/>
        </w:rPr>
        <w:t>ДОБРОВОЛЬСКАЯ</w:t>
      </w:r>
    </w:p>
    <w:p w14:paraId="218F264C" w14:textId="77777777" w:rsidR="005A1CE3" w:rsidRPr="006B08A4" w:rsidRDefault="005A1CE3" w:rsidP="005A1CE3">
      <w:pPr>
        <w:ind w:left="1441" w:right="2161"/>
        <w:rPr>
          <w:lang w:val="ru-RU"/>
        </w:rPr>
      </w:pPr>
      <w:r w:rsidRPr="006B08A4">
        <w:rPr>
          <w:color w:val="000000"/>
          <w:lang w:val="ru-RU"/>
        </w:rPr>
        <w:t>Можно посмотреть комнату мальчика?</w:t>
      </w:r>
    </w:p>
    <w:p w14:paraId="0BBCEBAF" w14:textId="77777777" w:rsidR="005A1CE3" w:rsidRPr="006B08A4" w:rsidRDefault="005A1CE3" w:rsidP="005A1CE3">
      <w:pPr>
        <w:rPr>
          <w:lang w:val="ru-RU"/>
        </w:rPr>
      </w:pPr>
    </w:p>
    <w:p w14:paraId="69AA4348" w14:textId="77777777" w:rsidR="005A1CE3" w:rsidRPr="006B08A4" w:rsidRDefault="005A1CE3" w:rsidP="005A1CE3">
      <w:pPr>
        <w:ind w:left="3166"/>
        <w:rPr>
          <w:lang w:val="ru-RU"/>
        </w:rPr>
      </w:pPr>
      <w:r w:rsidRPr="006B08A4">
        <w:rPr>
          <w:color w:val="000000"/>
          <w:lang w:val="ru-RU"/>
        </w:rPr>
        <w:t>БАБУШКА ПАНОВА</w:t>
      </w:r>
    </w:p>
    <w:p w14:paraId="43E40F87" w14:textId="77777777" w:rsidR="005A1CE3" w:rsidRPr="006B08A4" w:rsidRDefault="005A1CE3" w:rsidP="005A1CE3">
      <w:pPr>
        <w:ind w:left="1441" w:right="2161"/>
        <w:rPr>
          <w:lang w:val="ru-RU"/>
        </w:rPr>
      </w:pPr>
      <w:r w:rsidRPr="006B08A4">
        <w:rPr>
          <w:color w:val="000000"/>
          <w:lang w:val="ru-RU"/>
        </w:rPr>
        <w:t>Да у него нет комнаты тут, он вот здесь на диване спал.</w:t>
      </w:r>
    </w:p>
    <w:p w14:paraId="1F3476E0" w14:textId="77777777" w:rsidR="005A1CE3" w:rsidRPr="006B08A4" w:rsidRDefault="005A1CE3" w:rsidP="005A1CE3">
      <w:pPr>
        <w:rPr>
          <w:lang w:val="ru-RU"/>
        </w:rPr>
      </w:pPr>
    </w:p>
    <w:p w14:paraId="3AC13822" w14:textId="77777777" w:rsidR="005A1CE3" w:rsidRPr="006B08A4" w:rsidRDefault="005A1CE3" w:rsidP="005A1CE3">
      <w:pPr>
        <w:ind w:left="3166"/>
        <w:rPr>
          <w:lang w:val="ru-RU"/>
        </w:rPr>
      </w:pPr>
      <w:r w:rsidRPr="006B08A4">
        <w:rPr>
          <w:color w:val="000000"/>
          <w:lang w:val="ru-RU"/>
        </w:rPr>
        <w:t>ДОБРОВОЛЬСКАЯ</w:t>
      </w:r>
    </w:p>
    <w:p w14:paraId="21933224" w14:textId="77777777" w:rsidR="005A1CE3" w:rsidRPr="006B08A4" w:rsidRDefault="005A1CE3" w:rsidP="005A1CE3">
      <w:pPr>
        <w:ind w:left="1441" w:right="2161"/>
        <w:rPr>
          <w:lang w:val="ru-RU"/>
        </w:rPr>
      </w:pPr>
      <w:r w:rsidRPr="006B08A4">
        <w:rPr>
          <w:color w:val="000000"/>
          <w:lang w:val="ru-RU"/>
        </w:rPr>
        <w:t>А вещи какие-то есть Андрея?</w:t>
      </w:r>
    </w:p>
    <w:p w14:paraId="26F754FD" w14:textId="77777777" w:rsidR="005A1CE3" w:rsidRPr="006B08A4" w:rsidRDefault="005A1CE3" w:rsidP="005A1CE3">
      <w:pPr>
        <w:rPr>
          <w:lang w:val="ru-RU"/>
        </w:rPr>
      </w:pPr>
    </w:p>
    <w:p w14:paraId="79843371" w14:textId="77777777" w:rsidR="005A1CE3" w:rsidRPr="006B08A4" w:rsidRDefault="005A1CE3" w:rsidP="005A1CE3">
      <w:pPr>
        <w:ind w:left="3166"/>
        <w:rPr>
          <w:lang w:val="ru-RU"/>
        </w:rPr>
      </w:pPr>
      <w:r w:rsidRPr="006B08A4">
        <w:rPr>
          <w:color w:val="000000"/>
          <w:lang w:val="ru-RU"/>
        </w:rPr>
        <w:t>БАБУШКА ПАНОВА</w:t>
      </w:r>
    </w:p>
    <w:p w14:paraId="5FB66578" w14:textId="77777777" w:rsidR="005A1CE3" w:rsidRPr="006B08A4" w:rsidRDefault="005A1CE3" w:rsidP="005A1CE3">
      <w:pPr>
        <w:ind w:left="1441" w:right="2161"/>
        <w:rPr>
          <w:lang w:val="ru-RU"/>
        </w:rPr>
      </w:pPr>
      <w:r w:rsidRPr="006B08A4">
        <w:rPr>
          <w:color w:val="000000"/>
          <w:lang w:val="ru-RU"/>
        </w:rPr>
        <w:t>Ну вон там брюки, носки в серванте, вы посмотрите сами.</w:t>
      </w:r>
    </w:p>
    <w:p w14:paraId="735F8A54" w14:textId="77777777" w:rsidR="005A1CE3" w:rsidRPr="006B08A4" w:rsidRDefault="005A1CE3" w:rsidP="005A1CE3">
      <w:pPr>
        <w:rPr>
          <w:lang w:val="ru-RU"/>
        </w:rPr>
      </w:pPr>
    </w:p>
    <w:p w14:paraId="334A9B46" w14:textId="77777777" w:rsidR="005A1CE3" w:rsidRPr="006B08A4" w:rsidRDefault="005A1CE3" w:rsidP="005A1CE3">
      <w:pPr>
        <w:rPr>
          <w:lang w:val="ru-RU"/>
        </w:rPr>
      </w:pPr>
      <w:r w:rsidRPr="006B08A4">
        <w:rPr>
          <w:color w:val="000000"/>
          <w:lang w:val="ru-RU"/>
        </w:rPr>
        <w:t xml:space="preserve">Добровольская открывает сервант, обращает внимание на стоящую за стеклом </w:t>
      </w:r>
      <w:proofErr w:type="spellStart"/>
      <w:r w:rsidRPr="006B08A4">
        <w:rPr>
          <w:color w:val="000000"/>
          <w:lang w:val="ru-RU"/>
        </w:rPr>
        <w:t>стереоткрытку</w:t>
      </w:r>
      <w:proofErr w:type="spellEnd"/>
      <w:r w:rsidRPr="006B08A4">
        <w:rPr>
          <w:color w:val="000000"/>
          <w:lang w:val="ru-RU"/>
        </w:rPr>
        <w:t xml:space="preserve"> с подмигивающей японкой, а за ней видит ручку с девушкой в купальнике. Открывает стекло - переворачивает ручку, девушка на картинке остаётся обнажённой.</w:t>
      </w:r>
    </w:p>
    <w:p w14:paraId="50338F7D" w14:textId="77777777" w:rsidR="005A1CE3" w:rsidRPr="006B08A4" w:rsidRDefault="005A1CE3" w:rsidP="005A1CE3">
      <w:pPr>
        <w:rPr>
          <w:lang w:val="ru-RU"/>
        </w:rPr>
      </w:pPr>
    </w:p>
    <w:p w14:paraId="65149E0D" w14:textId="77777777" w:rsidR="005A1CE3" w:rsidRPr="006B08A4" w:rsidRDefault="005A1CE3" w:rsidP="005A1CE3">
      <w:pPr>
        <w:rPr>
          <w:lang w:val="ru-RU"/>
        </w:rPr>
      </w:pPr>
      <w:r w:rsidRPr="006B08A4">
        <w:rPr>
          <w:b/>
          <w:color w:val="000000"/>
          <w:lang w:val="ru-RU"/>
        </w:rPr>
        <w:t xml:space="preserve">1-14. НАТ. МИЛИЦЕЙСКИЙ АВТОМОБИЛЬ НОЧЬ 1. </w:t>
      </w:r>
      <w:r w:rsidRPr="006B08A4">
        <w:rPr>
          <w:lang w:val="ru-RU"/>
        </w:rPr>
        <w:br/>
      </w:r>
      <w:r w:rsidRPr="006B08A4">
        <w:rPr>
          <w:b/>
          <w:color w:val="000000"/>
          <w:lang w:val="ru-RU"/>
        </w:rPr>
        <w:t>БОКОВ, ХВАН (01:04)</w:t>
      </w:r>
      <w:r w:rsidRPr="006B08A4">
        <w:rPr>
          <w:lang w:val="ru-RU"/>
        </w:rPr>
        <w:br/>
      </w:r>
    </w:p>
    <w:p w14:paraId="63004B49" w14:textId="77777777" w:rsidR="005A1CE3" w:rsidRPr="006B08A4" w:rsidRDefault="005A1CE3" w:rsidP="005A1CE3">
      <w:pPr>
        <w:rPr>
          <w:lang w:val="ru-RU"/>
        </w:rPr>
      </w:pPr>
      <w:r w:rsidRPr="006B08A4">
        <w:rPr>
          <w:color w:val="000000"/>
          <w:lang w:val="ru-RU"/>
        </w:rPr>
        <w:t xml:space="preserve">Едут. </w:t>
      </w:r>
      <w:r>
        <w:rPr>
          <w:color w:val="000000"/>
        </w:rPr>
        <w:t> </w:t>
      </w:r>
      <w:r w:rsidRPr="006B08A4">
        <w:rPr>
          <w:color w:val="000000"/>
          <w:lang w:val="ru-RU"/>
        </w:rPr>
        <w:t>Боков смотрит на рисунок.</w:t>
      </w:r>
    </w:p>
    <w:p w14:paraId="1D55254F" w14:textId="77777777" w:rsidR="005A1CE3" w:rsidRPr="006B08A4" w:rsidRDefault="005A1CE3" w:rsidP="005A1CE3">
      <w:pPr>
        <w:rPr>
          <w:lang w:val="ru-RU"/>
        </w:rPr>
      </w:pPr>
    </w:p>
    <w:p w14:paraId="66850FDA" w14:textId="77777777" w:rsidR="005A1CE3" w:rsidRPr="006B08A4" w:rsidRDefault="005A1CE3" w:rsidP="005A1CE3">
      <w:pPr>
        <w:ind w:left="3166"/>
        <w:rPr>
          <w:lang w:val="ru-RU"/>
        </w:rPr>
      </w:pPr>
      <w:r w:rsidRPr="006B08A4">
        <w:rPr>
          <w:color w:val="000000"/>
          <w:lang w:val="ru-RU"/>
        </w:rPr>
        <w:t>ХВАН</w:t>
      </w:r>
    </w:p>
    <w:p w14:paraId="19BE1B54" w14:textId="77777777" w:rsidR="005A1CE3" w:rsidRPr="006B08A4" w:rsidRDefault="005A1CE3" w:rsidP="005A1CE3">
      <w:pPr>
        <w:ind w:left="1441" w:right="2161"/>
        <w:rPr>
          <w:lang w:val="ru-RU"/>
        </w:rPr>
      </w:pPr>
      <w:r w:rsidRPr="006B08A4">
        <w:rPr>
          <w:color w:val="000000"/>
          <w:lang w:val="ru-RU"/>
        </w:rPr>
        <w:t>Я думаю, врёт он все.</w:t>
      </w:r>
    </w:p>
    <w:p w14:paraId="2D2B2608" w14:textId="77777777" w:rsidR="005A1CE3" w:rsidRPr="006B08A4" w:rsidRDefault="005A1CE3" w:rsidP="005A1CE3">
      <w:pPr>
        <w:rPr>
          <w:lang w:val="ru-RU"/>
        </w:rPr>
      </w:pPr>
    </w:p>
    <w:p w14:paraId="6B5EC371" w14:textId="77777777" w:rsidR="005A1CE3" w:rsidRPr="006B08A4" w:rsidRDefault="005A1CE3" w:rsidP="005A1CE3">
      <w:pPr>
        <w:ind w:left="3166"/>
        <w:rPr>
          <w:lang w:val="ru-RU"/>
        </w:rPr>
      </w:pPr>
      <w:r w:rsidRPr="006B08A4">
        <w:rPr>
          <w:color w:val="000000"/>
          <w:lang w:val="ru-RU"/>
        </w:rPr>
        <w:t>БОКОВ</w:t>
      </w:r>
    </w:p>
    <w:p w14:paraId="2D7CAB48" w14:textId="77777777" w:rsidR="005A1CE3" w:rsidRPr="006B08A4" w:rsidRDefault="005A1CE3" w:rsidP="005A1CE3">
      <w:pPr>
        <w:ind w:left="1441" w:right="2161"/>
        <w:rPr>
          <w:lang w:val="ru-RU"/>
        </w:rPr>
      </w:pPr>
      <w:r w:rsidRPr="006B08A4">
        <w:rPr>
          <w:color w:val="000000"/>
          <w:lang w:val="ru-RU"/>
        </w:rPr>
        <w:lastRenderedPageBreak/>
        <w:t>Да он просто стоял внизу, а человек на пригорке, отсюда и такая перспектива. К тому же испугался сильно, видишь, какой он крохотный сам? Размером с собаку. Только вот с волосами непонятно. Нет у вас тут каких-то волосатиков? Подумай.</w:t>
      </w:r>
    </w:p>
    <w:p w14:paraId="22C3ABEB" w14:textId="77777777" w:rsidR="005A1CE3" w:rsidRPr="006B08A4" w:rsidRDefault="005A1CE3" w:rsidP="005A1CE3">
      <w:pPr>
        <w:rPr>
          <w:lang w:val="ru-RU"/>
        </w:rPr>
      </w:pPr>
    </w:p>
    <w:p w14:paraId="47A72A24" w14:textId="77777777" w:rsidR="005A1CE3" w:rsidRPr="006B08A4" w:rsidRDefault="005A1CE3" w:rsidP="005A1CE3">
      <w:pPr>
        <w:rPr>
          <w:lang w:val="ru-RU"/>
        </w:rPr>
      </w:pPr>
      <w:r w:rsidRPr="006B08A4">
        <w:rPr>
          <w:color w:val="000000"/>
          <w:lang w:val="ru-RU"/>
        </w:rPr>
        <w:t>Едут по ночному посёлку.</w:t>
      </w:r>
    </w:p>
    <w:p w14:paraId="730883C3" w14:textId="77777777" w:rsidR="005A1CE3" w:rsidRPr="006B08A4" w:rsidRDefault="005A1CE3" w:rsidP="005A1CE3">
      <w:pPr>
        <w:rPr>
          <w:lang w:val="ru-RU"/>
        </w:rPr>
      </w:pPr>
    </w:p>
    <w:p w14:paraId="28B3C421" w14:textId="77777777" w:rsidR="005A1CE3" w:rsidRPr="006B08A4" w:rsidRDefault="005A1CE3" w:rsidP="005A1CE3">
      <w:pPr>
        <w:ind w:left="3166"/>
        <w:rPr>
          <w:lang w:val="ru-RU"/>
        </w:rPr>
      </w:pPr>
      <w:r w:rsidRPr="006B08A4">
        <w:rPr>
          <w:color w:val="000000"/>
          <w:lang w:val="ru-RU"/>
        </w:rPr>
        <w:t>ХВАН</w:t>
      </w:r>
    </w:p>
    <w:p w14:paraId="1377FC3C" w14:textId="77777777" w:rsidR="005A1CE3" w:rsidRPr="006B08A4" w:rsidRDefault="005A1CE3" w:rsidP="005A1CE3">
      <w:pPr>
        <w:ind w:left="1441" w:right="2161"/>
        <w:rPr>
          <w:lang w:val="ru-RU"/>
        </w:rPr>
      </w:pPr>
      <w:r w:rsidRPr="006B08A4">
        <w:rPr>
          <w:color w:val="000000"/>
          <w:lang w:val="ru-RU"/>
        </w:rPr>
        <w:t>Так навскидку вроде нету.</w:t>
      </w:r>
    </w:p>
    <w:p w14:paraId="7D143FE4" w14:textId="77777777" w:rsidR="005A1CE3" w:rsidRPr="006B08A4" w:rsidRDefault="005A1CE3" w:rsidP="005A1CE3">
      <w:pPr>
        <w:rPr>
          <w:lang w:val="ru-RU"/>
        </w:rPr>
      </w:pPr>
    </w:p>
    <w:p w14:paraId="0CE41394" w14:textId="77777777" w:rsidR="005A1CE3" w:rsidRPr="006B08A4" w:rsidRDefault="005A1CE3" w:rsidP="005A1CE3">
      <w:pPr>
        <w:ind w:left="3166"/>
        <w:rPr>
          <w:lang w:val="ru-RU"/>
        </w:rPr>
      </w:pPr>
      <w:r w:rsidRPr="006B08A4">
        <w:rPr>
          <w:color w:val="000000"/>
          <w:lang w:val="ru-RU"/>
        </w:rPr>
        <w:t>БОКОВ</w:t>
      </w:r>
    </w:p>
    <w:p w14:paraId="24CFD116" w14:textId="77777777" w:rsidR="005A1CE3" w:rsidRPr="006B08A4" w:rsidRDefault="005A1CE3" w:rsidP="005A1CE3">
      <w:pPr>
        <w:ind w:left="1441" w:right="2161"/>
        <w:rPr>
          <w:lang w:val="ru-RU"/>
        </w:rPr>
      </w:pPr>
      <w:r w:rsidRPr="006B08A4">
        <w:rPr>
          <w:color w:val="000000"/>
          <w:lang w:val="ru-RU"/>
        </w:rPr>
        <w:t>Сделай ориентировку на всякий случай. Ну мало ли.</w:t>
      </w:r>
    </w:p>
    <w:p w14:paraId="5394F4EF" w14:textId="77777777" w:rsidR="005A1CE3" w:rsidRPr="006B08A4" w:rsidRDefault="005A1CE3" w:rsidP="005A1CE3">
      <w:pPr>
        <w:rPr>
          <w:lang w:val="ru-RU"/>
        </w:rPr>
      </w:pPr>
    </w:p>
    <w:p w14:paraId="14855AA8" w14:textId="77777777" w:rsidR="005A1CE3" w:rsidRPr="006B08A4" w:rsidRDefault="005A1CE3" w:rsidP="005A1CE3">
      <w:pPr>
        <w:ind w:left="3166"/>
        <w:rPr>
          <w:lang w:val="ru-RU"/>
        </w:rPr>
      </w:pPr>
      <w:r w:rsidRPr="006B08A4">
        <w:rPr>
          <w:color w:val="000000"/>
          <w:lang w:val="ru-RU"/>
        </w:rPr>
        <w:t>ХВАН</w:t>
      </w:r>
    </w:p>
    <w:p w14:paraId="5AF38CBC" w14:textId="77777777" w:rsidR="005A1CE3" w:rsidRPr="006B08A4" w:rsidRDefault="005A1CE3" w:rsidP="005A1CE3">
      <w:pPr>
        <w:ind w:left="1441" w:right="2161"/>
        <w:rPr>
          <w:lang w:val="ru-RU"/>
        </w:rPr>
      </w:pPr>
      <w:r w:rsidRPr="006B08A4">
        <w:rPr>
          <w:color w:val="000000"/>
          <w:lang w:val="ru-RU"/>
        </w:rPr>
        <w:t>Хорошо, Евгений Афанасьевич, сделаем.</w:t>
      </w:r>
    </w:p>
    <w:p w14:paraId="4C6B00DB" w14:textId="77777777" w:rsidR="005A1CE3" w:rsidRPr="006B08A4" w:rsidRDefault="005A1CE3" w:rsidP="005A1CE3">
      <w:pPr>
        <w:rPr>
          <w:lang w:val="ru-RU"/>
        </w:rPr>
      </w:pPr>
    </w:p>
    <w:p w14:paraId="400CB55D" w14:textId="77777777" w:rsidR="005A1CE3" w:rsidRPr="006B08A4" w:rsidRDefault="005A1CE3" w:rsidP="005A1CE3">
      <w:pPr>
        <w:ind w:left="3166"/>
        <w:rPr>
          <w:lang w:val="ru-RU"/>
        </w:rPr>
      </w:pPr>
      <w:r w:rsidRPr="006B08A4">
        <w:rPr>
          <w:color w:val="000000"/>
          <w:lang w:val="ru-RU"/>
        </w:rPr>
        <w:t>БОКОВ</w:t>
      </w:r>
    </w:p>
    <w:p w14:paraId="42968887" w14:textId="77777777" w:rsidR="005A1CE3" w:rsidRPr="006B08A4" w:rsidRDefault="005A1CE3" w:rsidP="005A1CE3">
      <w:pPr>
        <w:ind w:left="1441" w:right="2161"/>
        <w:rPr>
          <w:lang w:val="ru-RU"/>
        </w:rPr>
      </w:pPr>
      <w:r w:rsidRPr="006B08A4">
        <w:rPr>
          <w:color w:val="000000"/>
          <w:lang w:val="ru-RU"/>
        </w:rPr>
        <w:t>Мне позвонить надо. По межгороду. Быстро.</w:t>
      </w:r>
    </w:p>
    <w:p w14:paraId="2400716C" w14:textId="77777777" w:rsidR="005A1CE3" w:rsidRPr="006B08A4" w:rsidRDefault="005A1CE3" w:rsidP="005A1CE3">
      <w:pPr>
        <w:rPr>
          <w:lang w:val="ru-RU"/>
        </w:rPr>
      </w:pPr>
    </w:p>
    <w:p w14:paraId="400BEF90" w14:textId="77777777" w:rsidR="005A1CE3" w:rsidRPr="006B08A4" w:rsidRDefault="005A1CE3" w:rsidP="005A1CE3">
      <w:pPr>
        <w:ind w:left="3166"/>
        <w:rPr>
          <w:lang w:val="ru-RU"/>
        </w:rPr>
      </w:pPr>
      <w:r w:rsidRPr="006B08A4">
        <w:rPr>
          <w:color w:val="000000"/>
          <w:lang w:val="ru-RU"/>
        </w:rPr>
        <w:t>ХВАН</w:t>
      </w:r>
    </w:p>
    <w:p w14:paraId="24F22B0D" w14:textId="77777777" w:rsidR="005A1CE3" w:rsidRPr="006B08A4" w:rsidRDefault="005A1CE3" w:rsidP="005A1CE3">
      <w:pPr>
        <w:ind w:left="1441" w:right="2161"/>
        <w:rPr>
          <w:lang w:val="ru-RU"/>
        </w:rPr>
      </w:pPr>
      <w:r w:rsidRPr="006B08A4">
        <w:rPr>
          <w:color w:val="000000"/>
          <w:lang w:val="ru-RU"/>
        </w:rPr>
        <w:t>Так из отдела позвоните.</w:t>
      </w:r>
    </w:p>
    <w:p w14:paraId="796A4CFD" w14:textId="77777777" w:rsidR="005A1CE3" w:rsidRPr="006B08A4" w:rsidRDefault="005A1CE3" w:rsidP="005A1CE3">
      <w:pPr>
        <w:rPr>
          <w:lang w:val="ru-RU"/>
        </w:rPr>
      </w:pPr>
    </w:p>
    <w:p w14:paraId="7E1879BF" w14:textId="77777777" w:rsidR="005A1CE3" w:rsidRPr="006B08A4" w:rsidRDefault="005A1CE3" w:rsidP="005A1CE3">
      <w:pPr>
        <w:ind w:left="3166"/>
        <w:rPr>
          <w:lang w:val="ru-RU"/>
        </w:rPr>
      </w:pPr>
      <w:r w:rsidRPr="006B08A4">
        <w:rPr>
          <w:color w:val="000000"/>
          <w:lang w:val="ru-RU"/>
        </w:rPr>
        <w:t>БОКОВ</w:t>
      </w:r>
    </w:p>
    <w:p w14:paraId="0C038DB3" w14:textId="77777777" w:rsidR="005A1CE3" w:rsidRPr="006B08A4" w:rsidRDefault="005A1CE3" w:rsidP="005A1CE3">
      <w:pPr>
        <w:ind w:left="1441" w:right="2161"/>
        <w:rPr>
          <w:lang w:val="ru-RU"/>
        </w:rPr>
      </w:pPr>
      <w:r w:rsidRPr="006B08A4">
        <w:rPr>
          <w:color w:val="000000"/>
          <w:lang w:val="ru-RU"/>
        </w:rPr>
        <w:t>Тогда сначала в морг, потом в отдел.</w:t>
      </w:r>
    </w:p>
    <w:p w14:paraId="7F5FC27F" w14:textId="77777777" w:rsidR="005A1CE3" w:rsidRPr="006B08A4" w:rsidRDefault="005A1CE3" w:rsidP="005A1CE3">
      <w:pPr>
        <w:rPr>
          <w:lang w:val="ru-RU"/>
        </w:rPr>
      </w:pPr>
    </w:p>
    <w:p w14:paraId="17B5845D" w14:textId="77777777" w:rsidR="005A1CE3" w:rsidRPr="006B08A4" w:rsidRDefault="005A1CE3" w:rsidP="005A1CE3">
      <w:pPr>
        <w:rPr>
          <w:lang w:val="ru-RU"/>
        </w:rPr>
      </w:pPr>
      <w:r w:rsidRPr="006B08A4">
        <w:rPr>
          <w:color w:val="000000"/>
          <w:lang w:val="ru-RU"/>
        </w:rPr>
        <w:t>Боков всматривается в темноту. Молчат. Срабатывает рация.</w:t>
      </w:r>
    </w:p>
    <w:p w14:paraId="29A3B1F0" w14:textId="77777777" w:rsidR="005A1CE3" w:rsidRPr="006B08A4" w:rsidRDefault="005A1CE3" w:rsidP="005A1CE3">
      <w:pPr>
        <w:rPr>
          <w:lang w:val="ru-RU"/>
        </w:rPr>
      </w:pPr>
    </w:p>
    <w:p w14:paraId="07EE08FA" w14:textId="77777777" w:rsidR="005A1CE3" w:rsidRPr="006B08A4" w:rsidRDefault="005A1CE3" w:rsidP="005A1CE3">
      <w:pPr>
        <w:ind w:left="3166"/>
        <w:rPr>
          <w:lang w:val="ru-RU"/>
        </w:rPr>
      </w:pPr>
      <w:r w:rsidRPr="006B08A4">
        <w:rPr>
          <w:color w:val="000000"/>
          <w:lang w:val="ru-RU"/>
        </w:rPr>
        <w:t>ДОБРОВОЛЬСКАЯ (ЗК)</w:t>
      </w:r>
    </w:p>
    <w:p w14:paraId="51DB088E" w14:textId="77777777" w:rsidR="005A1CE3" w:rsidRPr="006B08A4" w:rsidRDefault="005A1CE3" w:rsidP="005A1CE3">
      <w:pPr>
        <w:ind w:left="1441" w:right="2161"/>
        <w:rPr>
          <w:lang w:val="ru-RU"/>
        </w:rPr>
      </w:pPr>
      <w:r w:rsidRPr="006B08A4">
        <w:rPr>
          <w:color w:val="000000"/>
          <w:lang w:val="ru-RU"/>
        </w:rPr>
        <w:t>Витя, у меня есть косвенные доказательства, что это Панов. Срочно езжай к нему в автопарк, как раз смена скоро начинается. поговори с работниками, узнай, проявлял ли он жестокость, был ли вспыльчив и главное, не отлучался ли с работы вчера.</w:t>
      </w:r>
    </w:p>
    <w:p w14:paraId="5AE41018" w14:textId="77777777" w:rsidR="005A1CE3" w:rsidRPr="006B08A4" w:rsidRDefault="005A1CE3" w:rsidP="005A1CE3">
      <w:pPr>
        <w:rPr>
          <w:lang w:val="ru-RU"/>
        </w:rPr>
      </w:pPr>
    </w:p>
    <w:p w14:paraId="7A4A40C2" w14:textId="77777777" w:rsidR="005A1CE3" w:rsidRPr="006B08A4" w:rsidRDefault="005A1CE3" w:rsidP="005A1CE3">
      <w:pPr>
        <w:ind w:left="3166"/>
        <w:rPr>
          <w:lang w:val="ru-RU"/>
        </w:rPr>
      </w:pPr>
      <w:r w:rsidRPr="006B08A4">
        <w:rPr>
          <w:color w:val="000000"/>
          <w:lang w:val="ru-RU"/>
        </w:rPr>
        <w:t>ХВАН</w:t>
      </w:r>
    </w:p>
    <w:p w14:paraId="0DA33CBA" w14:textId="77777777" w:rsidR="005A1CE3" w:rsidRPr="006B08A4" w:rsidRDefault="005A1CE3" w:rsidP="005A1CE3">
      <w:pPr>
        <w:ind w:left="1441" w:right="2161"/>
        <w:rPr>
          <w:lang w:val="ru-RU"/>
        </w:rPr>
      </w:pPr>
      <w:r w:rsidRPr="006B08A4">
        <w:rPr>
          <w:color w:val="000000"/>
          <w:lang w:val="ru-RU"/>
        </w:rPr>
        <w:t>Мне товарища Бокова устроить надо.</w:t>
      </w:r>
    </w:p>
    <w:p w14:paraId="4A5D74ED" w14:textId="77777777" w:rsidR="005A1CE3" w:rsidRPr="006B08A4" w:rsidRDefault="005A1CE3" w:rsidP="005A1CE3">
      <w:pPr>
        <w:rPr>
          <w:lang w:val="ru-RU"/>
        </w:rPr>
      </w:pPr>
    </w:p>
    <w:p w14:paraId="7E5B7B44" w14:textId="77777777" w:rsidR="005A1CE3" w:rsidRPr="006B08A4" w:rsidRDefault="005A1CE3" w:rsidP="005A1CE3">
      <w:pPr>
        <w:ind w:left="3166"/>
        <w:rPr>
          <w:lang w:val="ru-RU"/>
        </w:rPr>
      </w:pPr>
      <w:r w:rsidRPr="006B08A4">
        <w:rPr>
          <w:color w:val="000000"/>
          <w:lang w:val="ru-RU"/>
        </w:rPr>
        <w:t>ДОБРОВОЛЬСКАЯ</w:t>
      </w:r>
    </w:p>
    <w:p w14:paraId="1694D15F" w14:textId="77777777" w:rsidR="005A1CE3" w:rsidRPr="006B08A4" w:rsidRDefault="005A1CE3" w:rsidP="005A1CE3">
      <w:pPr>
        <w:ind w:left="1441" w:right="2161"/>
        <w:rPr>
          <w:lang w:val="ru-RU"/>
        </w:rPr>
      </w:pPr>
      <w:r w:rsidRPr="006B08A4">
        <w:rPr>
          <w:color w:val="000000"/>
          <w:lang w:val="ru-RU"/>
        </w:rPr>
        <w:t>Высади его по дороге у санатория, не маленький, сам разберётся.</w:t>
      </w:r>
    </w:p>
    <w:p w14:paraId="6630F21D" w14:textId="77777777" w:rsidR="005A1CE3" w:rsidRPr="006B08A4" w:rsidRDefault="005A1CE3" w:rsidP="005A1CE3">
      <w:pPr>
        <w:rPr>
          <w:lang w:val="ru-RU"/>
        </w:rPr>
      </w:pPr>
    </w:p>
    <w:p w14:paraId="7EC5431C" w14:textId="77777777" w:rsidR="005A1CE3" w:rsidRPr="006B08A4" w:rsidRDefault="005A1CE3" w:rsidP="005A1CE3">
      <w:pPr>
        <w:ind w:left="3166"/>
        <w:rPr>
          <w:lang w:val="ru-RU"/>
        </w:rPr>
      </w:pPr>
      <w:r w:rsidRPr="006B08A4">
        <w:rPr>
          <w:color w:val="000000"/>
          <w:lang w:val="ru-RU"/>
        </w:rPr>
        <w:t>БОКОВ</w:t>
      </w:r>
    </w:p>
    <w:p w14:paraId="70AC7DAF" w14:textId="77777777" w:rsidR="005A1CE3" w:rsidRPr="006B08A4" w:rsidRDefault="005A1CE3" w:rsidP="005A1CE3">
      <w:pPr>
        <w:ind w:left="1441" w:right="2161"/>
        <w:rPr>
          <w:lang w:val="ru-RU"/>
        </w:rPr>
      </w:pPr>
      <w:r w:rsidRPr="006B08A4">
        <w:rPr>
          <w:color w:val="000000"/>
          <w:lang w:val="ru-RU"/>
        </w:rPr>
        <w:t>В морг отвези меня.</w:t>
      </w:r>
    </w:p>
    <w:p w14:paraId="245E8DCC" w14:textId="77777777" w:rsidR="005A1CE3" w:rsidRPr="006B08A4" w:rsidRDefault="005A1CE3" w:rsidP="005A1CE3">
      <w:pPr>
        <w:rPr>
          <w:lang w:val="ru-RU"/>
        </w:rPr>
      </w:pPr>
    </w:p>
    <w:p w14:paraId="5A72A240" w14:textId="77777777" w:rsidR="005A1CE3" w:rsidRPr="006B08A4" w:rsidRDefault="005A1CE3" w:rsidP="005A1CE3">
      <w:pPr>
        <w:rPr>
          <w:lang w:val="ru-RU"/>
        </w:rPr>
      </w:pPr>
      <w:r w:rsidRPr="006B08A4">
        <w:rPr>
          <w:color w:val="000000"/>
          <w:lang w:val="ru-RU"/>
        </w:rPr>
        <w:t>Берёт рацию.</w:t>
      </w:r>
    </w:p>
    <w:p w14:paraId="7AC7549A" w14:textId="77777777" w:rsidR="005A1CE3" w:rsidRPr="006B08A4" w:rsidRDefault="005A1CE3" w:rsidP="005A1CE3">
      <w:pPr>
        <w:rPr>
          <w:lang w:val="ru-RU"/>
        </w:rPr>
      </w:pPr>
    </w:p>
    <w:p w14:paraId="4C05929A" w14:textId="77777777" w:rsidR="005A1CE3" w:rsidRPr="006B08A4" w:rsidRDefault="005A1CE3" w:rsidP="005A1CE3">
      <w:pPr>
        <w:ind w:left="3166"/>
        <w:rPr>
          <w:lang w:val="ru-RU"/>
        </w:rPr>
      </w:pPr>
      <w:r w:rsidRPr="006B08A4">
        <w:rPr>
          <w:color w:val="000000"/>
          <w:lang w:val="ru-RU"/>
        </w:rPr>
        <w:t>БОКОВ</w:t>
      </w:r>
    </w:p>
    <w:p w14:paraId="0CD60520" w14:textId="77777777" w:rsidR="005A1CE3" w:rsidRPr="006B08A4" w:rsidRDefault="005A1CE3" w:rsidP="005A1CE3">
      <w:pPr>
        <w:ind w:left="1441" w:right="2161"/>
        <w:rPr>
          <w:lang w:val="ru-RU"/>
        </w:rPr>
      </w:pPr>
      <w:r w:rsidRPr="006B08A4">
        <w:rPr>
          <w:color w:val="000000"/>
          <w:lang w:val="ru-RU"/>
        </w:rPr>
        <w:lastRenderedPageBreak/>
        <w:t>Жду вас в морге как можно скорее, Наталья.</w:t>
      </w:r>
    </w:p>
    <w:p w14:paraId="098F54AD" w14:textId="77777777" w:rsidR="005A1CE3" w:rsidRPr="006B08A4" w:rsidRDefault="005A1CE3" w:rsidP="005A1CE3">
      <w:pPr>
        <w:rPr>
          <w:lang w:val="ru-RU"/>
        </w:rPr>
      </w:pPr>
    </w:p>
    <w:p w14:paraId="5AB01F3A" w14:textId="77777777" w:rsidR="005A1CE3" w:rsidRPr="006B08A4" w:rsidRDefault="005A1CE3" w:rsidP="005A1CE3">
      <w:pPr>
        <w:rPr>
          <w:lang w:val="ru-RU"/>
        </w:rPr>
      </w:pPr>
      <w:r w:rsidRPr="006B08A4">
        <w:rPr>
          <w:color w:val="000000"/>
          <w:lang w:val="ru-RU"/>
        </w:rPr>
        <w:t>Выключает рацию.</w:t>
      </w:r>
    </w:p>
    <w:p w14:paraId="31AADE9F" w14:textId="77777777" w:rsidR="005A1CE3" w:rsidRPr="006B08A4" w:rsidRDefault="005A1CE3" w:rsidP="005A1CE3">
      <w:pPr>
        <w:rPr>
          <w:lang w:val="ru-RU"/>
        </w:rPr>
      </w:pPr>
    </w:p>
    <w:p w14:paraId="032B387B" w14:textId="77777777" w:rsidR="005A1CE3" w:rsidRPr="006B08A4" w:rsidRDefault="005A1CE3" w:rsidP="005A1CE3">
      <w:pPr>
        <w:ind w:left="3166"/>
        <w:rPr>
          <w:lang w:val="ru-RU"/>
        </w:rPr>
      </w:pPr>
      <w:r w:rsidRPr="006B08A4">
        <w:rPr>
          <w:color w:val="000000"/>
          <w:lang w:val="ru-RU"/>
        </w:rPr>
        <w:t>БОКОВ</w:t>
      </w:r>
    </w:p>
    <w:p w14:paraId="2C227B6F" w14:textId="77777777" w:rsidR="005A1CE3" w:rsidRPr="006B08A4" w:rsidRDefault="005A1CE3" w:rsidP="005A1CE3">
      <w:pPr>
        <w:ind w:left="1441" w:right="2161"/>
        <w:rPr>
          <w:lang w:val="ru-RU"/>
        </w:rPr>
      </w:pPr>
      <w:r w:rsidRPr="006B08A4">
        <w:rPr>
          <w:color w:val="000000"/>
          <w:lang w:val="ru-RU"/>
        </w:rPr>
        <w:t xml:space="preserve">Повезло тебе с начальством, </w:t>
      </w:r>
      <w:proofErr w:type="spellStart"/>
      <w:r w:rsidRPr="006B08A4">
        <w:rPr>
          <w:color w:val="000000"/>
          <w:lang w:val="ru-RU"/>
        </w:rPr>
        <w:t>ничё</w:t>
      </w:r>
      <w:proofErr w:type="spellEnd"/>
      <w:r w:rsidRPr="006B08A4">
        <w:rPr>
          <w:color w:val="000000"/>
          <w:lang w:val="ru-RU"/>
        </w:rPr>
        <w:t xml:space="preserve"> не скажешь.</w:t>
      </w:r>
    </w:p>
    <w:p w14:paraId="41E6265F" w14:textId="77777777" w:rsidR="005A1CE3" w:rsidRPr="006B08A4" w:rsidRDefault="005A1CE3" w:rsidP="005A1CE3">
      <w:pPr>
        <w:rPr>
          <w:lang w:val="ru-RU"/>
        </w:rPr>
      </w:pPr>
    </w:p>
    <w:p w14:paraId="355ADB36" w14:textId="77777777" w:rsidR="005A1CE3" w:rsidRPr="006B08A4" w:rsidRDefault="005A1CE3" w:rsidP="005A1CE3">
      <w:pPr>
        <w:rPr>
          <w:lang w:val="ru-RU"/>
        </w:rPr>
      </w:pPr>
      <w:proofErr w:type="spellStart"/>
      <w:r w:rsidRPr="006B08A4">
        <w:rPr>
          <w:color w:val="000000"/>
          <w:lang w:val="ru-RU"/>
        </w:rPr>
        <w:t>Хван</w:t>
      </w:r>
      <w:proofErr w:type="spellEnd"/>
      <w:r w:rsidRPr="006B08A4">
        <w:rPr>
          <w:color w:val="000000"/>
          <w:lang w:val="ru-RU"/>
        </w:rPr>
        <w:t xml:space="preserve"> смущённо улыбается.</w:t>
      </w:r>
    </w:p>
    <w:p w14:paraId="79987224" w14:textId="77777777" w:rsidR="005A1CE3" w:rsidRPr="006B08A4" w:rsidRDefault="005A1CE3" w:rsidP="005A1CE3">
      <w:pPr>
        <w:rPr>
          <w:lang w:val="ru-RU"/>
        </w:rPr>
      </w:pPr>
    </w:p>
    <w:p w14:paraId="685FD2E0" w14:textId="528ABF61" w:rsidR="005A1CE3" w:rsidRPr="006B08A4" w:rsidRDefault="005A1CE3" w:rsidP="005A1CE3">
      <w:pPr>
        <w:rPr>
          <w:lang w:val="ru-RU"/>
        </w:rPr>
      </w:pPr>
      <w:r w:rsidRPr="006B08A4">
        <w:rPr>
          <w:b/>
          <w:color w:val="000000"/>
          <w:lang w:val="ru-RU"/>
        </w:rPr>
        <w:t xml:space="preserve">1-15. ИНТ. МОРГ.ПРОЗЕКТОРСКАЯ НОЧЬ 1. </w:t>
      </w:r>
      <w:r w:rsidRPr="006B08A4">
        <w:rPr>
          <w:lang w:val="ru-RU"/>
        </w:rPr>
        <w:br/>
      </w:r>
      <w:r w:rsidRPr="006B08A4">
        <w:rPr>
          <w:b/>
          <w:color w:val="000000"/>
          <w:lang w:val="ru-RU"/>
        </w:rPr>
        <w:t>БОКОВ, ДОБРОВОЛЬСКАЯ, ЭКСПЕРТ</w:t>
      </w:r>
      <w:r w:rsidR="006B08A4">
        <w:rPr>
          <w:b/>
          <w:color w:val="000000"/>
          <w:lang w:val="ru-RU"/>
        </w:rPr>
        <w:t>, труп Андрея Панова</w:t>
      </w:r>
      <w:r w:rsidRPr="006B08A4">
        <w:rPr>
          <w:b/>
          <w:color w:val="000000"/>
          <w:lang w:val="ru-RU"/>
        </w:rPr>
        <w:t xml:space="preserve"> (01:55)</w:t>
      </w:r>
      <w:r w:rsidRPr="006B08A4">
        <w:rPr>
          <w:lang w:val="ru-RU"/>
        </w:rPr>
        <w:br/>
      </w:r>
    </w:p>
    <w:p w14:paraId="3F29C8B2" w14:textId="77777777" w:rsidR="005A1CE3" w:rsidRPr="006B08A4" w:rsidRDefault="005A1CE3" w:rsidP="005A1CE3">
      <w:pPr>
        <w:rPr>
          <w:lang w:val="ru-RU"/>
        </w:rPr>
      </w:pPr>
      <w:r w:rsidRPr="006B08A4">
        <w:rPr>
          <w:color w:val="000000"/>
          <w:lang w:val="ru-RU"/>
        </w:rPr>
        <w:t>На столе - труп ребёнка. Вокруг - Боков, Добровольская и ЭКСПЕРТ.</w:t>
      </w:r>
      <w:r w:rsidRPr="006B08A4">
        <w:rPr>
          <w:lang w:val="ru-RU"/>
        </w:rPr>
        <w:br/>
      </w:r>
      <w:r w:rsidRPr="006B08A4">
        <w:rPr>
          <w:color w:val="000000"/>
          <w:lang w:val="ru-RU"/>
        </w:rPr>
        <w:t>БОКОВ</w:t>
      </w:r>
      <w:r w:rsidRPr="006B08A4">
        <w:rPr>
          <w:lang w:val="ru-RU"/>
        </w:rPr>
        <w:br/>
      </w:r>
      <w:r w:rsidRPr="006B08A4">
        <w:rPr>
          <w:color w:val="000000"/>
          <w:lang w:val="ru-RU"/>
        </w:rPr>
        <w:t>Время смерти?</w:t>
      </w:r>
      <w:r w:rsidRPr="006B08A4">
        <w:rPr>
          <w:lang w:val="ru-RU"/>
        </w:rPr>
        <w:br/>
      </w:r>
      <w:r w:rsidRPr="006B08A4">
        <w:rPr>
          <w:color w:val="000000"/>
          <w:lang w:val="ru-RU"/>
        </w:rPr>
        <w:t>ЭКСПЕРТ</w:t>
      </w:r>
      <w:r w:rsidRPr="006B08A4">
        <w:rPr>
          <w:lang w:val="ru-RU"/>
        </w:rPr>
        <w:br/>
      </w:r>
      <w:r w:rsidRPr="006B08A4">
        <w:rPr>
          <w:color w:val="000000"/>
          <w:lang w:val="ru-RU"/>
        </w:rPr>
        <w:t>5-6 часов вечера.</w:t>
      </w:r>
      <w:r w:rsidRPr="006B08A4">
        <w:rPr>
          <w:lang w:val="ru-RU"/>
        </w:rPr>
        <w:br/>
      </w:r>
      <w:r w:rsidRPr="006B08A4">
        <w:rPr>
          <w:color w:val="000000"/>
          <w:lang w:val="ru-RU"/>
        </w:rPr>
        <w:t>БОКОВ</w:t>
      </w:r>
      <w:r w:rsidRPr="006B08A4">
        <w:rPr>
          <w:lang w:val="ru-RU"/>
        </w:rPr>
        <w:br/>
      </w:r>
      <w:r w:rsidRPr="006B08A4">
        <w:rPr>
          <w:color w:val="000000"/>
          <w:lang w:val="ru-RU"/>
        </w:rPr>
        <w:t>Изнасилован?</w:t>
      </w:r>
      <w:r w:rsidRPr="006B08A4">
        <w:rPr>
          <w:lang w:val="ru-RU"/>
        </w:rPr>
        <w:br/>
      </w:r>
      <w:r w:rsidRPr="006B08A4">
        <w:rPr>
          <w:color w:val="000000"/>
          <w:lang w:val="ru-RU"/>
        </w:rPr>
        <w:t>ЭКСПЕРТ</w:t>
      </w:r>
      <w:r w:rsidRPr="006B08A4">
        <w:rPr>
          <w:lang w:val="ru-RU"/>
        </w:rPr>
        <w:br/>
      </w:r>
      <w:r w:rsidRPr="006B08A4">
        <w:rPr>
          <w:color w:val="000000"/>
          <w:lang w:val="ru-RU"/>
        </w:rPr>
        <w:t>Нет, следов изнасилования нет.</w:t>
      </w:r>
      <w:r w:rsidRPr="006B08A4">
        <w:rPr>
          <w:lang w:val="ru-RU"/>
        </w:rPr>
        <w:br/>
      </w:r>
      <w:r w:rsidRPr="006B08A4">
        <w:rPr>
          <w:color w:val="000000"/>
          <w:lang w:val="ru-RU"/>
        </w:rPr>
        <w:t>Боков внимательно рассматривает повреждения. Смотрит на зияющую дыру на месте половых органов.</w:t>
      </w:r>
      <w:r w:rsidRPr="006B08A4">
        <w:rPr>
          <w:lang w:val="ru-RU"/>
        </w:rPr>
        <w:br/>
      </w:r>
      <w:r w:rsidRPr="006B08A4">
        <w:rPr>
          <w:color w:val="000000"/>
          <w:lang w:val="ru-RU"/>
        </w:rPr>
        <w:t>БОКОВ</w:t>
      </w:r>
      <w:r w:rsidRPr="006B08A4">
        <w:rPr>
          <w:lang w:val="ru-RU"/>
        </w:rPr>
        <w:br/>
      </w:r>
      <w:r w:rsidRPr="006B08A4">
        <w:rPr>
          <w:color w:val="000000"/>
          <w:lang w:val="ru-RU"/>
        </w:rPr>
        <w:t xml:space="preserve">Края повреждений вялые, ткани в глубине бледные, края ран не зияют, кровоизлияния отсутствуют. Правильно понимаю, </w:t>
      </w:r>
      <w:proofErr w:type="spellStart"/>
      <w:r w:rsidRPr="006B08A4">
        <w:rPr>
          <w:color w:val="000000"/>
          <w:lang w:val="ru-RU"/>
        </w:rPr>
        <w:t>шо</w:t>
      </w:r>
      <w:proofErr w:type="spellEnd"/>
      <w:r w:rsidRPr="006B08A4">
        <w:rPr>
          <w:color w:val="000000"/>
          <w:lang w:val="ru-RU"/>
        </w:rPr>
        <w:t xml:space="preserve"> это всё он отрезал после смерти?</w:t>
      </w:r>
      <w:r w:rsidRPr="006B08A4">
        <w:rPr>
          <w:lang w:val="ru-RU"/>
        </w:rPr>
        <w:br/>
      </w:r>
      <w:r w:rsidRPr="006B08A4">
        <w:rPr>
          <w:color w:val="000000"/>
          <w:lang w:val="ru-RU"/>
        </w:rPr>
        <w:t>ЭКСПЕРТ</w:t>
      </w:r>
      <w:r w:rsidRPr="006B08A4">
        <w:rPr>
          <w:lang w:val="ru-RU"/>
        </w:rPr>
        <w:br/>
      </w:r>
      <w:r w:rsidRPr="006B08A4">
        <w:rPr>
          <w:color w:val="000000"/>
          <w:lang w:val="ru-RU"/>
        </w:rPr>
        <w:t>Да, все верно.</w:t>
      </w:r>
      <w:r w:rsidRPr="006B08A4">
        <w:rPr>
          <w:lang w:val="ru-RU"/>
        </w:rPr>
        <w:br/>
      </w:r>
      <w:r w:rsidRPr="006B08A4">
        <w:rPr>
          <w:color w:val="000000"/>
          <w:lang w:val="ru-RU"/>
        </w:rPr>
        <w:t>ДОБРОВОЛЬСКАЯ</w:t>
      </w:r>
      <w:r w:rsidRPr="006B08A4">
        <w:rPr>
          <w:lang w:val="ru-RU"/>
        </w:rPr>
        <w:br/>
      </w:r>
      <w:r w:rsidRPr="006B08A4">
        <w:rPr>
          <w:color w:val="000000"/>
          <w:lang w:val="ru-RU"/>
        </w:rPr>
        <w:t>Значит, в момент нанесения повреждений, кровь уже не брызгала из трупа?</w:t>
      </w:r>
      <w:r w:rsidRPr="006B08A4">
        <w:rPr>
          <w:lang w:val="ru-RU"/>
        </w:rPr>
        <w:br/>
      </w:r>
      <w:r w:rsidRPr="006B08A4">
        <w:rPr>
          <w:color w:val="000000"/>
          <w:lang w:val="ru-RU"/>
        </w:rPr>
        <w:t>ЭКСПЕРТ</w:t>
      </w:r>
      <w:r w:rsidRPr="006B08A4">
        <w:rPr>
          <w:lang w:val="ru-RU"/>
        </w:rPr>
        <w:br/>
      </w:r>
      <w:r w:rsidRPr="006B08A4">
        <w:rPr>
          <w:color w:val="000000"/>
          <w:lang w:val="ru-RU"/>
        </w:rPr>
        <w:t>Ну фонтаном не била, да.</w:t>
      </w:r>
      <w:r w:rsidRPr="006B08A4">
        <w:rPr>
          <w:lang w:val="ru-RU"/>
        </w:rPr>
        <w:br/>
      </w:r>
      <w:r w:rsidRPr="006B08A4">
        <w:rPr>
          <w:color w:val="000000"/>
          <w:lang w:val="ru-RU"/>
        </w:rPr>
        <w:t>Добровольская победно смотрит на Бокова, тот не обращает на неё внимания, осматривает тело дальше.</w:t>
      </w:r>
      <w:r w:rsidRPr="006B08A4">
        <w:rPr>
          <w:lang w:val="ru-RU"/>
        </w:rPr>
        <w:br/>
      </w:r>
      <w:r w:rsidRPr="006B08A4">
        <w:rPr>
          <w:color w:val="000000"/>
          <w:lang w:val="ru-RU"/>
        </w:rPr>
        <w:t>БОКОВ</w:t>
      </w:r>
      <w:r w:rsidRPr="006B08A4">
        <w:rPr>
          <w:lang w:val="ru-RU"/>
        </w:rPr>
        <w:br/>
      </w:r>
      <w:r w:rsidRPr="006B08A4">
        <w:rPr>
          <w:color w:val="000000"/>
          <w:lang w:val="ru-RU"/>
        </w:rPr>
        <w:t>То есть сначала он задушил мальчика, потом… потом, уже мёртвому, отрезал…</w:t>
      </w:r>
      <w:r w:rsidRPr="006B08A4">
        <w:rPr>
          <w:lang w:val="ru-RU"/>
        </w:rPr>
        <w:br/>
      </w:r>
      <w:r w:rsidRPr="006B08A4">
        <w:rPr>
          <w:color w:val="000000"/>
          <w:lang w:val="ru-RU"/>
        </w:rPr>
        <w:t>Косится на Добровольскую и не договаривает фразу.</w:t>
      </w:r>
      <w:r w:rsidRPr="006B08A4">
        <w:rPr>
          <w:lang w:val="ru-RU"/>
        </w:rPr>
        <w:br/>
      </w:r>
      <w:r w:rsidRPr="006B08A4">
        <w:rPr>
          <w:color w:val="000000"/>
          <w:lang w:val="ru-RU"/>
        </w:rPr>
        <w:t>БОКОВ</w:t>
      </w:r>
      <w:r w:rsidRPr="006B08A4">
        <w:rPr>
          <w:lang w:val="ru-RU"/>
        </w:rPr>
        <w:br/>
      </w:r>
      <w:r w:rsidRPr="006B08A4">
        <w:rPr>
          <w:color w:val="000000"/>
          <w:lang w:val="ru-RU"/>
        </w:rPr>
        <w:t>Потом перерезал горло.</w:t>
      </w:r>
      <w:r w:rsidRPr="006B08A4">
        <w:rPr>
          <w:lang w:val="ru-RU"/>
        </w:rPr>
        <w:br/>
      </w:r>
      <w:r w:rsidRPr="006B08A4">
        <w:rPr>
          <w:color w:val="000000"/>
          <w:lang w:val="ru-RU"/>
        </w:rPr>
        <w:t>ЭКСПЕРТ</w:t>
      </w:r>
      <w:r w:rsidRPr="006B08A4">
        <w:rPr>
          <w:lang w:val="ru-RU"/>
        </w:rPr>
        <w:br/>
      </w:r>
      <w:r w:rsidRPr="006B08A4">
        <w:rPr>
          <w:color w:val="000000"/>
          <w:lang w:val="ru-RU"/>
        </w:rPr>
        <w:t>Скорее, горло перерезал, пока мальчик был ещё жив. Слишком много крови. А всё остальное да, так.</w:t>
      </w:r>
      <w:r w:rsidRPr="006B08A4">
        <w:rPr>
          <w:lang w:val="ru-RU"/>
        </w:rPr>
        <w:br/>
      </w:r>
      <w:r w:rsidRPr="006B08A4">
        <w:rPr>
          <w:color w:val="000000"/>
          <w:lang w:val="ru-RU"/>
        </w:rPr>
        <w:t>Боков выразительно смотрит на Добровольскую.</w:t>
      </w:r>
      <w:r w:rsidRPr="006B08A4">
        <w:rPr>
          <w:lang w:val="ru-RU"/>
        </w:rPr>
        <w:br/>
      </w:r>
      <w:r w:rsidRPr="006B08A4">
        <w:rPr>
          <w:color w:val="000000"/>
          <w:lang w:val="ru-RU"/>
        </w:rPr>
        <w:t>БОКОВ</w:t>
      </w:r>
      <w:r w:rsidRPr="006B08A4">
        <w:rPr>
          <w:lang w:val="ru-RU"/>
        </w:rPr>
        <w:br/>
      </w:r>
      <w:r w:rsidRPr="006B08A4">
        <w:rPr>
          <w:color w:val="000000"/>
          <w:lang w:val="ru-RU"/>
        </w:rPr>
        <w:t>Следов спермы совсем нет?</w:t>
      </w:r>
      <w:r w:rsidRPr="006B08A4">
        <w:rPr>
          <w:lang w:val="ru-RU"/>
        </w:rPr>
        <w:br/>
      </w:r>
      <w:r w:rsidRPr="006B08A4">
        <w:rPr>
          <w:color w:val="000000"/>
          <w:lang w:val="ru-RU"/>
        </w:rPr>
        <w:t>ЭКСПЕРТ</w:t>
      </w:r>
      <w:r w:rsidRPr="006B08A4">
        <w:rPr>
          <w:lang w:val="ru-RU"/>
        </w:rPr>
        <w:br/>
      </w:r>
      <w:r w:rsidRPr="006B08A4">
        <w:rPr>
          <w:color w:val="000000"/>
          <w:lang w:val="ru-RU"/>
        </w:rPr>
        <w:t>Возможно, смыло всё дождём, не исключаю такого варианта.</w:t>
      </w:r>
      <w:r w:rsidRPr="006B08A4">
        <w:rPr>
          <w:lang w:val="ru-RU"/>
        </w:rPr>
        <w:br/>
      </w:r>
      <w:r w:rsidRPr="006B08A4">
        <w:rPr>
          <w:color w:val="000000"/>
          <w:lang w:val="ru-RU"/>
        </w:rPr>
        <w:lastRenderedPageBreak/>
        <w:t>ДОБРОВОЛЬСКАЯ</w:t>
      </w:r>
      <w:r w:rsidRPr="006B08A4">
        <w:rPr>
          <w:lang w:val="ru-RU"/>
        </w:rPr>
        <w:br/>
      </w:r>
      <w:r w:rsidRPr="006B08A4">
        <w:rPr>
          <w:color w:val="000000"/>
          <w:lang w:val="ru-RU"/>
        </w:rPr>
        <w:t>А во рту смотрели?</w:t>
      </w:r>
      <w:r w:rsidRPr="006B08A4">
        <w:rPr>
          <w:lang w:val="ru-RU"/>
        </w:rPr>
        <w:br/>
      </w:r>
      <w:r w:rsidRPr="006B08A4">
        <w:rPr>
          <w:color w:val="000000"/>
          <w:lang w:val="ru-RU"/>
        </w:rPr>
        <w:t>БОКОВ</w:t>
      </w:r>
      <w:r w:rsidRPr="006B08A4">
        <w:rPr>
          <w:lang w:val="ru-RU"/>
        </w:rPr>
        <w:br/>
      </w:r>
      <w:r w:rsidRPr="006B08A4">
        <w:rPr>
          <w:color w:val="000000"/>
          <w:lang w:val="ru-RU"/>
        </w:rPr>
        <w:t>Приятно иметь дело с профессионалом в своей области.</w:t>
      </w:r>
      <w:r w:rsidRPr="006B08A4">
        <w:rPr>
          <w:lang w:val="ru-RU"/>
        </w:rPr>
        <w:br/>
      </w:r>
      <w:r w:rsidRPr="006B08A4">
        <w:rPr>
          <w:color w:val="000000"/>
          <w:lang w:val="ru-RU"/>
        </w:rPr>
        <w:t>ЭКСПЕРТ</w:t>
      </w:r>
      <w:r w:rsidRPr="006B08A4">
        <w:rPr>
          <w:lang w:val="ru-RU"/>
        </w:rPr>
        <w:br/>
      </w:r>
      <w:r w:rsidRPr="006B08A4">
        <w:rPr>
          <w:color w:val="000000"/>
          <w:lang w:val="ru-RU"/>
        </w:rPr>
        <w:t>Ещё не дошли.</w:t>
      </w:r>
      <w:r w:rsidRPr="006B08A4">
        <w:rPr>
          <w:lang w:val="ru-RU"/>
        </w:rPr>
        <w:br/>
      </w:r>
      <w:r w:rsidRPr="006B08A4">
        <w:rPr>
          <w:color w:val="000000"/>
          <w:lang w:val="ru-RU"/>
        </w:rPr>
        <w:t>БОКОВ</w:t>
      </w:r>
      <w:r w:rsidRPr="006B08A4">
        <w:rPr>
          <w:lang w:val="ru-RU"/>
        </w:rPr>
        <w:br/>
      </w:r>
      <w:r w:rsidRPr="006B08A4">
        <w:rPr>
          <w:color w:val="000000"/>
          <w:lang w:val="ru-RU"/>
        </w:rPr>
        <w:t>Отчёт по характеру повреждений подробный во сколько сделаете?</w:t>
      </w:r>
      <w:r w:rsidRPr="006B08A4">
        <w:rPr>
          <w:lang w:val="ru-RU"/>
        </w:rPr>
        <w:br/>
      </w:r>
      <w:r w:rsidRPr="006B08A4">
        <w:rPr>
          <w:color w:val="000000"/>
          <w:lang w:val="ru-RU"/>
        </w:rPr>
        <w:t>ЭКСПЕРТ</w:t>
      </w:r>
      <w:r w:rsidRPr="006B08A4">
        <w:rPr>
          <w:lang w:val="ru-RU"/>
        </w:rPr>
        <w:br/>
      </w:r>
      <w:r w:rsidRPr="006B08A4">
        <w:rPr>
          <w:color w:val="000000"/>
          <w:lang w:val="ru-RU"/>
        </w:rPr>
        <w:t>48 часов обычно.</w:t>
      </w:r>
      <w:r w:rsidRPr="006B08A4">
        <w:rPr>
          <w:lang w:val="ru-RU"/>
        </w:rPr>
        <w:br/>
      </w:r>
      <w:r w:rsidRPr="006B08A4">
        <w:rPr>
          <w:color w:val="000000"/>
          <w:lang w:val="ru-RU"/>
        </w:rPr>
        <w:t>БОКОВ</w:t>
      </w:r>
      <w:r w:rsidRPr="006B08A4">
        <w:rPr>
          <w:lang w:val="ru-RU"/>
        </w:rPr>
        <w:br/>
      </w:r>
      <w:r w:rsidRPr="006B08A4">
        <w:rPr>
          <w:color w:val="000000"/>
          <w:lang w:val="ru-RU"/>
        </w:rPr>
        <w:t xml:space="preserve">Мне завтра в Генке докладывать, и я улетаю вечером, так </w:t>
      </w:r>
      <w:proofErr w:type="spellStart"/>
      <w:r w:rsidRPr="006B08A4">
        <w:rPr>
          <w:color w:val="000000"/>
          <w:lang w:val="ru-RU"/>
        </w:rPr>
        <w:t>шо</w:t>
      </w:r>
      <w:proofErr w:type="spellEnd"/>
      <w:r w:rsidRPr="006B08A4">
        <w:rPr>
          <w:color w:val="000000"/>
          <w:lang w:val="ru-RU"/>
        </w:rPr>
        <w:t xml:space="preserve"> постарайтесь, </w:t>
      </w:r>
      <w:proofErr w:type="spellStart"/>
      <w:r w:rsidRPr="006B08A4">
        <w:rPr>
          <w:color w:val="000000"/>
          <w:lang w:val="ru-RU"/>
        </w:rPr>
        <w:t>шоб</w:t>
      </w:r>
      <w:proofErr w:type="spellEnd"/>
      <w:r w:rsidRPr="006B08A4">
        <w:rPr>
          <w:color w:val="000000"/>
          <w:lang w:val="ru-RU"/>
        </w:rPr>
        <w:t xml:space="preserve"> утром было всё. Спасибо.</w:t>
      </w:r>
      <w:r w:rsidRPr="006B08A4">
        <w:rPr>
          <w:lang w:val="ru-RU"/>
        </w:rPr>
        <w:br/>
      </w:r>
      <w:r w:rsidRPr="006B08A4">
        <w:rPr>
          <w:color w:val="000000"/>
          <w:lang w:val="ru-RU"/>
        </w:rPr>
        <w:t>ДОБРОВОЛЬСКАЯ</w:t>
      </w:r>
      <w:r w:rsidRPr="006B08A4">
        <w:rPr>
          <w:lang w:val="ru-RU"/>
        </w:rPr>
        <w:br/>
      </w:r>
      <w:r w:rsidRPr="006B08A4">
        <w:rPr>
          <w:color w:val="000000"/>
          <w:lang w:val="ru-RU"/>
        </w:rPr>
        <w:t>Я могу вам заказать билет на завтра.</w:t>
      </w:r>
      <w:r w:rsidRPr="006B08A4">
        <w:rPr>
          <w:lang w:val="ru-RU"/>
        </w:rPr>
        <w:br/>
      </w:r>
      <w:r w:rsidRPr="006B08A4">
        <w:rPr>
          <w:color w:val="000000"/>
          <w:lang w:val="ru-RU"/>
        </w:rPr>
        <w:t>БОКОВ</w:t>
      </w:r>
      <w:r w:rsidRPr="006B08A4">
        <w:rPr>
          <w:lang w:val="ru-RU"/>
        </w:rPr>
        <w:br/>
      </w:r>
      <w:r w:rsidRPr="006B08A4">
        <w:rPr>
          <w:color w:val="000000"/>
          <w:lang w:val="ru-RU"/>
        </w:rPr>
        <w:t>Только сначала докажи, что это Панов, а не мой, ростовский.</w:t>
      </w:r>
      <w:r w:rsidRPr="006B08A4">
        <w:rPr>
          <w:lang w:val="ru-RU"/>
        </w:rPr>
        <w:br/>
      </w:r>
      <w:r w:rsidRPr="006B08A4">
        <w:rPr>
          <w:color w:val="000000"/>
          <w:lang w:val="ru-RU"/>
        </w:rPr>
        <w:t>ДОБРОВОЛЬСКАЯ</w:t>
      </w:r>
      <w:r w:rsidRPr="006B08A4">
        <w:rPr>
          <w:lang w:val="ru-RU"/>
        </w:rPr>
        <w:br/>
      </w:r>
      <w:r w:rsidRPr="006B08A4">
        <w:rPr>
          <w:color w:val="000000"/>
          <w:lang w:val="ru-RU"/>
        </w:rPr>
        <w:t>Но вы же уже сами как-то поняли и уверены, что это не ваш.</w:t>
      </w:r>
      <w:r w:rsidRPr="006B08A4">
        <w:rPr>
          <w:lang w:val="ru-RU"/>
        </w:rPr>
        <w:br/>
      </w:r>
      <w:r w:rsidRPr="006B08A4">
        <w:rPr>
          <w:color w:val="000000"/>
          <w:lang w:val="ru-RU"/>
        </w:rPr>
        <w:t>БОКОВ</w:t>
      </w:r>
      <w:r w:rsidRPr="006B08A4">
        <w:rPr>
          <w:lang w:val="ru-RU"/>
        </w:rPr>
        <w:br/>
      </w:r>
      <w:r w:rsidRPr="006B08A4">
        <w:rPr>
          <w:color w:val="000000"/>
          <w:lang w:val="ru-RU"/>
        </w:rPr>
        <w:t xml:space="preserve">Но хотелось бы посмотреть на вашу мастерскую работу! Я вот таких как вы деятелей прям ненавижу. Взять убитого горем человека – и на тюрьму, глядишь, он там удавится, и дело можно </w:t>
      </w:r>
      <w:proofErr w:type="spellStart"/>
      <w:proofErr w:type="gramStart"/>
      <w:r w:rsidRPr="006B08A4">
        <w:rPr>
          <w:color w:val="000000"/>
          <w:lang w:val="ru-RU"/>
        </w:rPr>
        <w:t>закрывать.Тьфу</w:t>
      </w:r>
      <w:proofErr w:type="spellEnd"/>
      <w:proofErr w:type="gramEnd"/>
      <w:r w:rsidRPr="006B08A4">
        <w:rPr>
          <w:color w:val="000000"/>
          <w:lang w:val="ru-RU"/>
        </w:rPr>
        <w:t>!</w:t>
      </w:r>
      <w:r w:rsidRPr="006B08A4">
        <w:rPr>
          <w:lang w:val="ru-RU"/>
        </w:rPr>
        <w:br/>
      </w:r>
      <w:r w:rsidRPr="006B08A4">
        <w:rPr>
          <w:color w:val="000000"/>
          <w:lang w:val="ru-RU"/>
        </w:rPr>
        <w:t>Добровольская выходит, резко хлопнув дверью.</w:t>
      </w:r>
    </w:p>
    <w:p w14:paraId="41052F07" w14:textId="77777777" w:rsidR="005A1CE3" w:rsidRPr="006B08A4" w:rsidRDefault="005A1CE3" w:rsidP="005A1CE3">
      <w:pPr>
        <w:rPr>
          <w:lang w:val="ru-RU"/>
        </w:rPr>
      </w:pPr>
    </w:p>
    <w:p w14:paraId="7EE9FBA0" w14:textId="3B366863" w:rsidR="005A1CE3" w:rsidRPr="006B08A4" w:rsidRDefault="005A1CE3" w:rsidP="005A1CE3">
      <w:pPr>
        <w:rPr>
          <w:lang w:val="ru-RU"/>
        </w:rPr>
      </w:pPr>
      <w:r w:rsidRPr="006B08A4">
        <w:rPr>
          <w:b/>
          <w:color w:val="000000"/>
          <w:lang w:val="ru-RU"/>
        </w:rPr>
        <w:t xml:space="preserve">1-16. НАТ. АВТОБУСНЫЙ ПАРК НОЧЬ 1. </w:t>
      </w:r>
      <w:r w:rsidRPr="006B08A4">
        <w:rPr>
          <w:lang w:val="ru-RU"/>
        </w:rPr>
        <w:br/>
      </w:r>
      <w:r w:rsidRPr="006B08A4">
        <w:rPr>
          <w:b/>
          <w:color w:val="000000"/>
          <w:lang w:val="ru-RU"/>
        </w:rPr>
        <w:t>ХВАН, ДИРЕКТОР АВТОПАРКА</w:t>
      </w:r>
      <w:r w:rsidR="006B08A4">
        <w:rPr>
          <w:b/>
          <w:color w:val="000000"/>
          <w:lang w:val="ru-RU"/>
        </w:rPr>
        <w:t xml:space="preserve">, </w:t>
      </w:r>
      <w:proofErr w:type="spellStart"/>
      <w:r w:rsidR="006B08A4">
        <w:rPr>
          <w:b/>
          <w:color w:val="000000"/>
          <w:lang w:val="ru-RU"/>
        </w:rPr>
        <w:t>диспечер</w:t>
      </w:r>
      <w:proofErr w:type="spellEnd"/>
      <w:r w:rsidR="006B08A4">
        <w:rPr>
          <w:b/>
          <w:color w:val="000000"/>
          <w:lang w:val="ru-RU"/>
        </w:rPr>
        <w:t xml:space="preserve"> женщина, водитель, водители (2)</w:t>
      </w:r>
      <w:r w:rsidRPr="006B08A4">
        <w:rPr>
          <w:b/>
          <w:color w:val="000000"/>
          <w:lang w:val="ru-RU"/>
        </w:rPr>
        <w:t xml:space="preserve"> (00:40)</w:t>
      </w:r>
      <w:r w:rsidRPr="006B08A4">
        <w:rPr>
          <w:lang w:val="ru-RU"/>
        </w:rPr>
        <w:br/>
      </w:r>
    </w:p>
    <w:p w14:paraId="71673264" w14:textId="77777777" w:rsidR="005A1CE3" w:rsidRPr="006B08A4" w:rsidRDefault="005A1CE3" w:rsidP="005A1CE3">
      <w:pPr>
        <w:rPr>
          <w:lang w:val="ru-RU"/>
        </w:rPr>
      </w:pPr>
      <w:proofErr w:type="spellStart"/>
      <w:r w:rsidRPr="006B08A4">
        <w:rPr>
          <w:color w:val="000000"/>
          <w:lang w:val="ru-RU"/>
        </w:rPr>
        <w:t>Хван</w:t>
      </w:r>
      <w:proofErr w:type="spellEnd"/>
      <w:r w:rsidRPr="006B08A4">
        <w:rPr>
          <w:color w:val="000000"/>
          <w:lang w:val="ru-RU"/>
        </w:rPr>
        <w:t xml:space="preserve"> разговаривает с водителями, ДИСПЕТЧЕРОМ и ДИРЕКТОРОМ автопарка. Все заспанные, явно их разбудили и привезли на работу.</w:t>
      </w:r>
    </w:p>
    <w:p w14:paraId="1F051D8B" w14:textId="77777777" w:rsidR="005A1CE3" w:rsidRPr="006B08A4" w:rsidRDefault="005A1CE3" w:rsidP="005A1CE3">
      <w:pPr>
        <w:rPr>
          <w:lang w:val="ru-RU"/>
        </w:rPr>
      </w:pPr>
    </w:p>
    <w:p w14:paraId="224B10AD" w14:textId="77777777" w:rsidR="005A1CE3" w:rsidRPr="006B08A4" w:rsidRDefault="005A1CE3" w:rsidP="005A1CE3">
      <w:pPr>
        <w:ind w:left="3166"/>
        <w:rPr>
          <w:lang w:val="ru-RU"/>
        </w:rPr>
      </w:pPr>
      <w:r w:rsidRPr="006B08A4">
        <w:rPr>
          <w:color w:val="000000"/>
          <w:lang w:val="ru-RU"/>
        </w:rPr>
        <w:t>ХВАН</w:t>
      </w:r>
    </w:p>
    <w:p w14:paraId="34CB72A6" w14:textId="77777777" w:rsidR="005A1CE3" w:rsidRPr="006B08A4" w:rsidRDefault="005A1CE3" w:rsidP="005A1CE3">
      <w:pPr>
        <w:ind w:left="1441" w:right="2161"/>
        <w:rPr>
          <w:lang w:val="ru-RU"/>
        </w:rPr>
      </w:pPr>
      <w:r w:rsidRPr="006B08A4">
        <w:rPr>
          <w:color w:val="000000"/>
          <w:lang w:val="ru-RU"/>
        </w:rPr>
        <w:t>Панова как охарактеризовать можете?</w:t>
      </w:r>
    </w:p>
    <w:p w14:paraId="7BFA0DD0" w14:textId="77777777" w:rsidR="005A1CE3" w:rsidRPr="006B08A4" w:rsidRDefault="005A1CE3" w:rsidP="005A1CE3">
      <w:pPr>
        <w:rPr>
          <w:lang w:val="ru-RU"/>
        </w:rPr>
      </w:pPr>
    </w:p>
    <w:p w14:paraId="42F0D7A7" w14:textId="77777777" w:rsidR="005A1CE3" w:rsidRPr="006B08A4" w:rsidRDefault="005A1CE3" w:rsidP="005A1CE3">
      <w:pPr>
        <w:ind w:left="3166"/>
        <w:rPr>
          <w:lang w:val="ru-RU"/>
        </w:rPr>
      </w:pPr>
      <w:r w:rsidRPr="006B08A4">
        <w:rPr>
          <w:color w:val="000000"/>
          <w:lang w:val="ru-RU"/>
        </w:rPr>
        <w:t>ДИРЕКТОР</w:t>
      </w:r>
    </w:p>
    <w:p w14:paraId="2C8DFB82" w14:textId="77777777" w:rsidR="005A1CE3" w:rsidRPr="006B08A4" w:rsidRDefault="005A1CE3" w:rsidP="005A1CE3">
      <w:pPr>
        <w:ind w:left="1441" w:right="2161"/>
        <w:rPr>
          <w:lang w:val="ru-RU"/>
        </w:rPr>
      </w:pPr>
      <w:r w:rsidRPr="006B08A4">
        <w:rPr>
          <w:color w:val="000000"/>
          <w:lang w:val="ru-RU"/>
        </w:rPr>
        <w:t>Ну… контуженный он, говорят. Я его, по-честному если, давно хотел уволить. На партком вызывал.</w:t>
      </w:r>
    </w:p>
    <w:p w14:paraId="5DF67BE6" w14:textId="77777777" w:rsidR="005A1CE3" w:rsidRPr="006B08A4" w:rsidRDefault="005A1CE3" w:rsidP="005A1CE3">
      <w:pPr>
        <w:rPr>
          <w:lang w:val="ru-RU"/>
        </w:rPr>
      </w:pPr>
    </w:p>
    <w:p w14:paraId="53FBFFF1" w14:textId="77777777" w:rsidR="005A1CE3" w:rsidRPr="006B08A4" w:rsidRDefault="005A1CE3" w:rsidP="005A1CE3">
      <w:pPr>
        <w:ind w:left="3166"/>
        <w:rPr>
          <w:lang w:val="ru-RU"/>
        </w:rPr>
      </w:pPr>
      <w:r w:rsidRPr="006B08A4">
        <w:rPr>
          <w:color w:val="000000"/>
          <w:lang w:val="ru-RU"/>
        </w:rPr>
        <w:t>ХВАН</w:t>
      </w:r>
    </w:p>
    <w:p w14:paraId="0596B525" w14:textId="77777777" w:rsidR="005A1CE3" w:rsidRPr="006B08A4" w:rsidRDefault="005A1CE3" w:rsidP="005A1CE3">
      <w:pPr>
        <w:ind w:left="1441" w:right="2161"/>
        <w:rPr>
          <w:lang w:val="ru-RU"/>
        </w:rPr>
      </w:pPr>
      <w:r w:rsidRPr="006B08A4">
        <w:rPr>
          <w:color w:val="000000"/>
          <w:lang w:val="ru-RU"/>
        </w:rPr>
        <w:t>За что?</w:t>
      </w:r>
    </w:p>
    <w:p w14:paraId="01AFF1D6" w14:textId="77777777" w:rsidR="005A1CE3" w:rsidRPr="006B08A4" w:rsidRDefault="005A1CE3" w:rsidP="005A1CE3">
      <w:pPr>
        <w:rPr>
          <w:lang w:val="ru-RU"/>
        </w:rPr>
      </w:pPr>
    </w:p>
    <w:p w14:paraId="55DD445B" w14:textId="77777777" w:rsidR="005A1CE3" w:rsidRPr="006B08A4" w:rsidRDefault="005A1CE3" w:rsidP="005A1CE3">
      <w:pPr>
        <w:ind w:left="3166"/>
        <w:rPr>
          <w:lang w:val="ru-RU"/>
        </w:rPr>
      </w:pPr>
      <w:r w:rsidRPr="006B08A4">
        <w:rPr>
          <w:color w:val="000000"/>
          <w:lang w:val="ru-RU"/>
        </w:rPr>
        <w:t>ДИРЕКТОР</w:t>
      </w:r>
    </w:p>
    <w:p w14:paraId="249437F2" w14:textId="77777777" w:rsidR="005A1CE3" w:rsidRPr="006B08A4" w:rsidRDefault="005A1CE3" w:rsidP="005A1CE3">
      <w:pPr>
        <w:ind w:left="1441" w:right="2161"/>
        <w:rPr>
          <w:lang w:val="ru-RU"/>
        </w:rPr>
      </w:pPr>
      <w:r w:rsidRPr="006B08A4">
        <w:rPr>
          <w:color w:val="000000"/>
          <w:lang w:val="ru-RU"/>
        </w:rPr>
        <w:t>Он несколько раз избивал пассажиров. Кто-то ему замечания делал - он сразу в драку.</w:t>
      </w:r>
    </w:p>
    <w:p w14:paraId="65330412" w14:textId="77777777" w:rsidR="005A1CE3" w:rsidRPr="006B08A4" w:rsidRDefault="005A1CE3" w:rsidP="005A1CE3">
      <w:pPr>
        <w:rPr>
          <w:lang w:val="ru-RU"/>
        </w:rPr>
      </w:pPr>
    </w:p>
    <w:p w14:paraId="7130197A" w14:textId="77777777" w:rsidR="005A1CE3" w:rsidRPr="006B08A4" w:rsidRDefault="005A1CE3" w:rsidP="005A1CE3">
      <w:pPr>
        <w:ind w:left="3166"/>
        <w:rPr>
          <w:lang w:val="ru-RU"/>
        </w:rPr>
      </w:pPr>
      <w:r w:rsidRPr="006B08A4">
        <w:rPr>
          <w:color w:val="000000"/>
          <w:lang w:val="ru-RU"/>
        </w:rPr>
        <w:t>ХВАН</w:t>
      </w:r>
    </w:p>
    <w:p w14:paraId="5D4E4F96" w14:textId="77777777" w:rsidR="005A1CE3" w:rsidRPr="006B08A4" w:rsidRDefault="005A1CE3" w:rsidP="005A1CE3">
      <w:pPr>
        <w:ind w:left="1441" w:right="2161"/>
        <w:rPr>
          <w:lang w:val="ru-RU"/>
        </w:rPr>
      </w:pPr>
      <w:r w:rsidRPr="006B08A4">
        <w:rPr>
          <w:color w:val="000000"/>
          <w:lang w:val="ru-RU"/>
        </w:rPr>
        <w:t>А вы что скажете?</w:t>
      </w:r>
    </w:p>
    <w:p w14:paraId="2050077C" w14:textId="77777777" w:rsidR="005A1CE3" w:rsidRPr="006B08A4" w:rsidRDefault="005A1CE3" w:rsidP="005A1CE3">
      <w:pPr>
        <w:rPr>
          <w:lang w:val="ru-RU"/>
        </w:rPr>
      </w:pPr>
    </w:p>
    <w:p w14:paraId="393BD94B" w14:textId="77777777" w:rsidR="005A1CE3" w:rsidRPr="006B08A4" w:rsidRDefault="005A1CE3" w:rsidP="005A1CE3">
      <w:pPr>
        <w:ind w:left="3166"/>
        <w:rPr>
          <w:lang w:val="ru-RU"/>
        </w:rPr>
      </w:pPr>
      <w:r w:rsidRPr="006B08A4">
        <w:rPr>
          <w:color w:val="000000"/>
          <w:lang w:val="ru-RU"/>
        </w:rPr>
        <w:lastRenderedPageBreak/>
        <w:t>ВОДИТЕЛЬ</w:t>
      </w:r>
    </w:p>
    <w:p w14:paraId="480BE365" w14:textId="77777777" w:rsidR="005A1CE3" w:rsidRPr="006B08A4" w:rsidRDefault="005A1CE3" w:rsidP="005A1CE3">
      <w:pPr>
        <w:ind w:left="1441" w:right="2161"/>
        <w:rPr>
          <w:lang w:val="ru-RU"/>
        </w:rPr>
      </w:pPr>
      <w:r w:rsidRPr="006B08A4">
        <w:rPr>
          <w:color w:val="000000"/>
          <w:lang w:val="ru-RU"/>
        </w:rPr>
        <w:t>Нормальный он мужик. Всегда поможет, прикроет, ну горячий да, как чайник - раз, и засвистел уже.</w:t>
      </w:r>
    </w:p>
    <w:p w14:paraId="0B1F68AB" w14:textId="77777777" w:rsidR="005A1CE3" w:rsidRPr="006B08A4" w:rsidRDefault="005A1CE3" w:rsidP="005A1CE3">
      <w:pPr>
        <w:rPr>
          <w:lang w:val="ru-RU"/>
        </w:rPr>
      </w:pPr>
    </w:p>
    <w:p w14:paraId="4EFF2CD4" w14:textId="77777777" w:rsidR="005A1CE3" w:rsidRPr="006B08A4" w:rsidRDefault="005A1CE3" w:rsidP="005A1CE3">
      <w:pPr>
        <w:ind w:left="3166"/>
        <w:rPr>
          <w:lang w:val="ru-RU"/>
        </w:rPr>
      </w:pPr>
      <w:r w:rsidRPr="006B08A4">
        <w:rPr>
          <w:color w:val="000000"/>
          <w:lang w:val="ru-RU"/>
        </w:rPr>
        <w:t>ХВАН</w:t>
      </w:r>
    </w:p>
    <w:p w14:paraId="2E67B083" w14:textId="77777777" w:rsidR="005A1CE3" w:rsidRPr="006B08A4" w:rsidRDefault="005A1CE3" w:rsidP="005A1CE3">
      <w:pPr>
        <w:ind w:left="1441" w:right="2161"/>
        <w:rPr>
          <w:lang w:val="ru-RU"/>
        </w:rPr>
      </w:pPr>
      <w:r w:rsidRPr="006B08A4">
        <w:rPr>
          <w:color w:val="000000"/>
          <w:lang w:val="ru-RU"/>
        </w:rPr>
        <w:t>В субботу работал? По минутам расписание дайте его.</w:t>
      </w:r>
    </w:p>
    <w:p w14:paraId="5AEB4FDB" w14:textId="77777777" w:rsidR="005A1CE3" w:rsidRPr="006B08A4" w:rsidRDefault="005A1CE3" w:rsidP="005A1CE3">
      <w:pPr>
        <w:rPr>
          <w:lang w:val="ru-RU"/>
        </w:rPr>
      </w:pPr>
    </w:p>
    <w:p w14:paraId="10635C3A" w14:textId="77777777" w:rsidR="005A1CE3" w:rsidRPr="006B08A4" w:rsidRDefault="005A1CE3" w:rsidP="005A1CE3">
      <w:pPr>
        <w:ind w:left="3166"/>
        <w:rPr>
          <w:lang w:val="ru-RU"/>
        </w:rPr>
      </w:pPr>
      <w:r w:rsidRPr="006B08A4">
        <w:rPr>
          <w:color w:val="000000"/>
          <w:lang w:val="ru-RU"/>
        </w:rPr>
        <w:t>ДИСПЕТЧЕР</w:t>
      </w:r>
    </w:p>
    <w:p w14:paraId="4ED5E47A" w14:textId="77777777" w:rsidR="005A1CE3" w:rsidRPr="006B08A4" w:rsidRDefault="005A1CE3" w:rsidP="005A1CE3">
      <w:pPr>
        <w:ind w:left="1441" w:right="2161"/>
        <w:rPr>
          <w:lang w:val="ru-RU"/>
        </w:rPr>
      </w:pPr>
      <w:r w:rsidRPr="006B08A4">
        <w:rPr>
          <w:color w:val="000000"/>
          <w:lang w:val="ru-RU"/>
        </w:rPr>
        <w:t>Это я сейчас посмотрю по журналу.</w:t>
      </w:r>
    </w:p>
    <w:p w14:paraId="7EAAFA21" w14:textId="77777777" w:rsidR="005A1CE3" w:rsidRPr="006B08A4" w:rsidRDefault="005A1CE3" w:rsidP="005A1CE3">
      <w:pPr>
        <w:rPr>
          <w:lang w:val="ru-RU"/>
        </w:rPr>
      </w:pPr>
    </w:p>
    <w:p w14:paraId="004AADB7" w14:textId="77777777" w:rsidR="005A1CE3" w:rsidRPr="006B08A4" w:rsidRDefault="005A1CE3" w:rsidP="005A1CE3">
      <w:pPr>
        <w:ind w:left="3166"/>
        <w:rPr>
          <w:lang w:val="ru-RU"/>
        </w:rPr>
      </w:pPr>
      <w:r w:rsidRPr="006B08A4">
        <w:rPr>
          <w:color w:val="000000"/>
          <w:lang w:val="ru-RU"/>
        </w:rPr>
        <w:t>ХВАН</w:t>
      </w:r>
    </w:p>
    <w:p w14:paraId="4BF70458" w14:textId="77777777" w:rsidR="005A1CE3" w:rsidRPr="006B08A4" w:rsidRDefault="005A1CE3" w:rsidP="005A1CE3">
      <w:pPr>
        <w:ind w:left="1441" w:right="2161"/>
        <w:rPr>
          <w:lang w:val="ru-RU"/>
        </w:rPr>
      </w:pPr>
      <w:r w:rsidRPr="006B08A4">
        <w:rPr>
          <w:color w:val="000000"/>
          <w:lang w:val="ru-RU"/>
        </w:rPr>
        <w:t>Автобус его покажете?</w:t>
      </w:r>
    </w:p>
    <w:p w14:paraId="5E6E8D05" w14:textId="77777777" w:rsidR="005A1CE3" w:rsidRPr="006B08A4" w:rsidRDefault="005A1CE3" w:rsidP="005A1CE3">
      <w:pPr>
        <w:rPr>
          <w:lang w:val="ru-RU"/>
        </w:rPr>
      </w:pPr>
    </w:p>
    <w:p w14:paraId="5224D401" w14:textId="77777777" w:rsidR="005A1CE3" w:rsidRPr="006B08A4" w:rsidRDefault="005A1CE3" w:rsidP="005A1CE3">
      <w:pPr>
        <w:rPr>
          <w:lang w:val="ru-RU"/>
        </w:rPr>
      </w:pPr>
      <w:r w:rsidRPr="006B08A4">
        <w:rPr>
          <w:color w:val="000000"/>
          <w:lang w:val="ru-RU"/>
        </w:rPr>
        <w:t xml:space="preserve">Водитель показывает на </w:t>
      </w:r>
      <w:proofErr w:type="spellStart"/>
      <w:r w:rsidRPr="006B08A4">
        <w:rPr>
          <w:color w:val="000000"/>
          <w:lang w:val="ru-RU"/>
        </w:rPr>
        <w:t>ПАЗик</w:t>
      </w:r>
      <w:proofErr w:type="spellEnd"/>
      <w:r w:rsidRPr="006B08A4">
        <w:rPr>
          <w:color w:val="000000"/>
          <w:lang w:val="ru-RU"/>
        </w:rPr>
        <w:t xml:space="preserve">, </w:t>
      </w:r>
      <w:proofErr w:type="spellStart"/>
      <w:r w:rsidRPr="006B08A4">
        <w:rPr>
          <w:color w:val="000000"/>
          <w:lang w:val="ru-RU"/>
        </w:rPr>
        <w:t>Хван</w:t>
      </w:r>
      <w:proofErr w:type="spellEnd"/>
      <w:r w:rsidRPr="006B08A4">
        <w:rPr>
          <w:color w:val="000000"/>
          <w:lang w:val="ru-RU"/>
        </w:rPr>
        <w:t xml:space="preserve"> подходит, залезает в кабину.</w:t>
      </w:r>
    </w:p>
    <w:p w14:paraId="69E6065F" w14:textId="77777777" w:rsidR="005A1CE3" w:rsidRPr="006B08A4" w:rsidRDefault="005A1CE3" w:rsidP="005A1CE3">
      <w:pPr>
        <w:rPr>
          <w:lang w:val="ru-RU"/>
        </w:rPr>
      </w:pPr>
    </w:p>
    <w:p w14:paraId="388F6CD0" w14:textId="798702FF" w:rsidR="005A1CE3" w:rsidRPr="006B08A4" w:rsidRDefault="005A1CE3" w:rsidP="005A1CE3">
      <w:pPr>
        <w:rPr>
          <w:lang w:val="ru-RU"/>
        </w:rPr>
      </w:pPr>
      <w:r w:rsidRPr="006B08A4">
        <w:rPr>
          <w:b/>
          <w:color w:val="000000"/>
          <w:lang w:val="ru-RU"/>
        </w:rPr>
        <w:t xml:space="preserve">1-17. НАТ. АВТОБУС.КАБИНА НОЧЬ 1. </w:t>
      </w:r>
      <w:r w:rsidRPr="006B08A4">
        <w:rPr>
          <w:lang w:val="ru-RU"/>
        </w:rPr>
        <w:br/>
      </w:r>
      <w:r w:rsidRPr="006B08A4">
        <w:rPr>
          <w:b/>
          <w:color w:val="000000"/>
          <w:lang w:val="ru-RU"/>
        </w:rPr>
        <w:t>ХВАН</w:t>
      </w:r>
      <w:r w:rsidR="006B08A4">
        <w:rPr>
          <w:b/>
          <w:color w:val="000000"/>
          <w:lang w:val="ru-RU"/>
        </w:rPr>
        <w:t>, водитель</w:t>
      </w:r>
      <w:r w:rsidRPr="006B08A4">
        <w:rPr>
          <w:b/>
          <w:color w:val="000000"/>
          <w:lang w:val="ru-RU"/>
        </w:rPr>
        <w:t xml:space="preserve"> (00:12)</w:t>
      </w:r>
      <w:r w:rsidRPr="006B08A4">
        <w:rPr>
          <w:lang w:val="ru-RU"/>
        </w:rPr>
        <w:br/>
      </w:r>
    </w:p>
    <w:p w14:paraId="714E3C87" w14:textId="77777777" w:rsidR="005A1CE3" w:rsidRPr="006B08A4" w:rsidRDefault="005A1CE3" w:rsidP="005A1CE3">
      <w:pPr>
        <w:rPr>
          <w:lang w:val="ru-RU"/>
        </w:rPr>
      </w:pPr>
      <w:r w:rsidRPr="006B08A4">
        <w:rPr>
          <w:color w:val="000000"/>
          <w:lang w:val="ru-RU"/>
        </w:rPr>
        <w:t>Рядом с вымпелом, висящем на лобовом стекле, - наклейка с девушкой в купальнике. На торпеде - календарик с переливающейся красоткой.</w:t>
      </w:r>
    </w:p>
    <w:p w14:paraId="6175067F" w14:textId="77777777" w:rsidR="005A1CE3" w:rsidRPr="006B08A4" w:rsidRDefault="005A1CE3" w:rsidP="005A1CE3">
      <w:pPr>
        <w:rPr>
          <w:lang w:val="ru-RU"/>
        </w:rPr>
      </w:pPr>
    </w:p>
    <w:p w14:paraId="61870EED" w14:textId="77777777" w:rsidR="005A1CE3" w:rsidRPr="006B08A4" w:rsidRDefault="005A1CE3" w:rsidP="005A1CE3">
      <w:pPr>
        <w:ind w:left="3166"/>
        <w:rPr>
          <w:lang w:val="ru-RU"/>
        </w:rPr>
      </w:pPr>
      <w:r w:rsidRPr="006B08A4">
        <w:rPr>
          <w:color w:val="000000"/>
          <w:lang w:val="ru-RU"/>
        </w:rPr>
        <w:t>ХВАН</w:t>
      </w:r>
    </w:p>
    <w:p w14:paraId="15547D4E" w14:textId="77777777" w:rsidR="005A1CE3" w:rsidRPr="006B08A4" w:rsidRDefault="005A1CE3" w:rsidP="005A1CE3">
      <w:pPr>
        <w:ind w:left="1441" w:right="2161"/>
        <w:rPr>
          <w:lang w:val="ru-RU"/>
        </w:rPr>
      </w:pPr>
      <w:r w:rsidRPr="006B08A4">
        <w:rPr>
          <w:color w:val="000000"/>
          <w:lang w:val="ru-RU"/>
        </w:rPr>
        <w:t>Он озабоченный, что ли?</w:t>
      </w:r>
    </w:p>
    <w:p w14:paraId="6557DFB1" w14:textId="77777777" w:rsidR="005A1CE3" w:rsidRPr="006B08A4" w:rsidRDefault="005A1CE3" w:rsidP="005A1CE3">
      <w:pPr>
        <w:rPr>
          <w:lang w:val="ru-RU"/>
        </w:rPr>
      </w:pPr>
    </w:p>
    <w:p w14:paraId="772D78A4" w14:textId="77777777" w:rsidR="005A1CE3" w:rsidRPr="006B08A4" w:rsidRDefault="005A1CE3" w:rsidP="005A1CE3">
      <w:pPr>
        <w:ind w:left="3166"/>
        <w:rPr>
          <w:lang w:val="ru-RU"/>
        </w:rPr>
      </w:pPr>
      <w:r w:rsidRPr="006B08A4">
        <w:rPr>
          <w:color w:val="000000"/>
          <w:lang w:val="ru-RU"/>
        </w:rPr>
        <w:t>ВОДИТЕЛЬ</w:t>
      </w:r>
    </w:p>
    <w:p w14:paraId="267A28A3" w14:textId="77777777" w:rsidR="005A1CE3" w:rsidRPr="006B08A4" w:rsidRDefault="005A1CE3" w:rsidP="005A1CE3">
      <w:pPr>
        <w:ind w:left="1441" w:right="2161"/>
        <w:rPr>
          <w:lang w:val="ru-RU"/>
        </w:rPr>
      </w:pPr>
      <w:proofErr w:type="spellStart"/>
      <w:r w:rsidRPr="006B08A4">
        <w:rPr>
          <w:color w:val="000000"/>
          <w:lang w:val="ru-RU"/>
        </w:rPr>
        <w:t>Нууу</w:t>
      </w:r>
      <w:proofErr w:type="spellEnd"/>
      <w:r w:rsidRPr="006B08A4">
        <w:rPr>
          <w:color w:val="000000"/>
          <w:lang w:val="ru-RU"/>
        </w:rPr>
        <w:t>… просто же красиво. Чего сразу озабоченный?</w:t>
      </w:r>
    </w:p>
    <w:p w14:paraId="3775AED6" w14:textId="77777777" w:rsidR="005A1CE3" w:rsidRPr="006B08A4" w:rsidRDefault="005A1CE3" w:rsidP="005A1CE3">
      <w:pPr>
        <w:rPr>
          <w:lang w:val="ru-RU"/>
        </w:rPr>
      </w:pPr>
    </w:p>
    <w:p w14:paraId="38C1155E" w14:textId="26121A63" w:rsidR="005A1CE3" w:rsidRPr="006B08A4" w:rsidRDefault="005A1CE3" w:rsidP="005A1CE3">
      <w:pPr>
        <w:rPr>
          <w:lang w:val="ru-RU"/>
        </w:rPr>
      </w:pPr>
      <w:r w:rsidRPr="006B08A4">
        <w:rPr>
          <w:b/>
          <w:color w:val="000000"/>
          <w:lang w:val="ru-RU"/>
        </w:rPr>
        <w:t xml:space="preserve">1-18. ИНТ. ОТДЕЛЕНИЕ МИЛИЦИИ ОДИНЦОВО.КАБИНЕТ СЛЕДОВАТЕЛЕЙ НОЧЬ 2. </w:t>
      </w:r>
      <w:r w:rsidRPr="006B08A4">
        <w:rPr>
          <w:lang w:val="ru-RU"/>
        </w:rPr>
        <w:br/>
      </w:r>
      <w:r w:rsidRPr="006B08A4">
        <w:rPr>
          <w:b/>
          <w:color w:val="000000"/>
          <w:lang w:val="ru-RU"/>
        </w:rPr>
        <w:t>БОКОВ</w:t>
      </w:r>
      <w:r w:rsidR="00DC62A2">
        <w:rPr>
          <w:b/>
          <w:color w:val="000000"/>
          <w:lang w:val="ru-RU"/>
        </w:rPr>
        <w:t>, Марина ЗК</w:t>
      </w:r>
      <w:r w:rsidRPr="006B08A4">
        <w:rPr>
          <w:b/>
          <w:color w:val="000000"/>
          <w:lang w:val="ru-RU"/>
        </w:rPr>
        <w:t xml:space="preserve"> (00:38)</w:t>
      </w:r>
      <w:r w:rsidRPr="006B08A4">
        <w:rPr>
          <w:lang w:val="ru-RU"/>
        </w:rPr>
        <w:br/>
      </w:r>
    </w:p>
    <w:p w14:paraId="625D97E1" w14:textId="77777777" w:rsidR="005A1CE3" w:rsidRPr="006B08A4" w:rsidRDefault="005A1CE3" w:rsidP="005A1CE3">
      <w:pPr>
        <w:rPr>
          <w:lang w:val="ru-RU"/>
        </w:rPr>
      </w:pPr>
      <w:r w:rsidRPr="006B08A4">
        <w:rPr>
          <w:color w:val="000000"/>
          <w:lang w:val="ru-RU"/>
        </w:rPr>
        <w:t>Боков звонит по телефону.</w:t>
      </w:r>
    </w:p>
    <w:p w14:paraId="3B987FAF" w14:textId="77777777" w:rsidR="005A1CE3" w:rsidRPr="006B08A4" w:rsidRDefault="005A1CE3" w:rsidP="005A1CE3">
      <w:pPr>
        <w:rPr>
          <w:lang w:val="ru-RU"/>
        </w:rPr>
      </w:pPr>
    </w:p>
    <w:p w14:paraId="64673A75" w14:textId="77777777" w:rsidR="005A1CE3" w:rsidRPr="006B08A4" w:rsidRDefault="005A1CE3" w:rsidP="005A1CE3">
      <w:pPr>
        <w:ind w:left="3166"/>
        <w:rPr>
          <w:lang w:val="ru-RU"/>
        </w:rPr>
      </w:pPr>
      <w:r w:rsidRPr="006B08A4">
        <w:rPr>
          <w:color w:val="000000"/>
          <w:lang w:val="ru-RU"/>
        </w:rPr>
        <w:t>БОКОВ</w:t>
      </w:r>
    </w:p>
    <w:p w14:paraId="673A8B32" w14:textId="77777777" w:rsidR="005A1CE3" w:rsidRPr="006B08A4" w:rsidRDefault="005A1CE3" w:rsidP="005A1CE3">
      <w:pPr>
        <w:ind w:left="1441" w:right="2161"/>
        <w:rPr>
          <w:lang w:val="ru-RU"/>
        </w:rPr>
      </w:pPr>
      <w:r w:rsidRPr="006B08A4">
        <w:rPr>
          <w:color w:val="000000"/>
          <w:lang w:val="ru-RU"/>
        </w:rPr>
        <w:t>Привет, прости, что разбудил, номер мой запиши, 630 27 11.</w:t>
      </w:r>
    </w:p>
    <w:p w14:paraId="4BFADE32" w14:textId="77777777" w:rsidR="005A1CE3" w:rsidRPr="006B08A4" w:rsidRDefault="005A1CE3" w:rsidP="005A1CE3">
      <w:pPr>
        <w:rPr>
          <w:lang w:val="ru-RU"/>
        </w:rPr>
      </w:pPr>
    </w:p>
    <w:p w14:paraId="722B069E" w14:textId="77777777" w:rsidR="005A1CE3" w:rsidRPr="006B08A4" w:rsidRDefault="005A1CE3" w:rsidP="005A1CE3">
      <w:pPr>
        <w:ind w:left="3166"/>
        <w:rPr>
          <w:lang w:val="ru-RU"/>
        </w:rPr>
      </w:pPr>
      <w:r w:rsidRPr="006B08A4">
        <w:rPr>
          <w:color w:val="000000"/>
          <w:lang w:val="ru-RU"/>
        </w:rPr>
        <w:t>МАРИНА (ЗК)</w:t>
      </w:r>
    </w:p>
    <w:p w14:paraId="77A9CF29" w14:textId="77777777" w:rsidR="005A1CE3" w:rsidRPr="006B08A4" w:rsidRDefault="005A1CE3" w:rsidP="005A1CE3">
      <w:pPr>
        <w:ind w:left="1441" w:right="2161"/>
        <w:rPr>
          <w:lang w:val="ru-RU"/>
        </w:rPr>
      </w:pPr>
      <w:r w:rsidRPr="006B08A4">
        <w:rPr>
          <w:color w:val="000000"/>
          <w:lang w:val="ru-RU"/>
        </w:rPr>
        <w:t>Не разбудил, мне больно очень.</w:t>
      </w:r>
    </w:p>
    <w:p w14:paraId="487D4A29" w14:textId="77777777" w:rsidR="005A1CE3" w:rsidRPr="006B08A4" w:rsidRDefault="005A1CE3" w:rsidP="005A1CE3">
      <w:pPr>
        <w:rPr>
          <w:lang w:val="ru-RU"/>
        </w:rPr>
      </w:pPr>
    </w:p>
    <w:p w14:paraId="0992E0E3" w14:textId="77777777" w:rsidR="005A1CE3" w:rsidRPr="006B08A4" w:rsidRDefault="005A1CE3" w:rsidP="005A1CE3">
      <w:pPr>
        <w:rPr>
          <w:lang w:val="ru-RU"/>
        </w:rPr>
      </w:pPr>
      <w:r w:rsidRPr="006B08A4">
        <w:rPr>
          <w:color w:val="000000"/>
          <w:lang w:val="ru-RU"/>
        </w:rPr>
        <w:t>Голос такой тихий и хриплый, что слова едва можно разобрать.</w:t>
      </w:r>
    </w:p>
    <w:p w14:paraId="62CA1DB5" w14:textId="77777777" w:rsidR="005A1CE3" w:rsidRPr="006B08A4" w:rsidRDefault="005A1CE3" w:rsidP="005A1CE3">
      <w:pPr>
        <w:rPr>
          <w:lang w:val="ru-RU"/>
        </w:rPr>
      </w:pPr>
    </w:p>
    <w:p w14:paraId="7EE2A043" w14:textId="77777777" w:rsidR="005A1CE3" w:rsidRPr="006B08A4" w:rsidRDefault="005A1CE3" w:rsidP="005A1CE3">
      <w:pPr>
        <w:ind w:left="3166"/>
        <w:rPr>
          <w:lang w:val="ru-RU"/>
        </w:rPr>
      </w:pPr>
      <w:r w:rsidRPr="006B08A4">
        <w:rPr>
          <w:color w:val="000000"/>
          <w:lang w:val="ru-RU"/>
        </w:rPr>
        <w:t>БОКОВ</w:t>
      </w:r>
    </w:p>
    <w:p w14:paraId="572B1FAD" w14:textId="77777777" w:rsidR="005A1CE3" w:rsidRPr="006B08A4" w:rsidRDefault="005A1CE3" w:rsidP="005A1CE3">
      <w:pPr>
        <w:ind w:left="1441" w:right="2161"/>
        <w:rPr>
          <w:lang w:val="ru-RU"/>
        </w:rPr>
      </w:pPr>
      <w:r w:rsidRPr="006B08A4">
        <w:rPr>
          <w:color w:val="000000"/>
          <w:lang w:val="ru-RU"/>
        </w:rPr>
        <w:t>Я приеду ночью и в больницу поедем сразу. Если что - сразу звони. Целую. Спи.</w:t>
      </w:r>
    </w:p>
    <w:p w14:paraId="2C6B1B12" w14:textId="77777777" w:rsidR="005A1CE3" w:rsidRPr="006B08A4" w:rsidRDefault="005A1CE3" w:rsidP="005A1CE3">
      <w:pPr>
        <w:rPr>
          <w:lang w:val="ru-RU"/>
        </w:rPr>
      </w:pPr>
    </w:p>
    <w:p w14:paraId="23FA589C" w14:textId="77777777" w:rsidR="005A1CE3" w:rsidRPr="006B08A4" w:rsidRDefault="005A1CE3" w:rsidP="005A1CE3">
      <w:pPr>
        <w:rPr>
          <w:lang w:val="ru-RU"/>
        </w:rPr>
      </w:pPr>
      <w:r w:rsidRPr="006B08A4">
        <w:rPr>
          <w:color w:val="000000"/>
          <w:lang w:val="ru-RU"/>
        </w:rPr>
        <w:t>По окончании разговора Боков резко кладёт трубку, закуривает.</w:t>
      </w:r>
    </w:p>
    <w:p w14:paraId="56260EB2" w14:textId="77777777" w:rsidR="005A1CE3" w:rsidRPr="006B08A4" w:rsidRDefault="005A1CE3" w:rsidP="005A1CE3">
      <w:pPr>
        <w:rPr>
          <w:lang w:val="ru-RU"/>
        </w:rPr>
      </w:pPr>
    </w:p>
    <w:p w14:paraId="0D0E9B15" w14:textId="77777777" w:rsidR="005A1CE3" w:rsidRPr="006B08A4" w:rsidRDefault="005A1CE3" w:rsidP="005A1CE3">
      <w:pPr>
        <w:rPr>
          <w:lang w:val="ru-RU"/>
        </w:rPr>
      </w:pPr>
      <w:r w:rsidRPr="006B08A4">
        <w:rPr>
          <w:color w:val="000000"/>
          <w:lang w:val="ru-RU"/>
        </w:rPr>
        <w:lastRenderedPageBreak/>
        <w:t>Мы видим только очень быстро сгорающую сигарету, так бывает, когда человек делает одну затяжку за другой, то есть курит не в удовольствие, а от нервов.</w:t>
      </w:r>
    </w:p>
    <w:p w14:paraId="046034FF" w14:textId="77777777" w:rsidR="005A1CE3" w:rsidRPr="006B08A4" w:rsidRDefault="005A1CE3" w:rsidP="005A1CE3">
      <w:pPr>
        <w:rPr>
          <w:lang w:val="ru-RU"/>
        </w:rPr>
      </w:pPr>
    </w:p>
    <w:p w14:paraId="79DDCF3C" w14:textId="1C4DB3B8" w:rsidR="005A1CE3" w:rsidRPr="006B08A4" w:rsidRDefault="005A1CE3" w:rsidP="005A1CE3">
      <w:pPr>
        <w:rPr>
          <w:lang w:val="ru-RU"/>
        </w:rPr>
      </w:pPr>
      <w:r w:rsidRPr="006B08A4">
        <w:rPr>
          <w:b/>
          <w:color w:val="000000"/>
          <w:lang w:val="ru-RU"/>
        </w:rPr>
        <w:t xml:space="preserve">1-19. НАТ. ЛЕС.ЧАЩА УТРО 2. </w:t>
      </w:r>
      <w:r w:rsidRPr="006B08A4">
        <w:rPr>
          <w:lang w:val="ru-RU"/>
        </w:rPr>
        <w:br/>
      </w:r>
      <w:r w:rsidRPr="006B08A4">
        <w:rPr>
          <w:b/>
          <w:color w:val="000000"/>
          <w:lang w:val="ru-RU"/>
        </w:rPr>
        <w:t xml:space="preserve"> </w:t>
      </w:r>
      <w:r w:rsidR="00DC62A2">
        <w:rPr>
          <w:b/>
          <w:color w:val="000000"/>
          <w:lang w:val="ru-RU"/>
        </w:rPr>
        <w:t>сотрудник милиции 3, курсанты военные (25), сотрудники милиции (</w:t>
      </w:r>
      <w:proofErr w:type="gramStart"/>
      <w:r w:rsidR="00DC62A2">
        <w:rPr>
          <w:b/>
          <w:color w:val="000000"/>
          <w:lang w:val="ru-RU"/>
        </w:rPr>
        <w:t>24)</w:t>
      </w:r>
      <w:r w:rsidRPr="006B08A4">
        <w:rPr>
          <w:b/>
          <w:color w:val="000000"/>
          <w:lang w:val="ru-RU"/>
        </w:rPr>
        <w:t>(</w:t>
      </w:r>
      <w:proofErr w:type="gramEnd"/>
      <w:r w:rsidRPr="006B08A4">
        <w:rPr>
          <w:b/>
          <w:color w:val="000000"/>
          <w:lang w:val="ru-RU"/>
        </w:rPr>
        <w:t>00:05)</w:t>
      </w:r>
      <w:r w:rsidRPr="006B08A4">
        <w:rPr>
          <w:lang w:val="ru-RU"/>
        </w:rPr>
        <w:br/>
      </w:r>
    </w:p>
    <w:p w14:paraId="4D641E44" w14:textId="77777777" w:rsidR="005A1CE3" w:rsidRPr="006B08A4" w:rsidRDefault="005A1CE3" w:rsidP="005A1CE3">
      <w:pPr>
        <w:rPr>
          <w:lang w:val="ru-RU"/>
        </w:rPr>
      </w:pPr>
      <w:r w:rsidRPr="006B08A4">
        <w:rPr>
          <w:color w:val="000000"/>
          <w:lang w:val="ru-RU"/>
        </w:rPr>
        <w:t>Масштабная сцена. Цепь курсантов и милиционеров прочёсывает лес.</w:t>
      </w:r>
    </w:p>
    <w:p w14:paraId="14E9FF15" w14:textId="77777777" w:rsidR="005A1CE3" w:rsidRPr="006B08A4" w:rsidRDefault="005A1CE3" w:rsidP="005A1CE3">
      <w:pPr>
        <w:rPr>
          <w:lang w:val="ru-RU"/>
        </w:rPr>
      </w:pPr>
    </w:p>
    <w:p w14:paraId="6FEB7D13" w14:textId="77777777" w:rsidR="005A1CE3" w:rsidRPr="006B08A4" w:rsidRDefault="005A1CE3" w:rsidP="005A1CE3">
      <w:pPr>
        <w:ind w:left="3166"/>
        <w:rPr>
          <w:lang w:val="ru-RU"/>
        </w:rPr>
      </w:pPr>
      <w:r w:rsidRPr="006B08A4">
        <w:rPr>
          <w:color w:val="000000"/>
          <w:lang w:val="ru-RU"/>
        </w:rPr>
        <w:t>ГОЛОС (ЗК)</w:t>
      </w:r>
    </w:p>
    <w:p w14:paraId="382A47CD" w14:textId="77777777" w:rsidR="005A1CE3" w:rsidRPr="006B08A4" w:rsidRDefault="005A1CE3" w:rsidP="005A1CE3">
      <w:pPr>
        <w:ind w:left="1441" w:right="2161"/>
        <w:rPr>
          <w:lang w:val="ru-RU"/>
        </w:rPr>
      </w:pPr>
      <w:r w:rsidRPr="006B08A4">
        <w:rPr>
          <w:color w:val="000000"/>
          <w:lang w:val="ru-RU"/>
        </w:rPr>
        <w:t>Велосипед “Орлёнок”, синего цвета...</w:t>
      </w:r>
    </w:p>
    <w:p w14:paraId="49114DBA" w14:textId="77777777" w:rsidR="005A1CE3" w:rsidRPr="006B08A4" w:rsidRDefault="005A1CE3" w:rsidP="005A1CE3">
      <w:pPr>
        <w:rPr>
          <w:lang w:val="ru-RU"/>
        </w:rPr>
      </w:pPr>
    </w:p>
    <w:p w14:paraId="37DFB2A3" w14:textId="1004EF97" w:rsidR="005A1CE3" w:rsidRPr="006B08A4" w:rsidRDefault="005A1CE3" w:rsidP="005A1CE3">
      <w:pPr>
        <w:rPr>
          <w:lang w:val="ru-RU"/>
        </w:rPr>
      </w:pPr>
      <w:r w:rsidRPr="006B08A4">
        <w:rPr>
          <w:b/>
          <w:color w:val="000000"/>
          <w:lang w:val="ru-RU"/>
        </w:rPr>
        <w:t>1-19-</w:t>
      </w:r>
      <w:r>
        <w:rPr>
          <w:b/>
          <w:color w:val="000000"/>
        </w:rPr>
        <w:t>A</w:t>
      </w:r>
      <w:r w:rsidRPr="006B08A4">
        <w:rPr>
          <w:b/>
          <w:color w:val="000000"/>
          <w:lang w:val="ru-RU"/>
        </w:rPr>
        <w:t xml:space="preserve">. НАТ. ЛЕС.ЧАЩА УТРО 2. </w:t>
      </w:r>
      <w:r w:rsidRPr="006B08A4">
        <w:rPr>
          <w:lang w:val="ru-RU"/>
        </w:rPr>
        <w:br/>
      </w:r>
      <w:r w:rsidRPr="006B08A4">
        <w:rPr>
          <w:b/>
          <w:color w:val="000000"/>
          <w:lang w:val="ru-RU"/>
        </w:rPr>
        <w:t>ЭКСПЕРТ, ЭКСПЕРТ 1, ЭКСПЕРТ-ФОТОГРАФ, КИНОЛОГ</w:t>
      </w:r>
      <w:r w:rsidR="00DC62A2">
        <w:rPr>
          <w:b/>
          <w:color w:val="000000"/>
          <w:lang w:val="ru-RU"/>
        </w:rPr>
        <w:t>, сотрудник милиции 3, понятые (2), сотрудники милиции (24), немецкая овчарка</w:t>
      </w:r>
      <w:r w:rsidRPr="006B08A4">
        <w:rPr>
          <w:b/>
          <w:color w:val="000000"/>
          <w:lang w:val="ru-RU"/>
        </w:rPr>
        <w:t xml:space="preserve"> (00:07)</w:t>
      </w:r>
      <w:r w:rsidRPr="006B08A4">
        <w:rPr>
          <w:lang w:val="ru-RU"/>
        </w:rPr>
        <w:br/>
      </w:r>
    </w:p>
    <w:p w14:paraId="1BD4D76E" w14:textId="77777777" w:rsidR="005A1CE3" w:rsidRPr="006B08A4" w:rsidRDefault="005A1CE3" w:rsidP="005A1CE3">
      <w:pPr>
        <w:rPr>
          <w:lang w:val="ru-RU"/>
        </w:rPr>
      </w:pPr>
      <w:r w:rsidRPr="006B08A4">
        <w:rPr>
          <w:color w:val="000000"/>
          <w:lang w:val="ru-RU"/>
        </w:rPr>
        <w:t>Прислонённый к дереву велосипед "Орлёнок", чуть дальше – удочки, пакет с рыбой.</w:t>
      </w:r>
      <w:r w:rsidRPr="006B08A4">
        <w:rPr>
          <w:lang w:val="ru-RU"/>
        </w:rPr>
        <w:br/>
      </w:r>
      <w:r w:rsidRPr="006B08A4">
        <w:rPr>
          <w:color w:val="000000"/>
          <w:lang w:val="ru-RU"/>
        </w:rPr>
        <w:t>Работают эксперты и понятые. Человек, присев на корточки, записывает.</w:t>
      </w:r>
    </w:p>
    <w:p w14:paraId="4F5963FD" w14:textId="77777777" w:rsidR="005A1CE3" w:rsidRPr="006B08A4" w:rsidRDefault="005A1CE3" w:rsidP="005A1CE3">
      <w:pPr>
        <w:rPr>
          <w:lang w:val="ru-RU"/>
        </w:rPr>
      </w:pPr>
    </w:p>
    <w:p w14:paraId="335DB043" w14:textId="64F23097" w:rsidR="005A1CE3" w:rsidRPr="006B08A4" w:rsidRDefault="005A1CE3" w:rsidP="005A1CE3">
      <w:pPr>
        <w:rPr>
          <w:lang w:val="ru-RU"/>
        </w:rPr>
      </w:pPr>
      <w:r w:rsidRPr="006B08A4">
        <w:rPr>
          <w:b/>
          <w:color w:val="000000"/>
          <w:lang w:val="ru-RU"/>
        </w:rPr>
        <w:t>1-19-</w:t>
      </w:r>
      <w:r>
        <w:rPr>
          <w:b/>
          <w:color w:val="000000"/>
        </w:rPr>
        <w:t>B</w:t>
      </w:r>
      <w:r w:rsidRPr="006B08A4">
        <w:rPr>
          <w:b/>
          <w:color w:val="000000"/>
          <w:lang w:val="ru-RU"/>
        </w:rPr>
        <w:t xml:space="preserve">. НАТ. ЛЕС.ЛЕСНАЯ ТРОПА МЕСТО УБИЙСТВА УТРО 2. </w:t>
      </w:r>
      <w:r w:rsidRPr="006B08A4">
        <w:rPr>
          <w:lang w:val="ru-RU"/>
        </w:rPr>
        <w:br/>
      </w:r>
      <w:r w:rsidRPr="006B08A4">
        <w:rPr>
          <w:b/>
          <w:color w:val="000000"/>
          <w:lang w:val="ru-RU"/>
        </w:rPr>
        <w:t>КИНОЛОГ</w:t>
      </w:r>
      <w:r w:rsidR="00DC62A2">
        <w:rPr>
          <w:b/>
          <w:color w:val="000000"/>
          <w:lang w:val="ru-RU"/>
        </w:rPr>
        <w:t xml:space="preserve">, немецкая </w:t>
      </w:r>
      <w:proofErr w:type="gramStart"/>
      <w:r w:rsidR="00DC62A2">
        <w:rPr>
          <w:b/>
          <w:color w:val="000000"/>
          <w:lang w:val="ru-RU"/>
        </w:rPr>
        <w:t>овчарка</w:t>
      </w:r>
      <w:r w:rsidRPr="006B08A4">
        <w:rPr>
          <w:b/>
          <w:color w:val="000000"/>
          <w:lang w:val="ru-RU"/>
        </w:rPr>
        <w:t>(</w:t>
      </w:r>
      <w:proofErr w:type="gramEnd"/>
      <w:r w:rsidRPr="006B08A4">
        <w:rPr>
          <w:b/>
          <w:color w:val="000000"/>
          <w:lang w:val="ru-RU"/>
        </w:rPr>
        <w:t>00:29)</w:t>
      </w:r>
      <w:r w:rsidRPr="006B08A4">
        <w:rPr>
          <w:lang w:val="ru-RU"/>
        </w:rPr>
        <w:br/>
      </w:r>
    </w:p>
    <w:p w14:paraId="2C3FBB87" w14:textId="77777777" w:rsidR="005A1CE3" w:rsidRPr="006B08A4" w:rsidRDefault="005A1CE3" w:rsidP="005A1CE3">
      <w:pPr>
        <w:rPr>
          <w:lang w:val="ru-RU"/>
        </w:rPr>
      </w:pPr>
      <w:r w:rsidRPr="006B08A4">
        <w:rPr>
          <w:color w:val="000000"/>
          <w:lang w:val="ru-RU"/>
        </w:rPr>
        <w:t>Собака, похоже, бежит по следу отца: через лес, на опушку, лесная тропа, раскатанная велосипедами.</w:t>
      </w:r>
      <w:r w:rsidRPr="006B08A4">
        <w:rPr>
          <w:lang w:val="ru-RU"/>
        </w:rPr>
        <w:br/>
      </w:r>
      <w:r w:rsidRPr="006B08A4">
        <w:rPr>
          <w:color w:val="000000"/>
          <w:lang w:val="ru-RU"/>
        </w:rPr>
        <w:t>Овчарка движется быстро, хотя иногда лапы соскальзывают в грязь, физически чувствуешь, насколько недружелюбен лес вокруг: чёрный, ледяной, продуваемый. Наконец след приводит к месту трагедии. Похоже, крови было много, но сейчас она осталась только некоторых лужицах. Красная вода… никаких предметов или одежды. Кинолог останавливается и вызывает по рации экспертов.</w:t>
      </w:r>
    </w:p>
    <w:p w14:paraId="240A04EF" w14:textId="77777777" w:rsidR="005A1CE3" w:rsidRPr="006B08A4" w:rsidRDefault="005A1CE3" w:rsidP="005A1CE3">
      <w:pPr>
        <w:rPr>
          <w:lang w:val="ru-RU"/>
        </w:rPr>
      </w:pPr>
    </w:p>
    <w:p w14:paraId="2F6C04F7" w14:textId="2D59D569" w:rsidR="005A1CE3" w:rsidRPr="006B08A4" w:rsidRDefault="005A1CE3" w:rsidP="005A1CE3">
      <w:pPr>
        <w:rPr>
          <w:lang w:val="ru-RU"/>
        </w:rPr>
      </w:pPr>
      <w:r w:rsidRPr="006B08A4">
        <w:rPr>
          <w:b/>
          <w:color w:val="000000"/>
          <w:lang w:val="ru-RU"/>
        </w:rPr>
        <w:t xml:space="preserve">1-19- </w:t>
      </w:r>
      <w:r>
        <w:rPr>
          <w:b/>
          <w:color w:val="000000"/>
        </w:rPr>
        <w:t>D</w:t>
      </w:r>
      <w:r w:rsidRPr="006B08A4">
        <w:rPr>
          <w:b/>
          <w:color w:val="000000"/>
          <w:lang w:val="ru-RU"/>
        </w:rPr>
        <w:t xml:space="preserve">. НАТ. ЛЕС.МЕСТО УБИЙСТВА УТРО 2. </w:t>
      </w:r>
      <w:r w:rsidRPr="006B08A4">
        <w:rPr>
          <w:lang w:val="ru-RU"/>
        </w:rPr>
        <w:br/>
      </w:r>
      <w:r w:rsidRPr="006B08A4">
        <w:rPr>
          <w:b/>
          <w:color w:val="000000"/>
          <w:lang w:val="ru-RU"/>
        </w:rPr>
        <w:t>БОКОВ, ДОБРОВОЛЬСКАЯ, ЭКСПЕРТ, ЭКСПЕРТ-ФОТОГРАФ, ЭКСПЕРТ 1, КИНОЛОГ</w:t>
      </w:r>
      <w:r w:rsidR="00DC62A2">
        <w:rPr>
          <w:b/>
          <w:color w:val="000000"/>
          <w:lang w:val="ru-RU"/>
        </w:rPr>
        <w:t>, немецкая овчарка</w:t>
      </w:r>
      <w:r w:rsidRPr="006B08A4">
        <w:rPr>
          <w:lang w:val="ru-RU"/>
        </w:rPr>
        <w:br/>
      </w:r>
    </w:p>
    <w:p w14:paraId="5E073DC9" w14:textId="77777777" w:rsidR="005A1CE3" w:rsidRPr="006B08A4" w:rsidRDefault="005A1CE3" w:rsidP="005A1CE3">
      <w:pPr>
        <w:rPr>
          <w:lang w:val="ru-RU"/>
        </w:rPr>
      </w:pPr>
      <w:r w:rsidRPr="006B08A4">
        <w:rPr>
          <w:color w:val="000000"/>
          <w:lang w:val="ru-RU"/>
        </w:rPr>
        <w:t xml:space="preserve">Боков явно разочарован </w:t>
      </w:r>
      <w:proofErr w:type="spellStart"/>
      <w:r w:rsidRPr="006B08A4">
        <w:rPr>
          <w:color w:val="000000"/>
          <w:lang w:val="ru-RU"/>
        </w:rPr>
        <w:t>минималистичностью</w:t>
      </w:r>
      <w:proofErr w:type="spellEnd"/>
      <w:r w:rsidRPr="006B08A4">
        <w:rPr>
          <w:color w:val="000000"/>
          <w:lang w:val="ru-RU"/>
        </w:rPr>
        <w:t xml:space="preserve"> увиденного.</w:t>
      </w:r>
      <w:r w:rsidRPr="006B08A4">
        <w:rPr>
          <w:lang w:val="ru-RU"/>
        </w:rPr>
        <w:br/>
      </w:r>
      <w:r w:rsidRPr="006B08A4">
        <w:rPr>
          <w:color w:val="000000"/>
          <w:lang w:val="ru-RU"/>
        </w:rPr>
        <w:t>БОКОВ</w:t>
      </w:r>
      <w:r w:rsidRPr="006B08A4">
        <w:rPr>
          <w:lang w:val="ru-RU"/>
        </w:rPr>
        <w:br/>
      </w:r>
      <w:proofErr w:type="spellStart"/>
      <w:r w:rsidRPr="006B08A4">
        <w:rPr>
          <w:color w:val="000000"/>
          <w:lang w:val="ru-RU"/>
        </w:rPr>
        <w:t>Шо</w:t>
      </w:r>
      <w:proofErr w:type="spellEnd"/>
      <w:r w:rsidRPr="006B08A4">
        <w:rPr>
          <w:color w:val="000000"/>
          <w:lang w:val="ru-RU"/>
        </w:rPr>
        <w:t xml:space="preserve">-то я не понял. Велосипед стоит аккуратно. То есть пацан приехал, поставил его у </w:t>
      </w:r>
      <w:proofErr w:type="spellStart"/>
      <w:proofErr w:type="gramStart"/>
      <w:r w:rsidRPr="006B08A4">
        <w:rPr>
          <w:color w:val="000000"/>
          <w:lang w:val="ru-RU"/>
        </w:rPr>
        <w:t>дерева.А</w:t>
      </w:r>
      <w:proofErr w:type="spellEnd"/>
      <w:proofErr w:type="gramEnd"/>
      <w:r w:rsidRPr="006B08A4">
        <w:rPr>
          <w:color w:val="000000"/>
          <w:lang w:val="ru-RU"/>
        </w:rPr>
        <w:t xml:space="preserve"> удочки и рыба уже дальше разбросаны. Зачем он остановился здесь?</w:t>
      </w:r>
      <w:r w:rsidRPr="006B08A4">
        <w:rPr>
          <w:lang w:val="ru-RU"/>
        </w:rPr>
        <w:br/>
      </w:r>
      <w:r w:rsidRPr="006B08A4">
        <w:rPr>
          <w:color w:val="000000"/>
          <w:lang w:val="ru-RU"/>
        </w:rPr>
        <w:t>ДОБРОВОЛЬСКАЯ</w:t>
      </w:r>
      <w:r w:rsidRPr="006B08A4">
        <w:rPr>
          <w:lang w:val="ru-RU"/>
        </w:rPr>
        <w:br/>
      </w:r>
      <w:r w:rsidRPr="006B08A4">
        <w:rPr>
          <w:color w:val="000000"/>
          <w:lang w:val="ru-RU"/>
        </w:rPr>
        <w:t>Что тут непонятного? Ехал, удочки были на багажнике, упали, заметил, наклонился поднять.</w:t>
      </w:r>
    </w:p>
    <w:p w14:paraId="56DA41DA" w14:textId="77777777" w:rsidR="005A1CE3" w:rsidRPr="006B08A4" w:rsidRDefault="005A1CE3" w:rsidP="005A1CE3">
      <w:pPr>
        <w:rPr>
          <w:lang w:val="ru-RU"/>
        </w:rPr>
      </w:pPr>
    </w:p>
    <w:p w14:paraId="0E1D2F60" w14:textId="77777777" w:rsidR="005A1CE3" w:rsidRPr="006B08A4" w:rsidRDefault="005A1CE3" w:rsidP="005A1CE3">
      <w:pPr>
        <w:ind w:left="3166"/>
        <w:rPr>
          <w:lang w:val="ru-RU"/>
        </w:rPr>
      </w:pPr>
      <w:r w:rsidRPr="006B08A4">
        <w:rPr>
          <w:color w:val="000000"/>
          <w:lang w:val="ru-RU"/>
        </w:rPr>
        <w:t>БОКОВ</w:t>
      </w:r>
    </w:p>
    <w:p w14:paraId="10AF2DED" w14:textId="77777777" w:rsidR="005A1CE3" w:rsidRPr="006B08A4" w:rsidRDefault="005A1CE3" w:rsidP="005A1CE3">
      <w:pPr>
        <w:ind w:left="1441" w:right="2161"/>
        <w:rPr>
          <w:lang w:val="ru-RU"/>
        </w:rPr>
      </w:pPr>
      <w:r w:rsidRPr="006B08A4">
        <w:rPr>
          <w:color w:val="000000"/>
          <w:lang w:val="ru-RU"/>
        </w:rPr>
        <w:t>А заодно рыб разбросал, ага.</w:t>
      </w:r>
    </w:p>
    <w:p w14:paraId="2B818B7B" w14:textId="77777777" w:rsidR="005A1CE3" w:rsidRPr="006B08A4" w:rsidRDefault="005A1CE3" w:rsidP="005A1CE3">
      <w:pPr>
        <w:rPr>
          <w:lang w:val="ru-RU"/>
        </w:rPr>
      </w:pPr>
    </w:p>
    <w:p w14:paraId="23D0B1DF" w14:textId="77777777" w:rsidR="005A1CE3" w:rsidRPr="006B08A4" w:rsidRDefault="005A1CE3" w:rsidP="005A1CE3">
      <w:pPr>
        <w:ind w:left="3166"/>
        <w:rPr>
          <w:lang w:val="ru-RU"/>
        </w:rPr>
      </w:pPr>
      <w:r w:rsidRPr="006B08A4">
        <w:rPr>
          <w:color w:val="000000"/>
          <w:lang w:val="ru-RU"/>
        </w:rPr>
        <w:t>ДОБРОВОЛЬСКАЯ</w:t>
      </w:r>
    </w:p>
    <w:p w14:paraId="184476BB" w14:textId="77777777" w:rsidR="005A1CE3" w:rsidRPr="006B08A4" w:rsidRDefault="005A1CE3" w:rsidP="005A1CE3">
      <w:pPr>
        <w:ind w:left="1441" w:right="2161"/>
        <w:rPr>
          <w:lang w:val="ru-RU"/>
        </w:rPr>
      </w:pPr>
      <w:r w:rsidRPr="006B08A4">
        <w:rPr>
          <w:color w:val="000000"/>
          <w:lang w:val="ru-RU"/>
        </w:rPr>
        <w:lastRenderedPageBreak/>
        <w:t>Убийца подошёл сзади и сразу стал его душить. Вы там если обратили внимание, следы на шее характерные, снизу вверх, то есть с большой высоты как бы. Вряд ли убийца такого высокого роста.</w:t>
      </w:r>
      <w:r w:rsidRPr="006B08A4">
        <w:rPr>
          <w:lang w:val="ru-RU"/>
        </w:rPr>
        <w:br/>
      </w:r>
      <w:r w:rsidRPr="006B08A4">
        <w:rPr>
          <w:color w:val="000000"/>
          <w:lang w:val="ru-RU"/>
        </w:rPr>
        <w:t>БОКОВ</w:t>
      </w:r>
      <w:r w:rsidRPr="006B08A4">
        <w:rPr>
          <w:lang w:val="ru-RU"/>
        </w:rPr>
        <w:br/>
      </w:r>
      <w:r w:rsidRPr="006B08A4">
        <w:rPr>
          <w:color w:val="000000"/>
          <w:lang w:val="ru-RU"/>
        </w:rPr>
        <w:t>А вот Игорь Мальцев говорит, что видел с мальчиком человека очень высокого роста!</w:t>
      </w:r>
      <w:r w:rsidRPr="006B08A4">
        <w:rPr>
          <w:lang w:val="ru-RU"/>
        </w:rPr>
        <w:br/>
      </w:r>
      <w:r w:rsidRPr="006B08A4">
        <w:rPr>
          <w:color w:val="000000"/>
          <w:lang w:val="ru-RU"/>
        </w:rPr>
        <w:t>ДОБРОВОЛЬСКАЯ</w:t>
      </w:r>
      <w:r w:rsidRPr="006B08A4">
        <w:rPr>
          <w:lang w:val="ru-RU"/>
        </w:rPr>
        <w:br/>
      </w:r>
      <w:r w:rsidRPr="006B08A4">
        <w:rPr>
          <w:color w:val="000000"/>
          <w:lang w:val="ru-RU"/>
        </w:rPr>
        <w:t>Ну вы не соизволили же отчёт написать, откуда я бы про это узнала, по-вашему?</w:t>
      </w:r>
      <w:r w:rsidRPr="006B08A4">
        <w:rPr>
          <w:lang w:val="ru-RU"/>
        </w:rPr>
        <w:br/>
      </w:r>
      <w:r w:rsidRPr="006B08A4">
        <w:rPr>
          <w:color w:val="000000"/>
          <w:lang w:val="ru-RU"/>
        </w:rPr>
        <w:t>ЭКСПЕРТ</w:t>
      </w:r>
      <w:r w:rsidRPr="006B08A4">
        <w:rPr>
          <w:lang w:val="ru-RU"/>
        </w:rPr>
        <w:br/>
      </w:r>
      <w:r w:rsidRPr="006B08A4">
        <w:rPr>
          <w:color w:val="000000"/>
          <w:lang w:val="ru-RU"/>
        </w:rPr>
        <w:t>Под ногтями у мальчика ни следов кожи, ни следов крови, ни волос.</w:t>
      </w:r>
      <w:r w:rsidRPr="006B08A4">
        <w:rPr>
          <w:lang w:val="ru-RU"/>
        </w:rPr>
        <w:br/>
      </w:r>
      <w:r w:rsidRPr="006B08A4">
        <w:rPr>
          <w:color w:val="000000"/>
          <w:lang w:val="ru-RU"/>
        </w:rPr>
        <w:t>ДОБРОВОЛЬСКАЯ</w:t>
      </w:r>
      <w:r w:rsidRPr="006B08A4">
        <w:rPr>
          <w:lang w:val="ru-RU"/>
        </w:rPr>
        <w:br/>
      </w:r>
      <w:r w:rsidRPr="006B08A4">
        <w:rPr>
          <w:color w:val="000000"/>
          <w:lang w:val="ru-RU"/>
        </w:rPr>
        <w:t>Значит, ребёнок не сопротивлялся.</w:t>
      </w:r>
      <w:r w:rsidRPr="006B08A4">
        <w:rPr>
          <w:lang w:val="ru-RU"/>
        </w:rPr>
        <w:br/>
      </w:r>
      <w:r w:rsidRPr="006B08A4">
        <w:rPr>
          <w:color w:val="000000"/>
          <w:lang w:val="ru-RU"/>
        </w:rPr>
        <w:t>БОКОВ</w:t>
      </w:r>
      <w:r w:rsidRPr="006B08A4">
        <w:rPr>
          <w:lang w:val="ru-RU"/>
        </w:rPr>
        <w:br/>
      </w:r>
      <w:r w:rsidRPr="006B08A4">
        <w:rPr>
          <w:color w:val="000000"/>
          <w:lang w:val="ru-RU"/>
        </w:rPr>
        <w:t>Потрясающе. Наталья, это ж просто госпремия за такие выводы!</w:t>
      </w:r>
      <w:r w:rsidRPr="006B08A4">
        <w:rPr>
          <w:lang w:val="ru-RU"/>
        </w:rPr>
        <w:br/>
      </w:r>
      <w:r w:rsidRPr="006B08A4">
        <w:rPr>
          <w:color w:val="000000"/>
          <w:lang w:val="ru-RU"/>
        </w:rPr>
        <w:t>БОКОВ</w:t>
      </w:r>
    </w:p>
    <w:p w14:paraId="158B98B0" w14:textId="77777777" w:rsidR="005A1CE3" w:rsidRPr="006B08A4" w:rsidRDefault="005A1CE3" w:rsidP="005A1CE3">
      <w:pPr>
        <w:ind w:left="2303"/>
        <w:rPr>
          <w:lang w:val="ru-RU"/>
        </w:rPr>
      </w:pPr>
      <w:r w:rsidRPr="006B08A4">
        <w:rPr>
          <w:color w:val="000000"/>
          <w:lang w:val="ru-RU"/>
        </w:rPr>
        <w:t>(эксперту)</w:t>
      </w:r>
    </w:p>
    <w:p w14:paraId="276D469F" w14:textId="77777777" w:rsidR="005A1CE3" w:rsidRPr="006B08A4" w:rsidRDefault="005A1CE3" w:rsidP="005A1CE3">
      <w:pPr>
        <w:ind w:left="1441" w:right="2161"/>
        <w:rPr>
          <w:lang w:val="ru-RU"/>
        </w:rPr>
      </w:pPr>
      <w:r w:rsidRPr="006B08A4">
        <w:rPr>
          <w:color w:val="000000"/>
          <w:lang w:val="ru-RU"/>
        </w:rPr>
        <w:t>То есть пацан ехал на велике, убийца его остановил, вступил в контакт, возможно попросил продать рыбу, Андрей стал рыбу показывать, и тут он его задушил. Потом тащил. Довольно далеко.</w:t>
      </w:r>
      <w:r w:rsidRPr="006B08A4">
        <w:rPr>
          <w:lang w:val="ru-RU"/>
        </w:rPr>
        <w:br/>
      </w:r>
      <w:r w:rsidRPr="006B08A4">
        <w:rPr>
          <w:color w:val="000000"/>
          <w:lang w:val="ru-RU"/>
        </w:rPr>
        <w:t>Боков и Эксперт идут по поляне с кровью. Добровольская за ними.</w:t>
      </w:r>
      <w:r w:rsidRPr="006B08A4">
        <w:rPr>
          <w:lang w:val="ru-RU"/>
        </w:rPr>
        <w:br/>
      </w:r>
      <w:r w:rsidRPr="006B08A4">
        <w:rPr>
          <w:color w:val="000000"/>
          <w:lang w:val="ru-RU"/>
        </w:rPr>
        <w:t>БОКОВ</w:t>
      </w:r>
      <w:r w:rsidRPr="006B08A4">
        <w:rPr>
          <w:lang w:val="ru-RU"/>
        </w:rPr>
        <w:br/>
      </w:r>
      <w:r w:rsidRPr="006B08A4">
        <w:rPr>
          <w:color w:val="000000"/>
          <w:lang w:val="ru-RU"/>
        </w:rPr>
        <w:t>Раздел. Насиловать не стал, но резал ножом. Вот здесь. Потом забрал все его вещи и куда-то спрятал.</w:t>
      </w:r>
      <w:r w:rsidRPr="006B08A4">
        <w:rPr>
          <w:lang w:val="ru-RU"/>
        </w:rPr>
        <w:br/>
      </w:r>
      <w:r w:rsidRPr="006B08A4">
        <w:rPr>
          <w:color w:val="000000"/>
          <w:lang w:val="ru-RU"/>
        </w:rPr>
        <w:t>ЭКСПЕРТ</w:t>
      </w:r>
      <w:r w:rsidRPr="006B08A4">
        <w:rPr>
          <w:lang w:val="ru-RU"/>
        </w:rPr>
        <w:br/>
      </w:r>
      <w:r w:rsidRPr="006B08A4">
        <w:rPr>
          <w:color w:val="000000"/>
          <w:lang w:val="ru-RU"/>
        </w:rPr>
        <w:t>Или унёс с собой. Как фетиш.</w:t>
      </w:r>
      <w:r w:rsidRPr="006B08A4">
        <w:rPr>
          <w:lang w:val="ru-RU"/>
        </w:rPr>
        <w:br/>
      </w:r>
      <w:r w:rsidRPr="006B08A4">
        <w:rPr>
          <w:color w:val="000000"/>
          <w:lang w:val="ru-RU"/>
        </w:rPr>
        <w:t>БОКОВ</w:t>
      </w:r>
      <w:r w:rsidRPr="006B08A4">
        <w:rPr>
          <w:lang w:val="ru-RU"/>
        </w:rPr>
        <w:br/>
      </w:r>
      <w:r w:rsidRPr="006B08A4">
        <w:rPr>
          <w:color w:val="000000"/>
          <w:lang w:val="ru-RU"/>
        </w:rPr>
        <w:t>Хуёво.</w:t>
      </w:r>
      <w:r w:rsidRPr="006B08A4">
        <w:rPr>
          <w:lang w:val="ru-RU"/>
        </w:rPr>
        <w:br/>
      </w:r>
      <w:r w:rsidRPr="006B08A4">
        <w:rPr>
          <w:color w:val="000000"/>
          <w:lang w:val="ru-RU"/>
        </w:rPr>
        <w:t>Оборачивается к Добровольской.</w:t>
      </w:r>
      <w:r w:rsidRPr="006B08A4">
        <w:rPr>
          <w:lang w:val="ru-RU"/>
        </w:rPr>
        <w:br/>
      </w:r>
      <w:r w:rsidRPr="006B08A4">
        <w:rPr>
          <w:color w:val="000000"/>
          <w:lang w:val="ru-RU"/>
        </w:rPr>
        <w:t>БОКОВ</w:t>
      </w:r>
      <w:r w:rsidRPr="006B08A4">
        <w:rPr>
          <w:lang w:val="ru-RU"/>
        </w:rPr>
        <w:br/>
      </w:r>
      <w:r w:rsidRPr="006B08A4">
        <w:rPr>
          <w:color w:val="000000"/>
          <w:lang w:val="ru-RU"/>
        </w:rPr>
        <w:t>Не было у Панова вещей случайно, а, Наталья? Или может он их спрятал куда-то? Не рассказал вам? Может, есть идеи, зачем он это сделал?</w:t>
      </w:r>
      <w:r w:rsidRPr="006B08A4">
        <w:rPr>
          <w:lang w:val="ru-RU"/>
        </w:rPr>
        <w:br/>
      </w:r>
      <w:r w:rsidRPr="006B08A4">
        <w:rPr>
          <w:color w:val="000000"/>
          <w:lang w:val="ru-RU"/>
        </w:rPr>
        <w:t>Добровольская молчит.</w:t>
      </w:r>
      <w:r w:rsidRPr="006B08A4">
        <w:rPr>
          <w:lang w:val="ru-RU"/>
        </w:rPr>
        <w:br/>
      </w:r>
      <w:r w:rsidRPr="006B08A4">
        <w:rPr>
          <w:color w:val="000000"/>
          <w:lang w:val="ru-RU"/>
        </w:rPr>
        <w:t>Боков внимательно осматривает поляну.</w:t>
      </w:r>
      <w:r w:rsidRPr="006B08A4">
        <w:rPr>
          <w:lang w:val="ru-RU"/>
        </w:rPr>
        <w:br/>
      </w:r>
      <w:r w:rsidRPr="006B08A4">
        <w:rPr>
          <w:color w:val="000000"/>
          <w:lang w:val="ru-RU"/>
        </w:rPr>
        <w:t>БОКОВ</w:t>
      </w:r>
      <w:r w:rsidRPr="006B08A4">
        <w:rPr>
          <w:lang w:val="ru-RU"/>
        </w:rPr>
        <w:br/>
      </w:r>
      <w:r w:rsidRPr="006B08A4">
        <w:rPr>
          <w:color w:val="000000"/>
          <w:lang w:val="ru-RU"/>
        </w:rPr>
        <w:t>Дождь ещё этот, всё, сука, смыло, всё…</w:t>
      </w:r>
      <w:r w:rsidRPr="006B08A4">
        <w:rPr>
          <w:lang w:val="ru-RU"/>
        </w:rPr>
        <w:br/>
      </w:r>
      <w:r w:rsidRPr="006B08A4">
        <w:rPr>
          <w:color w:val="000000"/>
          <w:lang w:val="ru-RU"/>
        </w:rPr>
        <w:t xml:space="preserve">Боков вдруг обращает внимание на пакет с рыбами, аккуратно приподнимает его – удача: под пакетом сохранился </w:t>
      </w:r>
      <w:proofErr w:type="spellStart"/>
      <w:proofErr w:type="gramStart"/>
      <w:r w:rsidRPr="006B08A4">
        <w:rPr>
          <w:color w:val="000000"/>
          <w:lang w:val="ru-RU"/>
        </w:rPr>
        <w:t>отпечаток.Боков</w:t>
      </w:r>
      <w:proofErr w:type="spellEnd"/>
      <w:proofErr w:type="gramEnd"/>
      <w:r w:rsidRPr="006B08A4">
        <w:rPr>
          <w:color w:val="000000"/>
          <w:lang w:val="ru-RU"/>
        </w:rPr>
        <w:t xml:space="preserve"> делает знак Эксперту и Кинологу. Закуривает.</w:t>
      </w:r>
      <w:r w:rsidRPr="006B08A4">
        <w:rPr>
          <w:lang w:val="ru-RU"/>
        </w:rPr>
        <w:br/>
      </w:r>
      <w:r w:rsidRPr="006B08A4">
        <w:rPr>
          <w:color w:val="000000"/>
          <w:lang w:val="ru-RU"/>
        </w:rPr>
        <w:t xml:space="preserve">Эксперт-фотограф фотографирует, </w:t>
      </w:r>
      <w:r w:rsidRPr="006B08A4">
        <w:rPr>
          <w:color w:val="000000"/>
          <w:lang w:val="ru-RU"/>
        </w:rPr>
        <w:lastRenderedPageBreak/>
        <w:t>измеряет, диктует.</w:t>
      </w:r>
      <w:r w:rsidRPr="006B08A4">
        <w:rPr>
          <w:lang w:val="ru-RU"/>
        </w:rPr>
        <w:br/>
      </w:r>
      <w:r w:rsidRPr="006B08A4">
        <w:rPr>
          <w:color w:val="000000"/>
          <w:lang w:val="ru-RU"/>
        </w:rPr>
        <w:t>ЭКСПЕРТ</w:t>
      </w:r>
      <w:r w:rsidRPr="006B08A4">
        <w:rPr>
          <w:lang w:val="ru-RU"/>
        </w:rPr>
        <w:br/>
      </w:r>
      <w:r w:rsidRPr="006B08A4">
        <w:rPr>
          <w:color w:val="000000"/>
          <w:lang w:val="ru-RU"/>
        </w:rPr>
        <w:t>След от обуви, длина 28 см, ширина 15, глубина 5.</w:t>
      </w:r>
      <w:r w:rsidRPr="006B08A4">
        <w:rPr>
          <w:lang w:val="ru-RU"/>
        </w:rPr>
        <w:br/>
      </w:r>
      <w:r w:rsidRPr="006B08A4">
        <w:rPr>
          <w:color w:val="000000"/>
          <w:lang w:val="ru-RU"/>
        </w:rPr>
        <w:t>Делает слепки.</w:t>
      </w:r>
      <w:r w:rsidRPr="006B08A4">
        <w:rPr>
          <w:lang w:val="ru-RU"/>
        </w:rPr>
        <w:br/>
      </w:r>
      <w:r w:rsidRPr="006B08A4">
        <w:rPr>
          <w:color w:val="000000"/>
          <w:lang w:val="ru-RU"/>
        </w:rPr>
        <w:t>БОКОВ</w:t>
      </w:r>
    </w:p>
    <w:p w14:paraId="263AFB75" w14:textId="77777777" w:rsidR="005A1CE3" w:rsidRPr="006B08A4" w:rsidRDefault="005A1CE3" w:rsidP="005A1CE3">
      <w:pPr>
        <w:ind w:left="2303"/>
        <w:rPr>
          <w:lang w:val="ru-RU"/>
        </w:rPr>
      </w:pPr>
      <w:r w:rsidRPr="006B08A4">
        <w:rPr>
          <w:color w:val="000000"/>
          <w:lang w:val="ru-RU"/>
        </w:rPr>
        <w:t>(Добровольской)</w:t>
      </w:r>
    </w:p>
    <w:p w14:paraId="3FCD8C19" w14:textId="77777777" w:rsidR="005A1CE3" w:rsidRPr="006B08A4" w:rsidRDefault="005A1CE3" w:rsidP="005A1CE3">
      <w:pPr>
        <w:ind w:left="1441" w:right="2161"/>
        <w:rPr>
          <w:lang w:val="ru-RU"/>
        </w:rPr>
      </w:pPr>
      <w:r w:rsidRPr="006B08A4">
        <w:rPr>
          <w:color w:val="000000"/>
          <w:lang w:val="ru-RU"/>
        </w:rPr>
        <w:t>У отца какой размер обуви?</w:t>
      </w:r>
      <w:r w:rsidRPr="006B08A4">
        <w:rPr>
          <w:lang w:val="ru-RU"/>
        </w:rPr>
        <w:br/>
      </w:r>
      <w:r w:rsidRPr="006B08A4">
        <w:rPr>
          <w:color w:val="000000"/>
          <w:lang w:val="ru-RU"/>
        </w:rPr>
        <w:t>ДОБРОВОЛЬСКАЯ</w:t>
      </w:r>
      <w:r w:rsidRPr="006B08A4">
        <w:rPr>
          <w:lang w:val="ru-RU"/>
        </w:rPr>
        <w:br/>
      </w:r>
      <w:r w:rsidRPr="006B08A4">
        <w:rPr>
          <w:color w:val="000000"/>
          <w:lang w:val="ru-RU"/>
        </w:rPr>
        <w:t>Не знаю.</w:t>
      </w:r>
      <w:r w:rsidRPr="006B08A4">
        <w:rPr>
          <w:lang w:val="ru-RU"/>
        </w:rPr>
        <w:br/>
      </w:r>
      <w:r w:rsidRPr="006B08A4">
        <w:rPr>
          <w:color w:val="000000"/>
          <w:lang w:val="ru-RU"/>
        </w:rPr>
        <w:t>БОКОВ</w:t>
      </w:r>
      <w:r w:rsidRPr="006B08A4">
        <w:rPr>
          <w:lang w:val="ru-RU"/>
        </w:rPr>
        <w:br/>
      </w:r>
      <w:r w:rsidRPr="006B08A4">
        <w:rPr>
          <w:color w:val="000000"/>
          <w:lang w:val="ru-RU"/>
        </w:rPr>
        <w:t xml:space="preserve">И снова браво! Ну молодец же ж! Золото, а не </w:t>
      </w:r>
      <w:proofErr w:type="spellStart"/>
      <w:r w:rsidRPr="006B08A4">
        <w:rPr>
          <w:color w:val="000000"/>
          <w:lang w:val="ru-RU"/>
        </w:rPr>
        <w:t>следак</w:t>
      </w:r>
      <w:proofErr w:type="spellEnd"/>
      <w:r w:rsidRPr="006B08A4">
        <w:rPr>
          <w:color w:val="000000"/>
          <w:lang w:val="ru-RU"/>
        </w:rPr>
        <w:t>!</w:t>
      </w:r>
      <w:r w:rsidRPr="006B08A4">
        <w:rPr>
          <w:lang w:val="ru-RU"/>
        </w:rPr>
        <w:br/>
      </w:r>
      <w:r w:rsidRPr="006B08A4">
        <w:rPr>
          <w:color w:val="000000"/>
          <w:lang w:val="ru-RU"/>
        </w:rPr>
        <w:t>Добровольская разворачивается и уходит. Кинолог подводит овчарку к отпечатку.</w:t>
      </w:r>
      <w:r w:rsidRPr="006B08A4">
        <w:rPr>
          <w:lang w:val="ru-RU"/>
        </w:rPr>
        <w:br/>
      </w:r>
      <w:r w:rsidRPr="006B08A4">
        <w:rPr>
          <w:color w:val="000000"/>
          <w:lang w:val="ru-RU"/>
        </w:rPr>
        <w:t>КИНОЛОГ</w:t>
      </w:r>
      <w:r w:rsidRPr="006B08A4">
        <w:rPr>
          <w:lang w:val="ru-RU"/>
        </w:rPr>
        <w:br/>
      </w:r>
      <w:r w:rsidRPr="006B08A4">
        <w:rPr>
          <w:color w:val="000000"/>
          <w:lang w:val="ru-RU"/>
        </w:rPr>
        <w:t>След! Искать!</w:t>
      </w:r>
      <w:r w:rsidRPr="006B08A4">
        <w:rPr>
          <w:lang w:val="ru-RU"/>
        </w:rPr>
        <w:br/>
      </w:r>
      <w:r w:rsidRPr="006B08A4">
        <w:rPr>
          <w:color w:val="000000"/>
          <w:lang w:val="ru-RU"/>
        </w:rPr>
        <w:t>Собака принюхивается и срывается с места в чащу.</w:t>
      </w:r>
    </w:p>
    <w:p w14:paraId="4B8477B1" w14:textId="77777777" w:rsidR="005A1CE3" w:rsidRPr="006B08A4" w:rsidRDefault="005A1CE3" w:rsidP="005A1CE3">
      <w:pPr>
        <w:rPr>
          <w:lang w:val="ru-RU"/>
        </w:rPr>
      </w:pPr>
    </w:p>
    <w:p w14:paraId="33F0AE9F" w14:textId="2A7D29F7" w:rsidR="005A1CE3" w:rsidRPr="006B08A4" w:rsidRDefault="005A1CE3" w:rsidP="005A1CE3">
      <w:pPr>
        <w:rPr>
          <w:lang w:val="ru-RU"/>
        </w:rPr>
      </w:pPr>
      <w:r w:rsidRPr="006B08A4">
        <w:rPr>
          <w:b/>
          <w:color w:val="000000"/>
          <w:lang w:val="ru-RU"/>
        </w:rPr>
        <w:t xml:space="preserve">1-20. НАТ. ЛЕС.БЕРЕГ РЕКИ УТРО 2. </w:t>
      </w:r>
      <w:r w:rsidRPr="006B08A4">
        <w:rPr>
          <w:lang w:val="ru-RU"/>
        </w:rPr>
        <w:br/>
      </w:r>
      <w:r w:rsidRPr="006B08A4">
        <w:rPr>
          <w:b/>
          <w:color w:val="000000"/>
          <w:lang w:val="ru-RU"/>
        </w:rPr>
        <w:t>БОКОВ, ЭКСПЕРТ, КИНОЛОГ</w:t>
      </w:r>
      <w:r w:rsidR="00DC62A2">
        <w:rPr>
          <w:b/>
          <w:color w:val="000000"/>
          <w:lang w:val="ru-RU"/>
        </w:rPr>
        <w:t xml:space="preserve">, </w:t>
      </w:r>
      <w:r w:rsidR="00DC62A2">
        <w:rPr>
          <w:b/>
          <w:color w:val="000000"/>
          <w:lang w:val="ru-RU"/>
        </w:rPr>
        <w:t>сотрудник милиции 3, понятые (2), сотрудники милиции (24</w:t>
      </w:r>
      <w:proofErr w:type="gramStart"/>
      <w:r w:rsidR="00DC62A2">
        <w:rPr>
          <w:b/>
          <w:color w:val="000000"/>
          <w:lang w:val="ru-RU"/>
        </w:rPr>
        <w:t>),</w:t>
      </w:r>
      <w:r w:rsidR="00DC62A2">
        <w:rPr>
          <w:b/>
          <w:color w:val="000000"/>
          <w:lang w:val="ru-RU"/>
        </w:rPr>
        <w:t>курсанты</w:t>
      </w:r>
      <w:proofErr w:type="gramEnd"/>
      <w:r w:rsidR="00DC62A2">
        <w:rPr>
          <w:b/>
          <w:color w:val="000000"/>
          <w:lang w:val="ru-RU"/>
        </w:rPr>
        <w:t xml:space="preserve"> военные (25)</w:t>
      </w:r>
      <w:r w:rsidR="00DC62A2">
        <w:rPr>
          <w:b/>
          <w:color w:val="000000"/>
          <w:lang w:val="ru-RU"/>
        </w:rPr>
        <w:t xml:space="preserve"> немецкая овчарка</w:t>
      </w:r>
      <w:r w:rsidR="00DC62A2" w:rsidRPr="006B08A4">
        <w:rPr>
          <w:b/>
          <w:color w:val="000000"/>
          <w:lang w:val="ru-RU"/>
        </w:rPr>
        <w:t xml:space="preserve"> (01:54)</w:t>
      </w:r>
      <w:r w:rsidRPr="006B08A4">
        <w:rPr>
          <w:b/>
          <w:color w:val="000000"/>
          <w:lang w:val="ru-RU"/>
        </w:rPr>
        <w:t xml:space="preserve"> (00:40)</w:t>
      </w:r>
      <w:r w:rsidRPr="006B08A4">
        <w:rPr>
          <w:lang w:val="ru-RU"/>
        </w:rPr>
        <w:br/>
      </w:r>
    </w:p>
    <w:p w14:paraId="3367E420" w14:textId="77777777" w:rsidR="005A1CE3" w:rsidRPr="006B08A4" w:rsidRDefault="005A1CE3" w:rsidP="005A1CE3">
      <w:pPr>
        <w:rPr>
          <w:lang w:val="ru-RU"/>
        </w:rPr>
      </w:pPr>
      <w:r w:rsidRPr="006B08A4">
        <w:rPr>
          <w:color w:val="000000"/>
          <w:lang w:val="ru-RU"/>
        </w:rPr>
        <w:t xml:space="preserve">След приводит собаку к кострищу. Костёр был довольно большой, но все выгорело дотла. Целая гора пепла. Эксперт изучает </w:t>
      </w:r>
      <w:proofErr w:type="spellStart"/>
      <w:r w:rsidRPr="006B08A4">
        <w:rPr>
          <w:color w:val="000000"/>
          <w:lang w:val="ru-RU"/>
        </w:rPr>
        <w:t>костровище</w:t>
      </w:r>
      <w:proofErr w:type="spellEnd"/>
      <w:r w:rsidRPr="006B08A4">
        <w:rPr>
          <w:color w:val="000000"/>
          <w:lang w:val="ru-RU"/>
        </w:rPr>
        <w:t>.</w:t>
      </w:r>
    </w:p>
    <w:p w14:paraId="33A77BB7" w14:textId="77777777" w:rsidR="005A1CE3" w:rsidRPr="006B08A4" w:rsidRDefault="005A1CE3" w:rsidP="005A1CE3">
      <w:pPr>
        <w:rPr>
          <w:lang w:val="ru-RU"/>
        </w:rPr>
      </w:pPr>
    </w:p>
    <w:p w14:paraId="3B41D806" w14:textId="77777777" w:rsidR="005A1CE3" w:rsidRPr="006B08A4" w:rsidRDefault="005A1CE3" w:rsidP="005A1CE3">
      <w:pPr>
        <w:ind w:left="3166"/>
        <w:rPr>
          <w:lang w:val="ru-RU"/>
        </w:rPr>
      </w:pPr>
      <w:r w:rsidRPr="006B08A4">
        <w:rPr>
          <w:color w:val="000000"/>
          <w:lang w:val="ru-RU"/>
        </w:rPr>
        <w:t>ЭКСПЕРТ</w:t>
      </w:r>
    </w:p>
    <w:p w14:paraId="68092F06" w14:textId="77777777" w:rsidR="005A1CE3" w:rsidRPr="006B08A4" w:rsidRDefault="005A1CE3" w:rsidP="005A1CE3">
      <w:pPr>
        <w:ind w:left="1441" w:right="2161"/>
        <w:rPr>
          <w:lang w:val="ru-RU"/>
        </w:rPr>
      </w:pPr>
      <w:r w:rsidRPr="006B08A4">
        <w:rPr>
          <w:color w:val="000000"/>
          <w:lang w:val="ru-RU"/>
        </w:rPr>
        <w:t>Явно следы бензина. Думаю, здесь он облил всю одежду мальчика и сжёг.</w:t>
      </w:r>
    </w:p>
    <w:p w14:paraId="435DF902" w14:textId="77777777" w:rsidR="005A1CE3" w:rsidRPr="006B08A4" w:rsidRDefault="005A1CE3" w:rsidP="005A1CE3">
      <w:pPr>
        <w:rPr>
          <w:lang w:val="ru-RU"/>
        </w:rPr>
      </w:pPr>
    </w:p>
    <w:p w14:paraId="072696EC" w14:textId="77777777" w:rsidR="005A1CE3" w:rsidRPr="006B08A4" w:rsidRDefault="005A1CE3" w:rsidP="005A1CE3">
      <w:pPr>
        <w:rPr>
          <w:lang w:val="ru-RU"/>
        </w:rPr>
      </w:pPr>
      <w:r w:rsidRPr="006B08A4">
        <w:rPr>
          <w:color w:val="000000"/>
          <w:lang w:val="ru-RU"/>
        </w:rPr>
        <w:t>Чуть поодаль от костра раздаётся голос.</w:t>
      </w:r>
    </w:p>
    <w:p w14:paraId="6E78A35D" w14:textId="77777777" w:rsidR="005A1CE3" w:rsidRPr="006B08A4" w:rsidRDefault="005A1CE3" w:rsidP="005A1CE3">
      <w:pPr>
        <w:ind w:left="1441" w:right="2161"/>
        <w:rPr>
          <w:lang w:val="ru-RU"/>
        </w:rPr>
      </w:pPr>
      <w:r w:rsidRPr="006B08A4">
        <w:rPr>
          <w:color w:val="000000"/>
          <w:lang w:val="ru-RU"/>
        </w:rPr>
        <w:t>СОТРУДНИК 3 (ЗК)</w:t>
      </w:r>
    </w:p>
    <w:p w14:paraId="25201981" w14:textId="77777777" w:rsidR="005A1CE3" w:rsidRPr="006B08A4" w:rsidRDefault="005A1CE3" w:rsidP="005A1CE3">
      <w:pPr>
        <w:ind w:left="1441" w:right="2161"/>
        <w:rPr>
          <w:lang w:val="ru-RU"/>
        </w:rPr>
      </w:pPr>
      <w:r w:rsidRPr="006B08A4">
        <w:rPr>
          <w:color w:val="000000"/>
          <w:lang w:val="ru-RU"/>
        </w:rPr>
        <w:t>Есть! Нашёл!</w:t>
      </w:r>
    </w:p>
    <w:p w14:paraId="5B7F20EF" w14:textId="77777777" w:rsidR="005A1CE3" w:rsidRPr="006B08A4" w:rsidRDefault="005A1CE3" w:rsidP="005A1CE3">
      <w:pPr>
        <w:rPr>
          <w:lang w:val="ru-RU"/>
        </w:rPr>
      </w:pPr>
    </w:p>
    <w:p w14:paraId="371F5E12" w14:textId="77777777" w:rsidR="005A1CE3" w:rsidRPr="006B08A4" w:rsidRDefault="005A1CE3" w:rsidP="005A1CE3">
      <w:pPr>
        <w:rPr>
          <w:lang w:val="ru-RU"/>
        </w:rPr>
      </w:pPr>
      <w:r w:rsidRPr="006B08A4">
        <w:rPr>
          <w:color w:val="000000"/>
          <w:lang w:val="ru-RU"/>
        </w:rPr>
        <w:t>Подходит Эксперт, поднимает обгоревшую часть фотокарточки, очевидно, что это остатки порнографического сюжета, унесённые ветром из костра.</w:t>
      </w:r>
    </w:p>
    <w:p w14:paraId="4968ABEF" w14:textId="77777777" w:rsidR="005A1CE3" w:rsidRPr="006B08A4" w:rsidRDefault="005A1CE3" w:rsidP="005A1CE3">
      <w:pPr>
        <w:rPr>
          <w:lang w:val="ru-RU"/>
        </w:rPr>
      </w:pPr>
    </w:p>
    <w:p w14:paraId="4F98D008" w14:textId="77777777" w:rsidR="005A1CE3" w:rsidRPr="006B08A4" w:rsidRDefault="005A1CE3" w:rsidP="005A1CE3">
      <w:pPr>
        <w:ind w:left="3166"/>
        <w:rPr>
          <w:lang w:val="ru-RU"/>
        </w:rPr>
      </w:pPr>
      <w:r w:rsidRPr="006B08A4">
        <w:rPr>
          <w:color w:val="000000"/>
          <w:lang w:val="ru-RU"/>
        </w:rPr>
        <w:t>ЭКСПЕРТ</w:t>
      </w:r>
    </w:p>
    <w:p w14:paraId="3471A570" w14:textId="77777777" w:rsidR="005A1CE3" w:rsidRPr="006B08A4" w:rsidRDefault="005A1CE3" w:rsidP="005A1CE3">
      <w:pPr>
        <w:ind w:left="1441" w:right="2161"/>
        <w:rPr>
          <w:lang w:val="ru-RU"/>
        </w:rPr>
      </w:pPr>
      <w:r w:rsidRPr="006B08A4">
        <w:rPr>
          <w:color w:val="000000"/>
          <w:lang w:val="ru-RU"/>
        </w:rPr>
        <w:t>Обгоревший фрагмент фотографии.</w:t>
      </w:r>
    </w:p>
    <w:p w14:paraId="06E48E10" w14:textId="77777777" w:rsidR="005A1CE3" w:rsidRPr="006B08A4" w:rsidRDefault="005A1CE3" w:rsidP="005A1CE3">
      <w:pPr>
        <w:rPr>
          <w:lang w:val="ru-RU"/>
        </w:rPr>
      </w:pPr>
    </w:p>
    <w:p w14:paraId="092A9D29" w14:textId="77777777" w:rsidR="005A1CE3" w:rsidRPr="006B08A4" w:rsidRDefault="005A1CE3" w:rsidP="005A1CE3">
      <w:pPr>
        <w:rPr>
          <w:lang w:val="ru-RU"/>
        </w:rPr>
      </w:pPr>
      <w:r w:rsidRPr="006B08A4">
        <w:rPr>
          <w:color w:val="000000"/>
          <w:lang w:val="ru-RU"/>
        </w:rPr>
        <w:t>Складывает в полиэтиленовый пакет для вещдоков, понятые расписываются.</w:t>
      </w:r>
    </w:p>
    <w:p w14:paraId="42DBDADA" w14:textId="77777777" w:rsidR="005A1CE3" w:rsidRPr="006B08A4" w:rsidRDefault="005A1CE3" w:rsidP="005A1CE3">
      <w:pPr>
        <w:rPr>
          <w:lang w:val="ru-RU"/>
        </w:rPr>
      </w:pPr>
    </w:p>
    <w:p w14:paraId="0767B670" w14:textId="77777777" w:rsidR="005A1CE3" w:rsidRPr="006B08A4" w:rsidRDefault="005A1CE3" w:rsidP="005A1CE3">
      <w:pPr>
        <w:ind w:left="3166"/>
        <w:rPr>
          <w:lang w:val="ru-RU"/>
        </w:rPr>
      </w:pPr>
      <w:r w:rsidRPr="006B08A4">
        <w:rPr>
          <w:color w:val="000000"/>
          <w:lang w:val="ru-RU"/>
        </w:rPr>
        <w:t>КИНОЛОГ</w:t>
      </w:r>
    </w:p>
    <w:p w14:paraId="30CEA6FA" w14:textId="77777777" w:rsidR="005A1CE3" w:rsidRPr="006B08A4" w:rsidRDefault="005A1CE3" w:rsidP="005A1CE3">
      <w:pPr>
        <w:ind w:left="1441" w:right="2161"/>
        <w:rPr>
          <w:lang w:val="ru-RU"/>
        </w:rPr>
      </w:pPr>
      <w:r w:rsidRPr="006B08A4">
        <w:rPr>
          <w:color w:val="000000"/>
          <w:lang w:val="ru-RU"/>
        </w:rPr>
        <w:t>Следы уходят в реку и все, с концами. Будем искать вдоль реки и на том берегу.</w:t>
      </w:r>
    </w:p>
    <w:p w14:paraId="02E898D2" w14:textId="77777777" w:rsidR="005A1CE3" w:rsidRPr="006B08A4" w:rsidRDefault="005A1CE3" w:rsidP="005A1CE3">
      <w:pPr>
        <w:rPr>
          <w:lang w:val="ru-RU"/>
        </w:rPr>
      </w:pPr>
    </w:p>
    <w:p w14:paraId="303B5528" w14:textId="77777777" w:rsidR="005A1CE3" w:rsidRPr="006B08A4" w:rsidRDefault="005A1CE3" w:rsidP="005A1CE3">
      <w:pPr>
        <w:ind w:left="3166"/>
        <w:rPr>
          <w:lang w:val="ru-RU"/>
        </w:rPr>
      </w:pPr>
      <w:r w:rsidRPr="006B08A4">
        <w:rPr>
          <w:color w:val="000000"/>
          <w:lang w:val="ru-RU"/>
        </w:rPr>
        <w:t>БОКОВ</w:t>
      </w:r>
    </w:p>
    <w:p w14:paraId="6F3EA118" w14:textId="77777777" w:rsidR="005A1CE3" w:rsidRPr="006B08A4" w:rsidRDefault="005A1CE3" w:rsidP="005A1CE3">
      <w:pPr>
        <w:ind w:left="2303"/>
        <w:rPr>
          <w:lang w:val="ru-RU"/>
        </w:rPr>
      </w:pPr>
      <w:r w:rsidRPr="006B08A4">
        <w:rPr>
          <w:color w:val="000000"/>
          <w:lang w:val="ru-RU"/>
        </w:rPr>
        <w:lastRenderedPageBreak/>
        <w:t>(в рацию)</w:t>
      </w:r>
    </w:p>
    <w:p w14:paraId="50B70416" w14:textId="77777777" w:rsidR="005A1CE3" w:rsidRPr="006B08A4" w:rsidRDefault="005A1CE3" w:rsidP="005A1CE3">
      <w:pPr>
        <w:ind w:left="1441" w:right="2161"/>
        <w:rPr>
          <w:lang w:val="ru-RU"/>
        </w:rPr>
      </w:pPr>
      <w:r w:rsidRPr="006B08A4">
        <w:rPr>
          <w:color w:val="000000"/>
          <w:lang w:val="ru-RU"/>
        </w:rPr>
        <w:t>Сворачиваемся!</w:t>
      </w:r>
    </w:p>
    <w:p w14:paraId="1824AF43" w14:textId="77777777" w:rsidR="005A1CE3" w:rsidRPr="006B08A4" w:rsidRDefault="005A1CE3" w:rsidP="005A1CE3">
      <w:pPr>
        <w:rPr>
          <w:lang w:val="ru-RU"/>
        </w:rPr>
      </w:pPr>
    </w:p>
    <w:p w14:paraId="52646D10" w14:textId="77777777" w:rsidR="005A1CE3" w:rsidRPr="006B08A4" w:rsidRDefault="005A1CE3" w:rsidP="005A1CE3">
      <w:pPr>
        <w:rPr>
          <w:lang w:val="ru-RU"/>
        </w:rPr>
      </w:pPr>
      <w:r w:rsidRPr="006B08A4">
        <w:rPr>
          <w:b/>
          <w:color w:val="000000"/>
          <w:lang w:val="ru-RU"/>
        </w:rPr>
        <w:t xml:space="preserve">1-21. ИНТ. ОТДЕЛЕНИЕ МИЛИЦИИ ОДИНЦОВО.КАБИНЕТ СЛЕДОВАТЕЛЕЙ УТРО 2. </w:t>
      </w:r>
      <w:r w:rsidRPr="006B08A4">
        <w:rPr>
          <w:lang w:val="ru-RU"/>
        </w:rPr>
        <w:br/>
      </w:r>
      <w:r w:rsidRPr="006B08A4">
        <w:rPr>
          <w:b/>
          <w:color w:val="000000"/>
          <w:lang w:val="ru-RU"/>
        </w:rPr>
        <w:t>БОКОВ, ХВАН, ДОБРОВОЛЬСКАЯ, ПАНОВ (04:20)</w:t>
      </w:r>
      <w:r w:rsidRPr="006B08A4">
        <w:rPr>
          <w:lang w:val="ru-RU"/>
        </w:rPr>
        <w:br/>
      </w:r>
    </w:p>
    <w:p w14:paraId="71B8E2D7" w14:textId="77777777" w:rsidR="005A1CE3" w:rsidRPr="006B08A4" w:rsidRDefault="005A1CE3" w:rsidP="005A1CE3">
      <w:pPr>
        <w:rPr>
          <w:lang w:val="ru-RU"/>
        </w:rPr>
      </w:pPr>
      <w:proofErr w:type="spellStart"/>
      <w:r w:rsidRPr="006B08A4">
        <w:rPr>
          <w:color w:val="000000"/>
          <w:lang w:val="ru-RU"/>
        </w:rPr>
        <w:t>Хван</w:t>
      </w:r>
      <w:proofErr w:type="spellEnd"/>
      <w:r w:rsidRPr="006B08A4">
        <w:rPr>
          <w:color w:val="000000"/>
          <w:lang w:val="ru-RU"/>
        </w:rPr>
        <w:t xml:space="preserve"> докладывает Бокову новости.</w:t>
      </w:r>
      <w:r w:rsidRPr="006B08A4">
        <w:rPr>
          <w:lang w:val="ru-RU"/>
        </w:rPr>
        <w:br/>
      </w:r>
      <w:r w:rsidRPr="006B08A4">
        <w:rPr>
          <w:color w:val="000000"/>
          <w:lang w:val="ru-RU"/>
        </w:rPr>
        <w:t>ХВАН</w:t>
      </w:r>
      <w:r w:rsidRPr="006B08A4">
        <w:rPr>
          <w:lang w:val="ru-RU"/>
        </w:rPr>
        <w:br/>
      </w:r>
      <w:r w:rsidRPr="006B08A4">
        <w:rPr>
          <w:color w:val="000000"/>
          <w:lang w:val="ru-RU"/>
        </w:rPr>
        <w:t>Установили алиби отца Панова. В момент смерти мальчика был на работе. Диспетчер проверил по журналу и четверо свидетелей подтвердили, что никуда не отлучался.</w:t>
      </w:r>
      <w:r w:rsidRPr="006B08A4">
        <w:rPr>
          <w:lang w:val="ru-RU"/>
        </w:rPr>
        <w:br/>
      </w:r>
      <w:r w:rsidRPr="006B08A4">
        <w:rPr>
          <w:color w:val="000000"/>
          <w:lang w:val="ru-RU"/>
        </w:rPr>
        <w:t>БОКОВ</w:t>
      </w:r>
      <w:r w:rsidRPr="006B08A4">
        <w:rPr>
          <w:lang w:val="ru-RU"/>
        </w:rPr>
        <w:br/>
      </w:r>
      <w:r w:rsidRPr="006B08A4">
        <w:rPr>
          <w:color w:val="000000"/>
          <w:lang w:val="ru-RU"/>
        </w:rPr>
        <w:t>Отпустили уже?</w:t>
      </w:r>
      <w:r w:rsidRPr="006B08A4">
        <w:rPr>
          <w:lang w:val="ru-RU"/>
        </w:rPr>
        <w:br/>
      </w:r>
      <w:r w:rsidRPr="006B08A4">
        <w:rPr>
          <w:color w:val="000000"/>
          <w:lang w:val="ru-RU"/>
        </w:rPr>
        <w:t>ХВАН</w:t>
      </w:r>
      <w:r w:rsidRPr="006B08A4">
        <w:rPr>
          <w:lang w:val="ru-RU"/>
        </w:rPr>
        <w:br/>
      </w:r>
      <w:r w:rsidRPr="006B08A4">
        <w:rPr>
          <w:color w:val="000000"/>
          <w:lang w:val="ru-RU"/>
        </w:rPr>
        <w:t>Нет, вас ждали. Привести? Наручники только снимать пока не буду, чтоб он с собой ничего не сделал.</w:t>
      </w:r>
      <w:r w:rsidRPr="006B08A4">
        <w:rPr>
          <w:lang w:val="ru-RU"/>
        </w:rPr>
        <w:br/>
      </w:r>
      <w:r w:rsidRPr="006B08A4">
        <w:rPr>
          <w:color w:val="000000"/>
          <w:lang w:val="ru-RU"/>
        </w:rPr>
        <w:t>БОКОВ</w:t>
      </w:r>
      <w:r w:rsidRPr="006B08A4">
        <w:rPr>
          <w:lang w:val="ru-RU"/>
        </w:rPr>
        <w:br/>
      </w:r>
      <w:r w:rsidRPr="006B08A4">
        <w:rPr>
          <w:color w:val="000000"/>
          <w:lang w:val="ru-RU"/>
        </w:rPr>
        <w:t>Добровольской доложили уже?</w:t>
      </w:r>
      <w:r w:rsidRPr="006B08A4">
        <w:rPr>
          <w:lang w:val="ru-RU"/>
        </w:rPr>
        <w:br/>
      </w:r>
      <w:r w:rsidRPr="006B08A4">
        <w:rPr>
          <w:color w:val="000000"/>
          <w:lang w:val="ru-RU"/>
        </w:rPr>
        <w:t>ХВАН</w:t>
      </w:r>
      <w:r w:rsidRPr="006B08A4">
        <w:rPr>
          <w:lang w:val="ru-RU"/>
        </w:rPr>
        <w:br/>
      </w:r>
      <w:r w:rsidRPr="006B08A4">
        <w:rPr>
          <w:color w:val="000000"/>
          <w:lang w:val="ru-RU"/>
        </w:rPr>
        <w:t>Нет, её нету пока.</w:t>
      </w:r>
      <w:r w:rsidRPr="006B08A4">
        <w:rPr>
          <w:lang w:val="ru-RU"/>
        </w:rPr>
        <w:br/>
      </w:r>
      <w:r w:rsidRPr="006B08A4">
        <w:rPr>
          <w:color w:val="000000"/>
          <w:lang w:val="ru-RU"/>
        </w:rPr>
        <w:t>БОКОВ</w:t>
      </w:r>
      <w:r w:rsidRPr="006B08A4">
        <w:rPr>
          <w:lang w:val="ru-RU"/>
        </w:rPr>
        <w:br/>
      </w:r>
      <w:r w:rsidRPr="006B08A4">
        <w:rPr>
          <w:color w:val="000000"/>
          <w:lang w:val="ru-RU"/>
        </w:rPr>
        <w:t xml:space="preserve">Очень хорошо! Без меня не докладывай, хочу посмотреть, как она будет закусывать губу, </w:t>
      </w:r>
      <w:proofErr w:type="spellStart"/>
      <w:r w:rsidRPr="006B08A4">
        <w:rPr>
          <w:color w:val="000000"/>
          <w:lang w:val="ru-RU"/>
        </w:rPr>
        <w:t>шоб</w:t>
      </w:r>
      <w:proofErr w:type="spellEnd"/>
      <w:r w:rsidRPr="006B08A4">
        <w:rPr>
          <w:color w:val="000000"/>
          <w:lang w:val="ru-RU"/>
        </w:rPr>
        <w:t xml:space="preserve"> не заплакать от обиды.</w:t>
      </w:r>
      <w:r w:rsidRPr="006B08A4">
        <w:rPr>
          <w:lang w:val="ru-RU"/>
        </w:rPr>
        <w:br/>
      </w:r>
      <w:proofErr w:type="spellStart"/>
      <w:r w:rsidRPr="006B08A4">
        <w:rPr>
          <w:color w:val="000000"/>
          <w:lang w:val="ru-RU"/>
        </w:rPr>
        <w:t>Хван</w:t>
      </w:r>
      <w:proofErr w:type="spellEnd"/>
      <w:r w:rsidRPr="006B08A4">
        <w:rPr>
          <w:color w:val="000000"/>
          <w:lang w:val="ru-RU"/>
        </w:rPr>
        <w:t xml:space="preserve"> выходит, Боков закуривает, звонит по телефону через восьмёрку. Никто не берёт трубку.</w:t>
      </w:r>
      <w:r w:rsidRPr="006B08A4">
        <w:rPr>
          <w:lang w:val="ru-RU"/>
        </w:rPr>
        <w:br/>
      </w:r>
      <w:r w:rsidRPr="006B08A4">
        <w:rPr>
          <w:color w:val="000000"/>
          <w:lang w:val="ru-RU"/>
        </w:rPr>
        <w:t>В кабинет приводят Панова. Он по-прежнему в наручниках. Какой-то весь сгорбленный, маленький, идёт очень медленно, в бессознательном состоянии. Боков указывает ему на стул. Панов садится.</w:t>
      </w:r>
      <w:r w:rsidRPr="006B08A4">
        <w:rPr>
          <w:lang w:val="ru-RU"/>
        </w:rPr>
        <w:br/>
      </w:r>
      <w:r w:rsidRPr="006B08A4">
        <w:rPr>
          <w:color w:val="000000"/>
          <w:lang w:val="ru-RU"/>
        </w:rPr>
        <w:t>БОКОВ</w:t>
      </w:r>
      <w:r w:rsidRPr="006B08A4">
        <w:rPr>
          <w:lang w:val="ru-RU"/>
        </w:rPr>
        <w:br/>
      </w:r>
      <w:r w:rsidRPr="006B08A4">
        <w:rPr>
          <w:color w:val="000000"/>
          <w:lang w:val="ru-RU"/>
        </w:rPr>
        <w:t>Я, следователь по особо важным делам Прокуратуры РСФСР, Боков. Приношу вам свои соболезнования.</w:t>
      </w:r>
      <w:r w:rsidRPr="006B08A4">
        <w:rPr>
          <w:lang w:val="ru-RU"/>
        </w:rPr>
        <w:br/>
      </w:r>
      <w:r w:rsidRPr="006B08A4">
        <w:rPr>
          <w:color w:val="000000"/>
          <w:lang w:val="ru-RU"/>
        </w:rPr>
        <w:t>(</w:t>
      </w:r>
      <w:proofErr w:type="spellStart"/>
      <w:r w:rsidRPr="006B08A4">
        <w:rPr>
          <w:color w:val="000000"/>
          <w:lang w:val="ru-RU"/>
        </w:rPr>
        <w:t>Хвану</w:t>
      </w:r>
      <w:proofErr w:type="spellEnd"/>
      <w:r w:rsidRPr="006B08A4">
        <w:rPr>
          <w:color w:val="000000"/>
          <w:lang w:val="ru-RU"/>
        </w:rPr>
        <w:t>)</w:t>
      </w:r>
      <w:r w:rsidRPr="006B08A4">
        <w:rPr>
          <w:lang w:val="ru-RU"/>
        </w:rPr>
        <w:br/>
      </w:r>
      <w:r w:rsidRPr="006B08A4">
        <w:rPr>
          <w:color w:val="000000"/>
          <w:lang w:val="ru-RU"/>
        </w:rPr>
        <w:t>Наручники снимите с Андрей Андреича.</w:t>
      </w:r>
      <w:r w:rsidRPr="006B08A4">
        <w:rPr>
          <w:lang w:val="ru-RU"/>
        </w:rPr>
        <w:br/>
      </w:r>
      <w:r w:rsidRPr="006B08A4">
        <w:rPr>
          <w:color w:val="000000"/>
          <w:lang w:val="ru-RU"/>
        </w:rPr>
        <w:t>(Панову)</w:t>
      </w:r>
      <w:r w:rsidRPr="006B08A4">
        <w:rPr>
          <w:lang w:val="ru-RU"/>
        </w:rPr>
        <w:br/>
      </w:r>
      <w:r w:rsidRPr="006B08A4">
        <w:rPr>
          <w:color w:val="000000"/>
          <w:lang w:val="ru-RU"/>
        </w:rPr>
        <w:t>Если вы нам поможете - мы быстрее найдём преступника. Во сколько вы видели сына последний раз?</w:t>
      </w:r>
      <w:r w:rsidRPr="006B08A4">
        <w:rPr>
          <w:lang w:val="ru-RU"/>
        </w:rPr>
        <w:br/>
      </w:r>
      <w:r w:rsidRPr="006B08A4">
        <w:rPr>
          <w:color w:val="000000"/>
          <w:lang w:val="ru-RU"/>
        </w:rPr>
        <w:t>Панов плачет. Тихо, без истерики, без надрыва. И молчит.</w:t>
      </w:r>
      <w:r w:rsidRPr="006B08A4">
        <w:rPr>
          <w:lang w:val="ru-RU"/>
        </w:rPr>
        <w:br/>
      </w:r>
      <w:r w:rsidRPr="006B08A4">
        <w:rPr>
          <w:color w:val="000000"/>
          <w:lang w:val="ru-RU"/>
        </w:rPr>
        <w:t>БОКОВ</w:t>
      </w:r>
      <w:r w:rsidRPr="006B08A4">
        <w:rPr>
          <w:lang w:val="ru-RU"/>
        </w:rPr>
        <w:br/>
      </w:r>
      <w:r w:rsidRPr="006B08A4">
        <w:rPr>
          <w:color w:val="000000"/>
          <w:lang w:val="ru-RU"/>
        </w:rPr>
        <w:t>(</w:t>
      </w:r>
      <w:proofErr w:type="spellStart"/>
      <w:r w:rsidRPr="006B08A4">
        <w:rPr>
          <w:color w:val="000000"/>
          <w:lang w:val="ru-RU"/>
        </w:rPr>
        <w:t>Хвану</w:t>
      </w:r>
      <w:proofErr w:type="spellEnd"/>
      <w:r w:rsidRPr="006B08A4">
        <w:rPr>
          <w:color w:val="000000"/>
          <w:lang w:val="ru-RU"/>
        </w:rPr>
        <w:t>)</w:t>
      </w:r>
      <w:r w:rsidRPr="006B08A4">
        <w:rPr>
          <w:lang w:val="ru-RU"/>
        </w:rPr>
        <w:br/>
      </w:r>
      <w:r w:rsidRPr="006B08A4">
        <w:rPr>
          <w:color w:val="000000"/>
          <w:lang w:val="ru-RU"/>
        </w:rPr>
        <w:t>Чаю принеси. Сладкого.</w:t>
      </w:r>
      <w:r w:rsidRPr="006B08A4">
        <w:rPr>
          <w:lang w:val="ru-RU"/>
        </w:rPr>
        <w:br/>
      </w:r>
      <w:proofErr w:type="spellStart"/>
      <w:r w:rsidRPr="006B08A4">
        <w:rPr>
          <w:color w:val="000000"/>
          <w:lang w:val="ru-RU"/>
        </w:rPr>
        <w:t>Хван</w:t>
      </w:r>
      <w:proofErr w:type="spellEnd"/>
      <w:r w:rsidRPr="006B08A4">
        <w:rPr>
          <w:color w:val="000000"/>
          <w:lang w:val="ru-RU"/>
        </w:rPr>
        <w:t xml:space="preserve"> вставляет кипятильник в розетку и кипятит воду для чая.</w:t>
      </w:r>
      <w:r w:rsidRPr="006B08A4">
        <w:rPr>
          <w:lang w:val="ru-RU"/>
        </w:rPr>
        <w:br/>
      </w:r>
      <w:r w:rsidRPr="006B08A4">
        <w:rPr>
          <w:color w:val="000000"/>
          <w:lang w:val="ru-RU"/>
        </w:rPr>
        <w:t>БОКОВ</w:t>
      </w:r>
      <w:r w:rsidRPr="006B08A4">
        <w:rPr>
          <w:lang w:val="ru-RU"/>
        </w:rPr>
        <w:br/>
      </w:r>
      <w:r w:rsidRPr="006B08A4">
        <w:rPr>
          <w:color w:val="000000"/>
          <w:lang w:val="ru-RU"/>
        </w:rPr>
        <w:t>Давайте для протокола. Фамилия, имя, отчество, год рождения.</w:t>
      </w:r>
      <w:r w:rsidRPr="006B08A4">
        <w:rPr>
          <w:lang w:val="ru-RU"/>
        </w:rPr>
        <w:br/>
      </w:r>
      <w:r w:rsidRPr="006B08A4">
        <w:rPr>
          <w:color w:val="000000"/>
          <w:lang w:val="ru-RU"/>
        </w:rPr>
        <w:t>Панов смотрит в одну точку и молчит.</w:t>
      </w:r>
      <w:r w:rsidRPr="006B08A4">
        <w:rPr>
          <w:lang w:val="ru-RU"/>
        </w:rPr>
        <w:br/>
      </w:r>
      <w:r w:rsidRPr="006B08A4">
        <w:rPr>
          <w:color w:val="000000"/>
          <w:lang w:val="ru-RU"/>
        </w:rPr>
        <w:t>БОКОВ</w:t>
      </w:r>
      <w:r w:rsidRPr="006B08A4">
        <w:rPr>
          <w:lang w:val="ru-RU"/>
        </w:rPr>
        <w:br/>
      </w:r>
      <w:r w:rsidRPr="006B08A4">
        <w:rPr>
          <w:color w:val="000000"/>
          <w:lang w:val="ru-RU"/>
        </w:rPr>
        <w:t>Послушайте меня сейчас внимательно. Я за последний год видел столько убитых детей, сколько дай бог никому не видеть за всю жизнь. Тот, кто их убивает, - не просто убийца. Он, как бы вам объяснить. Он сам как ребёнок, такой… очень злой. Который лапки жукам отрывает и смотрит.</w:t>
      </w:r>
      <w:r w:rsidRPr="006B08A4">
        <w:rPr>
          <w:lang w:val="ru-RU"/>
        </w:rPr>
        <w:br/>
      </w:r>
      <w:r w:rsidRPr="006B08A4">
        <w:rPr>
          <w:color w:val="000000"/>
          <w:lang w:val="ru-RU"/>
        </w:rPr>
        <w:t xml:space="preserve">Панов как будто не слышит Бокова. Он продолжает смотреть в стену </w:t>
      </w:r>
      <w:r w:rsidRPr="006B08A4">
        <w:rPr>
          <w:color w:val="000000"/>
          <w:lang w:val="ru-RU"/>
        </w:rPr>
        <w:lastRenderedPageBreak/>
        <w:t>с совершенно отрешённым лицом.</w:t>
      </w:r>
      <w:r w:rsidRPr="006B08A4">
        <w:rPr>
          <w:lang w:val="ru-RU"/>
        </w:rPr>
        <w:br/>
      </w:r>
      <w:r w:rsidRPr="006B08A4">
        <w:rPr>
          <w:color w:val="000000"/>
          <w:lang w:val="ru-RU"/>
        </w:rPr>
        <w:t>БОКОВ</w:t>
      </w:r>
      <w:r w:rsidRPr="006B08A4">
        <w:rPr>
          <w:lang w:val="ru-RU"/>
        </w:rPr>
        <w:br/>
      </w:r>
      <w:r w:rsidRPr="006B08A4">
        <w:rPr>
          <w:color w:val="000000"/>
          <w:lang w:val="ru-RU"/>
        </w:rPr>
        <w:t>У меня для вас важные слова есть. Если это так можно сказать. Ваш сын - не страдал. Он умер быстро и без мучений. Весь ужас, который вы видели - случился с ним уже после смерти.</w:t>
      </w:r>
      <w:r w:rsidRPr="006B08A4">
        <w:rPr>
          <w:lang w:val="ru-RU"/>
        </w:rPr>
        <w:br/>
      </w:r>
      <w:r w:rsidRPr="006B08A4">
        <w:rPr>
          <w:color w:val="000000"/>
          <w:lang w:val="ru-RU"/>
        </w:rPr>
        <w:t xml:space="preserve">В глазах Панова что-то изменилось, но он все равно молчит. Не реагирует и на чай, который подаёт </w:t>
      </w:r>
      <w:proofErr w:type="spellStart"/>
      <w:r w:rsidRPr="006B08A4">
        <w:rPr>
          <w:color w:val="000000"/>
          <w:lang w:val="ru-RU"/>
        </w:rPr>
        <w:t>Хван</w:t>
      </w:r>
      <w:proofErr w:type="spellEnd"/>
      <w:r w:rsidRPr="006B08A4">
        <w:rPr>
          <w:color w:val="000000"/>
          <w:lang w:val="ru-RU"/>
        </w:rPr>
        <w:t>.</w:t>
      </w:r>
      <w:r w:rsidRPr="006B08A4">
        <w:rPr>
          <w:lang w:val="ru-RU"/>
        </w:rPr>
        <w:br/>
      </w:r>
      <w:r w:rsidRPr="006B08A4">
        <w:rPr>
          <w:color w:val="000000"/>
          <w:lang w:val="ru-RU"/>
        </w:rPr>
        <w:t>БОКОВ</w:t>
      </w:r>
      <w:r w:rsidRPr="006B08A4">
        <w:rPr>
          <w:lang w:val="ru-RU"/>
        </w:rPr>
        <w:br/>
      </w:r>
      <w:r w:rsidRPr="006B08A4">
        <w:rPr>
          <w:color w:val="000000"/>
          <w:lang w:val="ru-RU"/>
        </w:rPr>
        <w:t xml:space="preserve">(обращается к </w:t>
      </w:r>
      <w:proofErr w:type="spellStart"/>
      <w:r w:rsidRPr="006B08A4">
        <w:rPr>
          <w:color w:val="000000"/>
          <w:lang w:val="ru-RU"/>
        </w:rPr>
        <w:t>Хвану</w:t>
      </w:r>
      <w:proofErr w:type="spellEnd"/>
      <w:r w:rsidRPr="006B08A4">
        <w:rPr>
          <w:color w:val="000000"/>
          <w:lang w:val="ru-RU"/>
        </w:rPr>
        <w:t>)</w:t>
      </w:r>
      <w:r w:rsidRPr="006B08A4">
        <w:rPr>
          <w:lang w:val="ru-RU"/>
        </w:rPr>
        <w:br/>
      </w:r>
      <w:r w:rsidRPr="006B08A4">
        <w:rPr>
          <w:color w:val="000000"/>
          <w:lang w:val="ru-RU"/>
        </w:rPr>
        <w:t>Отвези его в больницу, к психиатру.</w:t>
      </w:r>
      <w:r w:rsidRPr="006B08A4">
        <w:rPr>
          <w:lang w:val="ru-RU"/>
        </w:rPr>
        <w:br/>
      </w:r>
      <w:r w:rsidRPr="006B08A4">
        <w:rPr>
          <w:color w:val="000000"/>
          <w:lang w:val="ru-RU"/>
        </w:rPr>
        <w:t>Только прям в кабинет чтоб отвёл. Без всяких “Сам дойдёшь”.</w:t>
      </w:r>
      <w:r w:rsidRPr="006B08A4">
        <w:rPr>
          <w:lang w:val="ru-RU"/>
        </w:rPr>
        <w:br/>
      </w:r>
      <w:r w:rsidRPr="006B08A4">
        <w:rPr>
          <w:color w:val="000000"/>
          <w:lang w:val="ru-RU"/>
        </w:rPr>
        <w:t>Уже на выходе из кабинета Панов вдруг оборачивается.</w:t>
      </w:r>
      <w:r w:rsidRPr="006B08A4">
        <w:rPr>
          <w:lang w:val="ru-RU"/>
        </w:rPr>
        <w:br/>
      </w:r>
      <w:r w:rsidRPr="006B08A4">
        <w:rPr>
          <w:color w:val="000000"/>
          <w:lang w:val="ru-RU"/>
        </w:rPr>
        <w:t>ПАНОВ</w:t>
      </w:r>
      <w:r w:rsidRPr="006B08A4">
        <w:rPr>
          <w:lang w:val="ru-RU"/>
        </w:rPr>
        <w:br/>
      </w:r>
      <w:r w:rsidRPr="006B08A4">
        <w:rPr>
          <w:color w:val="000000"/>
          <w:lang w:val="ru-RU"/>
        </w:rPr>
        <w:t>Я на войне много людей убил. И один раз убил ребёнка. И мать его меня прокляла. И вот это проклятье и забрало у меня сына. Вы ничего не найдёте. Это злой джин.</w:t>
      </w:r>
      <w:r w:rsidRPr="006B08A4">
        <w:rPr>
          <w:lang w:val="ru-RU"/>
        </w:rPr>
        <w:br/>
      </w:r>
      <w:proofErr w:type="spellStart"/>
      <w:r w:rsidRPr="006B08A4">
        <w:rPr>
          <w:color w:val="000000"/>
          <w:lang w:val="ru-RU"/>
        </w:rPr>
        <w:t>Хван</w:t>
      </w:r>
      <w:proofErr w:type="spellEnd"/>
      <w:r w:rsidRPr="006B08A4">
        <w:rPr>
          <w:color w:val="000000"/>
          <w:lang w:val="ru-RU"/>
        </w:rPr>
        <w:t xml:space="preserve"> выводит Панова из кабинета. Боков закуривает, смотрит в окно.</w:t>
      </w:r>
      <w:r w:rsidRPr="006B08A4">
        <w:rPr>
          <w:lang w:val="ru-RU"/>
        </w:rPr>
        <w:br/>
      </w:r>
      <w:r w:rsidRPr="006B08A4">
        <w:rPr>
          <w:color w:val="000000"/>
          <w:lang w:val="ru-RU"/>
        </w:rPr>
        <w:t>Заходит Добровольская.</w:t>
      </w:r>
      <w:r w:rsidRPr="006B08A4">
        <w:rPr>
          <w:lang w:val="ru-RU"/>
        </w:rPr>
        <w:br/>
      </w:r>
      <w:r w:rsidRPr="006B08A4">
        <w:rPr>
          <w:color w:val="000000"/>
          <w:lang w:val="ru-RU"/>
        </w:rPr>
        <w:t>ДОБРОВОЛЬСКАЯ</w:t>
      </w:r>
      <w:r w:rsidRPr="006B08A4">
        <w:rPr>
          <w:lang w:val="ru-RU"/>
        </w:rPr>
        <w:br/>
      </w:r>
      <w:r w:rsidRPr="006B08A4">
        <w:rPr>
          <w:color w:val="000000"/>
          <w:lang w:val="ru-RU"/>
        </w:rPr>
        <w:t>Готово заключение экспертов, и я написала опрос родственников погибшего, готова доложить.</w:t>
      </w:r>
      <w:r w:rsidRPr="006B08A4">
        <w:rPr>
          <w:lang w:val="ru-RU"/>
        </w:rPr>
        <w:br/>
      </w:r>
      <w:r w:rsidRPr="006B08A4">
        <w:rPr>
          <w:color w:val="000000"/>
          <w:lang w:val="ru-RU"/>
        </w:rPr>
        <w:t>БОКОВ</w:t>
      </w:r>
      <w:r w:rsidRPr="006B08A4">
        <w:rPr>
          <w:lang w:val="ru-RU"/>
        </w:rPr>
        <w:br/>
      </w:r>
      <w:r w:rsidRPr="006B08A4">
        <w:rPr>
          <w:color w:val="000000"/>
          <w:lang w:val="ru-RU"/>
        </w:rPr>
        <w:t>От вас пахнет “Дружбой народов”.</w:t>
      </w:r>
      <w:r w:rsidRPr="006B08A4">
        <w:rPr>
          <w:lang w:val="ru-RU"/>
        </w:rPr>
        <w:br/>
      </w:r>
      <w:r w:rsidRPr="006B08A4">
        <w:rPr>
          <w:color w:val="000000"/>
          <w:lang w:val="ru-RU"/>
        </w:rPr>
        <w:t>ДОБРОВОЛЬСКАЯ</w:t>
      </w:r>
      <w:r w:rsidRPr="006B08A4">
        <w:rPr>
          <w:lang w:val="ru-RU"/>
        </w:rPr>
        <w:br/>
      </w:r>
      <w:r w:rsidRPr="006B08A4">
        <w:rPr>
          <w:color w:val="000000"/>
          <w:lang w:val="ru-RU"/>
        </w:rPr>
        <w:t>(пауза)</w:t>
      </w:r>
      <w:r w:rsidRPr="006B08A4">
        <w:rPr>
          <w:lang w:val="ru-RU"/>
        </w:rPr>
        <w:br/>
      </w:r>
      <w:r w:rsidRPr="006B08A4">
        <w:rPr>
          <w:color w:val="000000"/>
          <w:lang w:val="ru-RU"/>
        </w:rPr>
        <w:t>То есть уже доложили?</w:t>
      </w:r>
      <w:r w:rsidRPr="006B08A4">
        <w:rPr>
          <w:lang w:val="ru-RU"/>
        </w:rPr>
        <w:br/>
      </w:r>
      <w:r w:rsidRPr="006B08A4">
        <w:rPr>
          <w:color w:val="000000"/>
          <w:lang w:val="ru-RU"/>
        </w:rPr>
        <w:t>БОКОВ</w:t>
      </w:r>
      <w:r w:rsidRPr="006B08A4">
        <w:rPr>
          <w:lang w:val="ru-RU"/>
        </w:rPr>
        <w:br/>
      </w:r>
      <w:r w:rsidRPr="006B08A4">
        <w:rPr>
          <w:color w:val="000000"/>
          <w:lang w:val="ru-RU"/>
        </w:rPr>
        <w:t>Не понял. У меня просто жена их тоже любит.</w:t>
      </w:r>
      <w:r w:rsidRPr="006B08A4">
        <w:rPr>
          <w:lang w:val="ru-RU"/>
        </w:rPr>
        <w:br/>
      </w:r>
      <w:r w:rsidRPr="006B08A4">
        <w:rPr>
          <w:color w:val="000000"/>
          <w:lang w:val="ru-RU"/>
        </w:rPr>
        <w:t>Добровольская вынимает блокнот.</w:t>
      </w:r>
      <w:r w:rsidRPr="006B08A4">
        <w:rPr>
          <w:lang w:val="ru-RU"/>
        </w:rPr>
        <w:br/>
      </w:r>
      <w:r w:rsidRPr="006B08A4">
        <w:rPr>
          <w:color w:val="000000"/>
          <w:lang w:val="ru-RU"/>
        </w:rPr>
        <w:t>ДОБРОВОЛЬСКАЯ</w:t>
      </w:r>
      <w:r w:rsidRPr="006B08A4">
        <w:rPr>
          <w:lang w:val="ru-RU"/>
        </w:rPr>
        <w:br/>
      </w:r>
      <w:r w:rsidRPr="006B08A4">
        <w:rPr>
          <w:color w:val="000000"/>
          <w:lang w:val="ru-RU"/>
        </w:rPr>
        <w:t xml:space="preserve">Я опросила родственников и знакомых. Составила буквально поминутный план дня Андрея. Он с утра приехал с мамой на дачу к бабушке, из </w:t>
      </w:r>
      <w:proofErr w:type="spellStart"/>
      <w:r w:rsidRPr="006B08A4">
        <w:rPr>
          <w:color w:val="000000"/>
          <w:lang w:val="ru-RU"/>
        </w:rPr>
        <w:t>Москвы.В</w:t>
      </w:r>
      <w:proofErr w:type="spellEnd"/>
      <w:r w:rsidRPr="006B08A4">
        <w:rPr>
          <w:color w:val="000000"/>
          <w:lang w:val="ru-RU"/>
        </w:rPr>
        <w:t xml:space="preserve"> 15 поехал на рыбалку. по </w:t>
      </w:r>
      <w:proofErr w:type="spellStart"/>
      <w:r w:rsidRPr="006B08A4">
        <w:rPr>
          <w:color w:val="000000"/>
          <w:lang w:val="ru-RU"/>
        </w:rPr>
        <w:t>времениотец</w:t>
      </w:r>
      <w:proofErr w:type="spellEnd"/>
      <w:r w:rsidRPr="006B08A4">
        <w:rPr>
          <w:color w:val="000000"/>
          <w:lang w:val="ru-RU"/>
        </w:rPr>
        <w:t xml:space="preserve"> может быть причастен.</w:t>
      </w:r>
      <w:r w:rsidRPr="006B08A4">
        <w:rPr>
          <w:lang w:val="ru-RU"/>
        </w:rPr>
        <w:br/>
      </w:r>
      <w:r w:rsidRPr="006B08A4">
        <w:rPr>
          <w:color w:val="000000"/>
          <w:lang w:val="ru-RU"/>
        </w:rPr>
        <w:t>БОКОВ</w:t>
      </w:r>
      <w:r w:rsidRPr="006B08A4">
        <w:rPr>
          <w:lang w:val="ru-RU"/>
        </w:rPr>
        <w:br/>
      </w:r>
      <w:r w:rsidRPr="006B08A4">
        <w:rPr>
          <w:color w:val="000000"/>
          <w:lang w:val="ru-RU"/>
        </w:rPr>
        <w:t>Очень полезная информация. У отца стопроцентное алиби. Я его уже отпустил.</w:t>
      </w:r>
      <w:r w:rsidRPr="006B08A4">
        <w:rPr>
          <w:lang w:val="ru-RU"/>
        </w:rPr>
        <w:br/>
      </w:r>
      <w:r w:rsidRPr="006B08A4">
        <w:rPr>
          <w:color w:val="000000"/>
          <w:lang w:val="ru-RU"/>
        </w:rPr>
        <w:t>ДОБРОВОЛЬСКАЯ</w:t>
      </w:r>
      <w:r w:rsidRPr="006B08A4">
        <w:rPr>
          <w:lang w:val="ru-RU"/>
        </w:rPr>
        <w:br/>
      </w:r>
      <w:r w:rsidRPr="006B08A4">
        <w:rPr>
          <w:color w:val="000000"/>
          <w:lang w:val="ru-RU"/>
        </w:rPr>
        <w:t>По какому праву?! Я следователь по этому делу! Я напишу рапорт!</w:t>
      </w:r>
      <w:r w:rsidRPr="006B08A4">
        <w:rPr>
          <w:lang w:val="ru-RU"/>
        </w:rPr>
        <w:br/>
      </w:r>
      <w:r w:rsidRPr="006B08A4">
        <w:rPr>
          <w:color w:val="000000"/>
          <w:lang w:val="ru-RU"/>
        </w:rPr>
        <w:t>БОКОВ</w:t>
      </w:r>
      <w:r w:rsidRPr="006B08A4">
        <w:rPr>
          <w:lang w:val="ru-RU"/>
        </w:rPr>
        <w:br/>
      </w:r>
      <w:r w:rsidRPr="006B08A4">
        <w:rPr>
          <w:color w:val="000000"/>
          <w:lang w:val="ru-RU"/>
        </w:rPr>
        <w:t>Прекрасная идея! И билет закажите сразу мне. К рапорту приложите. И отчёт по следу. Сравнили его с Пановым-старшим наконец-то?</w:t>
      </w:r>
      <w:r w:rsidRPr="006B08A4">
        <w:rPr>
          <w:lang w:val="ru-RU"/>
        </w:rPr>
        <w:br/>
      </w:r>
      <w:r w:rsidRPr="006B08A4">
        <w:rPr>
          <w:color w:val="000000"/>
          <w:lang w:val="ru-RU"/>
        </w:rPr>
        <w:t>ДОБРОВОЛЬСКАЯ</w:t>
      </w:r>
      <w:r w:rsidRPr="006B08A4">
        <w:rPr>
          <w:lang w:val="ru-RU"/>
        </w:rPr>
        <w:br/>
      </w:r>
      <w:r w:rsidRPr="006B08A4">
        <w:rPr>
          <w:color w:val="000000"/>
          <w:lang w:val="ru-RU"/>
        </w:rPr>
        <w:t>Сравнили. Не совпадает.</w:t>
      </w:r>
      <w:r w:rsidRPr="006B08A4">
        <w:rPr>
          <w:lang w:val="ru-RU"/>
        </w:rPr>
        <w:br/>
      </w:r>
      <w:r w:rsidRPr="006B08A4">
        <w:rPr>
          <w:color w:val="000000"/>
          <w:lang w:val="ru-RU"/>
        </w:rPr>
        <w:t>БОКОВ</w:t>
      </w:r>
      <w:r w:rsidRPr="006B08A4">
        <w:rPr>
          <w:lang w:val="ru-RU"/>
        </w:rPr>
        <w:br/>
      </w:r>
      <w:r w:rsidRPr="006B08A4">
        <w:rPr>
          <w:color w:val="000000"/>
          <w:lang w:val="ru-RU"/>
        </w:rPr>
        <w:t>Ну и как вот уезжать и вас такую умную на этом деле оставить?!</w:t>
      </w:r>
      <w:r w:rsidRPr="006B08A4">
        <w:rPr>
          <w:lang w:val="ru-RU"/>
        </w:rPr>
        <w:br/>
      </w:r>
      <w:r w:rsidRPr="006B08A4">
        <w:rPr>
          <w:color w:val="000000"/>
          <w:lang w:val="ru-RU"/>
        </w:rPr>
        <w:t>(пауза)</w:t>
      </w:r>
      <w:r w:rsidRPr="006B08A4">
        <w:rPr>
          <w:lang w:val="ru-RU"/>
        </w:rPr>
        <w:br/>
      </w:r>
      <w:r w:rsidRPr="006B08A4">
        <w:rPr>
          <w:color w:val="000000"/>
          <w:lang w:val="ru-RU"/>
        </w:rPr>
        <w:t>Кроме Александрова с кем ещё общался убитый? Чем увлекался?</w:t>
      </w:r>
      <w:r w:rsidRPr="006B08A4">
        <w:rPr>
          <w:lang w:val="ru-RU"/>
        </w:rPr>
        <w:br/>
      </w:r>
      <w:r w:rsidRPr="006B08A4">
        <w:rPr>
          <w:color w:val="000000"/>
          <w:lang w:val="ru-RU"/>
        </w:rPr>
        <w:t>Может, новые странные знакомства в последнее время появились?</w:t>
      </w:r>
      <w:r w:rsidRPr="006B08A4">
        <w:rPr>
          <w:lang w:val="ru-RU"/>
        </w:rPr>
        <w:br/>
      </w:r>
      <w:r w:rsidRPr="006B08A4">
        <w:rPr>
          <w:color w:val="000000"/>
          <w:lang w:val="ru-RU"/>
        </w:rPr>
        <w:t>ДОБРОВОЛЬСКАЯ</w:t>
      </w:r>
      <w:r w:rsidRPr="006B08A4">
        <w:rPr>
          <w:lang w:val="ru-RU"/>
        </w:rPr>
        <w:br/>
      </w:r>
      <w:r w:rsidRPr="006B08A4">
        <w:rPr>
          <w:color w:val="000000"/>
          <w:lang w:val="ru-RU"/>
        </w:rPr>
        <w:t xml:space="preserve">Нет, не появились. Ходил кататься на лошадях на конезавод, ходил </w:t>
      </w:r>
      <w:r w:rsidRPr="006B08A4">
        <w:rPr>
          <w:color w:val="000000"/>
          <w:lang w:val="ru-RU"/>
        </w:rPr>
        <w:lastRenderedPageBreak/>
        <w:t>в кино. Ещё поговорила с ребятами его возраста, говорят, что пекли картошку в лесу, видели человека в штормовке и в капюшоне, лица толком не рассмотрели, словесный портрет я составила. Темноволосый, сутулый, курит.</w:t>
      </w:r>
      <w:r w:rsidRPr="006B08A4">
        <w:rPr>
          <w:lang w:val="ru-RU"/>
        </w:rPr>
        <w:br/>
      </w:r>
      <w:r w:rsidRPr="006B08A4">
        <w:rPr>
          <w:color w:val="000000"/>
          <w:lang w:val="ru-RU"/>
        </w:rPr>
        <w:t>(1-21-А</w:t>
      </w:r>
      <w:proofErr w:type="gramStart"/>
      <w:r w:rsidRPr="006B08A4">
        <w:rPr>
          <w:color w:val="000000"/>
          <w:lang w:val="ru-RU"/>
        </w:rPr>
        <w:t>):Боков</w:t>
      </w:r>
      <w:proofErr w:type="gramEnd"/>
      <w:r w:rsidRPr="006B08A4">
        <w:rPr>
          <w:color w:val="000000"/>
          <w:lang w:val="ru-RU"/>
        </w:rPr>
        <w:t xml:space="preserve"> видит в окно, как сотрудник и отец выходят, отец надевает шапку с длинными белыми ушами и… действительно, становится похож на Гэндальфа с длинными волосами.</w:t>
      </w:r>
      <w:r w:rsidRPr="006B08A4">
        <w:rPr>
          <w:lang w:val="ru-RU"/>
        </w:rPr>
        <w:br/>
      </w:r>
      <w:r w:rsidRPr="006B08A4">
        <w:rPr>
          <w:color w:val="000000"/>
          <w:lang w:val="ru-RU"/>
        </w:rPr>
        <w:t>Боков показывает Добровольской рисунок и Игоря и кивает на окно.</w:t>
      </w:r>
      <w:r w:rsidRPr="006B08A4">
        <w:rPr>
          <w:lang w:val="ru-RU"/>
        </w:rPr>
        <w:br/>
      </w:r>
      <w:r w:rsidRPr="006B08A4">
        <w:rPr>
          <w:color w:val="000000"/>
          <w:lang w:val="ru-RU"/>
        </w:rPr>
        <w:t>БОКОВ</w:t>
      </w:r>
      <w:r w:rsidRPr="006B08A4">
        <w:rPr>
          <w:lang w:val="ru-RU"/>
        </w:rPr>
        <w:br/>
      </w:r>
      <w:r w:rsidRPr="006B08A4">
        <w:rPr>
          <w:color w:val="000000"/>
          <w:lang w:val="ru-RU"/>
        </w:rPr>
        <w:t xml:space="preserve">Я ночью, когда мальчика опрашивал, надеялся, вдруг он видел кого-то, не отца. Вдруг </w:t>
      </w:r>
      <w:proofErr w:type="spellStart"/>
      <w:proofErr w:type="gramStart"/>
      <w:r w:rsidRPr="006B08A4">
        <w:rPr>
          <w:color w:val="000000"/>
          <w:lang w:val="ru-RU"/>
        </w:rPr>
        <w:t>свидетель.А</w:t>
      </w:r>
      <w:proofErr w:type="spellEnd"/>
      <w:proofErr w:type="gramEnd"/>
      <w:r w:rsidRPr="006B08A4">
        <w:rPr>
          <w:color w:val="000000"/>
          <w:lang w:val="ru-RU"/>
        </w:rPr>
        <w:t xml:space="preserve"> сейчас понимаю, </w:t>
      </w:r>
      <w:proofErr w:type="spellStart"/>
      <w:r w:rsidRPr="006B08A4">
        <w:rPr>
          <w:color w:val="000000"/>
          <w:lang w:val="ru-RU"/>
        </w:rPr>
        <w:t>шо</w:t>
      </w:r>
      <w:proofErr w:type="spellEnd"/>
      <w:r w:rsidRPr="006B08A4">
        <w:rPr>
          <w:color w:val="000000"/>
          <w:lang w:val="ru-RU"/>
        </w:rPr>
        <w:t xml:space="preserve"> ошибся. Панова он видел. И по времени всё сходится.</w:t>
      </w:r>
      <w:r w:rsidRPr="006B08A4">
        <w:rPr>
          <w:lang w:val="ru-RU"/>
        </w:rPr>
        <w:br/>
      </w:r>
      <w:r w:rsidRPr="006B08A4">
        <w:rPr>
          <w:color w:val="000000"/>
          <w:lang w:val="ru-RU"/>
        </w:rPr>
        <w:t>Боков как будто расстроился.</w:t>
      </w:r>
      <w:r w:rsidRPr="006B08A4">
        <w:rPr>
          <w:lang w:val="ru-RU"/>
        </w:rPr>
        <w:br/>
      </w:r>
      <w:r w:rsidRPr="006B08A4">
        <w:rPr>
          <w:color w:val="000000"/>
          <w:lang w:val="ru-RU"/>
        </w:rPr>
        <w:t>БОКОВ</w:t>
      </w:r>
      <w:r w:rsidRPr="006B08A4">
        <w:rPr>
          <w:lang w:val="ru-RU"/>
        </w:rPr>
        <w:br/>
      </w:r>
      <w:r w:rsidRPr="006B08A4">
        <w:rPr>
          <w:color w:val="000000"/>
          <w:lang w:val="ru-RU"/>
        </w:rPr>
        <w:t>Спасибо за отчёт.</w:t>
      </w:r>
      <w:r w:rsidRPr="006B08A4">
        <w:rPr>
          <w:lang w:val="ru-RU"/>
        </w:rPr>
        <w:br/>
      </w:r>
      <w:r w:rsidRPr="006B08A4">
        <w:rPr>
          <w:color w:val="000000"/>
          <w:lang w:val="ru-RU"/>
        </w:rPr>
        <w:t>Боков открывает отчёты, начинает читать.</w:t>
      </w:r>
      <w:r w:rsidRPr="006B08A4">
        <w:rPr>
          <w:lang w:val="ru-RU"/>
        </w:rPr>
        <w:br/>
      </w:r>
      <w:r w:rsidRPr="006B08A4">
        <w:rPr>
          <w:color w:val="000000"/>
          <w:lang w:val="ru-RU"/>
        </w:rPr>
        <w:t>ДОБРОВОЛЬСКАЯ</w:t>
      </w:r>
      <w:r w:rsidRPr="006B08A4">
        <w:rPr>
          <w:lang w:val="ru-RU"/>
        </w:rPr>
        <w:br/>
      </w:r>
      <w:r w:rsidRPr="006B08A4">
        <w:rPr>
          <w:color w:val="000000"/>
          <w:lang w:val="ru-RU"/>
        </w:rPr>
        <w:t>В Генпрокуратуре вам нужно быть в 12.</w:t>
      </w:r>
      <w:r w:rsidRPr="006B08A4">
        <w:rPr>
          <w:lang w:val="ru-RU"/>
        </w:rPr>
        <w:br/>
      </w:r>
      <w:r w:rsidRPr="006B08A4">
        <w:rPr>
          <w:color w:val="000000"/>
          <w:lang w:val="ru-RU"/>
        </w:rPr>
        <w:t>БОКОВ</w:t>
      </w:r>
      <w:r w:rsidRPr="006B08A4">
        <w:rPr>
          <w:lang w:val="ru-RU"/>
        </w:rPr>
        <w:br/>
      </w:r>
      <w:r w:rsidRPr="006B08A4">
        <w:rPr>
          <w:color w:val="000000"/>
          <w:lang w:val="ru-RU"/>
        </w:rPr>
        <w:t>Опять с вами поедем?</w:t>
      </w:r>
      <w:r w:rsidRPr="006B08A4">
        <w:rPr>
          <w:lang w:val="ru-RU"/>
        </w:rPr>
        <w:br/>
      </w:r>
      <w:r w:rsidRPr="006B08A4">
        <w:rPr>
          <w:color w:val="000000"/>
          <w:lang w:val="ru-RU"/>
        </w:rPr>
        <w:t>ДОБРОВОЛЬСКАЯ</w:t>
      </w:r>
      <w:r w:rsidRPr="006B08A4">
        <w:rPr>
          <w:lang w:val="ru-RU"/>
        </w:rPr>
        <w:br/>
      </w:r>
      <w:r w:rsidRPr="006B08A4">
        <w:rPr>
          <w:color w:val="000000"/>
          <w:lang w:val="ru-RU"/>
        </w:rPr>
        <w:t>Нет, меня на такие важные совещания не зовут. Я же даже не мужчина, как вы говорите. И все остальные с этим согласны.</w:t>
      </w:r>
      <w:r w:rsidRPr="006B08A4">
        <w:rPr>
          <w:lang w:val="ru-RU"/>
        </w:rPr>
        <w:br/>
      </w:r>
      <w:r w:rsidRPr="006B08A4">
        <w:rPr>
          <w:color w:val="000000"/>
          <w:lang w:val="ru-RU"/>
        </w:rPr>
        <w:t>Добровольская выходит. Боков смотрит на часы. Звонит.</w:t>
      </w:r>
      <w:r w:rsidRPr="006B08A4">
        <w:rPr>
          <w:lang w:val="ru-RU"/>
        </w:rPr>
        <w:br/>
      </w:r>
      <w:r w:rsidRPr="006B08A4">
        <w:rPr>
          <w:color w:val="000000"/>
          <w:lang w:val="ru-RU"/>
        </w:rPr>
        <w:t>БОКОВ</w:t>
      </w:r>
      <w:r w:rsidRPr="006B08A4">
        <w:rPr>
          <w:lang w:val="ru-RU"/>
        </w:rPr>
        <w:br/>
      </w:r>
      <w:r w:rsidRPr="006B08A4">
        <w:rPr>
          <w:color w:val="000000"/>
          <w:lang w:val="ru-RU"/>
        </w:rPr>
        <w:t>Мам, привет. Я в Москву улетел, подожди, не перебивай. Ты пойди щас к Марине, посмотри там за ней, покорми. А я ночью вернусь.</w:t>
      </w:r>
      <w:r w:rsidRPr="006B08A4">
        <w:rPr>
          <w:lang w:val="ru-RU"/>
        </w:rPr>
        <w:br/>
      </w:r>
      <w:r w:rsidRPr="006B08A4">
        <w:rPr>
          <w:color w:val="000000"/>
          <w:lang w:val="ru-RU"/>
        </w:rPr>
        <w:t>Мать начинает быстро причитать и тараторить.</w:t>
      </w:r>
      <w:r w:rsidRPr="006B08A4">
        <w:rPr>
          <w:lang w:val="ru-RU"/>
        </w:rPr>
        <w:br/>
      </w:r>
      <w:r w:rsidRPr="006B08A4">
        <w:rPr>
          <w:color w:val="000000"/>
          <w:lang w:val="ru-RU"/>
        </w:rPr>
        <w:t>МАТЬ БОКОВА(ЗК)</w:t>
      </w:r>
      <w:r w:rsidRPr="006B08A4">
        <w:rPr>
          <w:lang w:val="ru-RU"/>
        </w:rPr>
        <w:br/>
      </w:r>
      <w:r w:rsidRPr="006B08A4">
        <w:rPr>
          <w:color w:val="000000"/>
          <w:lang w:val="ru-RU"/>
        </w:rPr>
        <w:t xml:space="preserve">Ну ты одним днём, </w:t>
      </w:r>
      <w:proofErr w:type="spellStart"/>
      <w:r w:rsidRPr="006B08A4">
        <w:rPr>
          <w:color w:val="000000"/>
          <w:lang w:val="ru-RU"/>
        </w:rPr>
        <w:t>шо</w:t>
      </w:r>
      <w:proofErr w:type="spellEnd"/>
      <w:r w:rsidRPr="006B08A4">
        <w:rPr>
          <w:color w:val="000000"/>
          <w:lang w:val="ru-RU"/>
        </w:rPr>
        <w:t xml:space="preserve"> ли? Да мы тут…</w:t>
      </w:r>
      <w:r w:rsidRPr="006B08A4">
        <w:rPr>
          <w:lang w:val="ru-RU"/>
        </w:rPr>
        <w:br/>
      </w:r>
      <w:r w:rsidRPr="006B08A4">
        <w:rPr>
          <w:color w:val="000000"/>
          <w:lang w:val="ru-RU"/>
        </w:rPr>
        <w:t>Боков резко перебивает её.</w:t>
      </w:r>
      <w:r w:rsidRPr="006B08A4">
        <w:rPr>
          <w:lang w:val="ru-RU"/>
        </w:rPr>
        <w:br/>
      </w:r>
      <w:r w:rsidRPr="006B08A4">
        <w:rPr>
          <w:color w:val="000000"/>
          <w:lang w:val="ru-RU"/>
        </w:rPr>
        <w:t>БОКОВ</w:t>
      </w:r>
      <w:r w:rsidRPr="006B08A4">
        <w:rPr>
          <w:lang w:val="ru-RU"/>
        </w:rPr>
        <w:br/>
      </w:r>
      <w:r w:rsidRPr="006B08A4">
        <w:rPr>
          <w:color w:val="000000"/>
          <w:lang w:val="ru-RU"/>
        </w:rPr>
        <w:t>Мне работать надо, мам, всё, пока, спасибо.</w:t>
      </w:r>
      <w:r w:rsidRPr="006B08A4">
        <w:rPr>
          <w:lang w:val="ru-RU"/>
        </w:rPr>
        <w:br/>
      </w:r>
      <w:r w:rsidRPr="006B08A4">
        <w:rPr>
          <w:color w:val="000000"/>
          <w:lang w:val="ru-RU"/>
        </w:rPr>
        <w:t>Кладёт трубку.</w:t>
      </w:r>
    </w:p>
    <w:p w14:paraId="5CE33EC0" w14:textId="77777777" w:rsidR="005A1CE3" w:rsidRPr="006B08A4" w:rsidRDefault="005A1CE3" w:rsidP="005A1CE3">
      <w:pPr>
        <w:rPr>
          <w:lang w:val="ru-RU"/>
        </w:rPr>
      </w:pPr>
    </w:p>
    <w:p w14:paraId="14EB3447" w14:textId="77777777" w:rsidR="005A1CE3" w:rsidRPr="006B08A4" w:rsidRDefault="005A1CE3" w:rsidP="005A1CE3">
      <w:pPr>
        <w:rPr>
          <w:lang w:val="ru-RU"/>
        </w:rPr>
      </w:pPr>
      <w:r w:rsidRPr="006B08A4">
        <w:rPr>
          <w:b/>
          <w:color w:val="000000"/>
          <w:lang w:val="ru-RU"/>
        </w:rPr>
        <w:t xml:space="preserve">1-21-А. НАТ. ОТДЕЛЕНИЕ МИЛИЦИИ ОДИНЦОВО.ЧЕРЕЗ ОКНО ИЗ КАБИНЕТА УТРО 2. </w:t>
      </w:r>
      <w:r w:rsidRPr="006B08A4">
        <w:rPr>
          <w:lang w:val="ru-RU"/>
        </w:rPr>
        <w:br/>
      </w:r>
      <w:r w:rsidRPr="006B08A4">
        <w:rPr>
          <w:b/>
          <w:color w:val="000000"/>
          <w:lang w:val="ru-RU"/>
        </w:rPr>
        <w:t xml:space="preserve">ХВАН, ПАНОВ </w:t>
      </w:r>
      <w:r w:rsidRPr="006B08A4">
        <w:rPr>
          <w:lang w:val="ru-RU"/>
        </w:rPr>
        <w:br/>
      </w:r>
    </w:p>
    <w:p w14:paraId="1E414A2F" w14:textId="77777777" w:rsidR="005A1CE3" w:rsidRPr="006B08A4" w:rsidRDefault="005A1CE3" w:rsidP="005A1CE3">
      <w:pPr>
        <w:rPr>
          <w:lang w:val="ru-RU"/>
        </w:rPr>
      </w:pPr>
      <w:proofErr w:type="spellStart"/>
      <w:r w:rsidRPr="006B08A4">
        <w:rPr>
          <w:color w:val="000000"/>
          <w:lang w:val="ru-RU"/>
        </w:rPr>
        <w:t>Хван</w:t>
      </w:r>
      <w:proofErr w:type="spellEnd"/>
      <w:r w:rsidRPr="006B08A4">
        <w:rPr>
          <w:color w:val="000000"/>
          <w:lang w:val="ru-RU"/>
        </w:rPr>
        <w:t xml:space="preserve"> и отец выходят, отец надевает шапку с длинными белыми ушами и… действительно, становится похож на Гэндальфа с длинными волосами.</w:t>
      </w:r>
    </w:p>
    <w:p w14:paraId="49C79E01" w14:textId="77777777" w:rsidR="005A1CE3" w:rsidRPr="006B08A4" w:rsidRDefault="005A1CE3" w:rsidP="005A1CE3">
      <w:pPr>
        <w:rPr>
          <w:lang w:val="ru-RU"/>
        </w:rPr>
      </w:pPr>
    </w:p>
    <w:p w14:paraId="0A05574C" w14:textId="77777777" w:rsidR="005A1CE3" w:rsidRPr="006B08A4" w:rsidRDefault="005A1CE3" w:rsidP="005A1CE3">
      <w:pPr>
        <w:rPr>
          <w:lang w:val="ru-RU"/>
        </w:rPr>
      </w:pPr>
      <w:r w:rsidRPr="006B08A4">
        <w:rPr>
          <w:b/>
          <w:color w:val="000000"/>
          <w:lang w:val="ru-RU"/>
        </w:rPr>
        <w:t xml:space="preserve">1-22. ИНТ. ГЕНПРОКУРАТУРА МОСКВА.КАБИНЕТ ГЕНПРОКУРОРА СССР УТРО 2. </w:t>
      </w:r>
      <w:r w:rsidRPr="006B08A4">
        <w:rPr>
          <w:lang w:val="ru-RU"/>
        </w:rPr>
        <w:br/>
      </w:r>
      <w:r w:rsidRPr="006B08A4">
        <w:rPr>
          <w:b/>
          <w:color w:val="000000"/>
          <w:lang w:val="ru-RU"/>
        </w:rPr>
        <w:t>КОЗЫРЕВ, БОКОВ, ГЕНПРОКУРОР (02:40)</w:t>
      </w:r>
      <w:r w:rsidRPr="006B08A4">
        <w:rPr>
          <w:lang w:val="ru-RU"/>
        </w:rPr>
        <w:br/>
      </w:r>
    </w:p>
    <w:p w14:paraId="09F2A44D" w14:textId="77777777" w:rsidR="005A1CE3" w:rsidRPr="006B08A4" w:rsidRDefault="005A1CE3" w:rsidP="005A1CE3">
      <w:pPr>
        <w:rPr>
          <w:lang w:val="ru-RU"/>
        </w:rPr>
      </w:pPr>
      <w:r w:rsidRPr="006B08A4">
        <w:rPr>
          <w:color w:val="000000"/>
          <w:lang w:val="ru-RU"/>
        </w:rPr>
        <w:t>Большой кабинет для совещаний. Вокруг длинного стола - несколько сотрудников в форме, несколько в гражданской одежде, во главе стола - Генпрокурор, напротив - свободный стул. Один из присутствующих - следователь КОЗЫРЕВ. Большой, грузный, немного неповоротливый. Внимательный взгляд, подчёркнуто вежлив со всеми, спокоен.</w:t>
      </w:r>
    </w:p>
    <w:p w14:paraId="3C95DF76" w14:textId="77777777" w:rsidR="005A1CE3" w:rsidRPr="006B08A4" w:rsidRDefault="005A1CE3" w:rsidP="005A1CE3">
      <w:pPr>
        <w:rPr>
          <w:lang w:val="ru-RU"/>
        </w:rPr>
      </w:pPr>
    </w:p>
    <w:p w14:paraId="5CAA8244" w14:textId="77777777" w:rsidR="005A1CE3" w:rsidRPr="006B08A4" w:rsidRDefault="005A1CE3" w:rsidP="005A1CE3">
      <w:pPr>
        <w:rPr>
          <w:lang w:val="ru-RU"/>
        </w:rPr>
      </w:pPr>
      <w:r w:rsidRPr="006B08A4">
        <w:rPr>
          <w:color w:val="000000"/>
          <w:lang w:val="ru-RU"/>
        </w:rPr>
        <w:t>Заходит Боков.</w:t>
      </w:r>
    </w:p>
    <w:p w14:paraId="145440B9" w14:textId="77777777" w:rsidR="005A1CE3" w:rsidRPr="006B08A4" w:rsidRDefault="005A1CE3" w:rsidP="005A1CE3">
      <w:pPr>
        <w:rPr>
          <w:lang w:val="ru-RU"/>
        </w:rPr>
      </w:pPr>
    </w:p>
    <w:p w14:paraId="7F43C0C3" w14:textId="77777777" w:rsidR="005A1CE3" w:rsidRPr="006B08A4" w:rsidRDefault="005A1CE3" w:rsidP="005A1CE3">
      <w:pPr>
        <w:ind w:left="3166"/>
        <w:rPr>
          <w:lang w:val="ru-RU"/>
        </w:rPr>
      </w:pPr>
      <w:r w:rsidRPr="006B08A4">
        <w:rPr>
          <w:color w:val="000000"/>
          <w:lang w:val="ru-RU"/>
        </w:rPr>
        <w:t>ГЕНПРОКУРОР</w:t>
      </w:r>
    </w:p>
    <w:p w14:paraId="6546E496" w14:textId="77777777" w:rsidR="005A1CE3" w:rsidRPr="006B08A4" w:rsidRDefault="005A1CE3" w:rsidP="005A1CE3">
      <w:pPr>
        <w:ind w:left="2303"/>
        <w:rPr>
          <w:lang w:val="ru-RU"/>
        </w:rPr>
      </w:pPr>
      <w:r w:rsidRPr="006B08A4">
        <w:rPr>
          <w:color w:val="000000"/>
          <w:lang w:val="ru-RU"/>
        </w:rPr>
        <w:t>(указывает на стул напротив)</w:t>
      </w:r>
    </w:p>
    <w:p w14:paraId="6BBC301F" w14:textId="77777777" w:rsidR="005A1CE3" w:rsidRPr="006B08A4" w:rsidRDefault="005A1CE3" w:rsidP="005A1CE3">
      <w:pPr>
        <w:ind w:left="1441" w:right="2161"/>
        <w:rPr>
          <w:lang w:val="ru-RU"/>
        </w:rPr>
      </w:pPr>
      <w:r w:rsidRPr="006B08A4">
        <w:rPr>
          <w:color w:val="000000"/>
          <w:lang w:val="ru-RU"/>
        </w:rPr>
        <w:t>А вот и товарищ Боков, следователь по особо важным делам прокуратуры РСФСР. Сейчас доложит нам, как идёт расследование.</w:t>
      </w:r>
    </w:p>
    <w:p w14:paraId="2D8F091A" w14:textId="77777777" w:rsidR="005A1CE3" w:rsidRPr="006B08A4" w:rsidRDefault="005A1CE3" w:rsidP="005A1CE3">
      <w:pPr>
        <w:rPr>
          <w:lang w:val="ru-RU"/>
        </w:rPr>
      </w:pPr>
    </w:p>
    <w:p w14:paraId="635CFD64" w14:textId="77777777" w:rsidR="005A1CE3" w:rsidRPr="006B08A4" w:rsidRDefault="005A1CE3" w:rsidP="005A1CE3">
      <w:pPr>
        <w:ind w:left="3166"/>
        <w:rPr>
          <w:lang w:val="ru-RU"/>
        </w:rPr>
      </w:pPr>
      <w:r w:rsidRPr="006B08A4">
        <w:rPr>
          <w:color w:val="000000"/>
          <w:lang w:val="ru-RU"/>
        </w:rPr>
        <w:t>БОКОВ</w:t>
      </w:r>
    </w:p>
    <w:p w14:paraId="0171C218" w14:textId="77777777" w:rsidR="005A1CE3" w:rsidRPr="006B08A4" w:rsidRDefault="005A1CE3" w:rsidP="005A1CE3">
      <w:pPr>
        <w:ind w:left="1441" w:right="2161"/>
        <w:rPr>
          <w:lang w:val="ru-RU"/>
        </w:rPr>
      </w:pPr>
      <w:r w:rsidRPr="006B08A4">
        <w:rPr>
          <w:color w:val="000000"/>
          <w:lang w:val="ru-RU"/>
        </w:rPr>
        <w:t>В ходе следственно-розыскных мероприятий установлено, что Андрей Панов, 13 лет, поехал на велосипеде в лес на рыбалку. Его сначала задушили, потом зарезали. После чего преступник сжёг одежду и вещи ребёнка, и исчез в реке. Отпечатков пальцев нет, из улик - биоматериалы преступника во рту мальчика, отпечаток ноги и обгоревшая порнографическая карточка.</w:t>
      </w:r>
    </w:p>
    <w:p w14:paraId="042FC141" w14:textId="77777777" w:rsidR="005A1CE3" w:rsidRPr="006B08A4" w:rsidRDefault="005A1CE3" w:rsidP="005A1CE3">
      <w:pPr>
        <w:rPr>
          <w:lang w:val="ru-RU"/>
        </w:rPr>
      </w:pPr>
    </w:p>
    <w:p w14:paraId="37158660" w14:textId="77777777" w:rsidR="005A1CE3" w:rsidRPr="006B08A4" w:rsidRDefault="005A1CE3" w:rsidP="005A1CE3">
      <w:pPr>
        <w:ind w:left="3166"/>
        <w:rPr>
          <w:lang w:val="ru-RU"/>
        </w:rPr>
      </w:pPr>
      <w:r w:rsidRPr="006B08A4">
        <w:rPr>
          <w:color w:val="000000"/>
          <w:lang w:val="ru-RU"/>
        </w:rPr>
        <w:t>КОЗЫРЕВ</w:t>
      </w:r>
    </w:p>
    <w:p w14:paraId="4FD0D2D8" w14:textId="77777777" w:rsidR="005A1CE3" w:rsidRPr="006B08A4" w:rsidRDefault="005A1CE3" w:rsidP="005A1CE3">
      <w:pPr>
        <w:ind w:left="1441" w:right="2161"/>
        <w:rPr>
          <w:lang w:val="ru-RU"/>
        </w:rPr>
      </w:pPr>
      <w:r w:rsidRPr="006B08A4">
        <w:rPr>
          <w:color w:val="000000"/>
          <w:lang w:val="ru-RU"/>
        </w:rPr>
        <w:t>Козырев, следователь по особо важным делам при прокуратуре СССР. Нас пока мало интересуют детали. Давайте сразу с выводов. Это Ростовский маньяк?</w:t>
      </w:r>
    </w:p>
    <w:p w14:paraId="19358B60" w14:textId="77777777" w:rsidR="005A1CE3" w:rsidRPr="006B08A4" w:rsidRDefault="005A1CE3" w:rsidP="005A1CE3">
      <w:pPr>
        <w:rPr>
          <w:lang w:val="ru-RU"/>
        </w:rPr>
      </w:pPr>
    </w:p>
    <w:p w14:paraId="3630B2B9" w14:textId="77777777" w:rsidR="005A1CE3" w:rsidRPr="006B08A4" w:rsidRDefault="005A1CE3" w:rsidP="005A1CE3">
      <w:pPr>
        <w:ind w:left="3166"/>
        <w:rPr>
          <w:lang w:val="ru-RU"/>
        </w:rPr>
      </w:pPr>
      <w:r w:rsidRPr="006B08A4">
        <w:rPr>
          <w:color w:val="000000"/>
          <w:lang w:val="ru-RU"/>
        </w:rPr>
        <w:t>БОКОВ</w:t>
      </w:r>
    </w:p>
    <w:p w14:paraId="05453CAD" w14:textId="77777777" w:rsidR="005A1CE3" w:rsidRPr="006B08A4" w:rsidRDefault="005A1CE3" w:rsidP="005A1CE3">
      <w:pPr>
        <w:ind w:left="1441" w:right="2161"/>
        <w:rPr>
          <w:lang w:val="ru-RU"/>
        </w:rPr>
      </w:pPr>
      <w:r w:rsidRPr="006B08A4">
        <w:rPr>
          <w:color w:val="000000"/>
          <w:lang w:val="ru-RU"/>
        </w:rPr>
        <w:t xml:space="preserve">За этот вопрос могу точно сказать: нет! Наш всегда мучает живых, а этот пытал уже мёртвого ребёнка. Опять же, наш всех жертв насилует, а здесь изнасилования нет. Характер порезов тоже выдаёт другую руку. Совсем другой почерк. И раз это не ростовский гастролёр, могу я приступить к своим обязанностям в </w:t>
      </w:r>
      <w:proofErr w:type="spellStart"/>
      <w:r w:rsidRPr="006B08A4">
        <w:rPr>
          <w:color w:val="000000"/>
          <w:lang w:val="ru-RU"/>
        </w:rPr>
        <w:t>Ростове</w:t>
      </w:r>
      <w:proofErr w:type="spellEnd"/>
      <w:r w:rsidRPr="006B08A4">
        <w:rPr>
          <w:color w:val="000000"/>
          <w:lang w:val="ru-RU"/>
        </w:rPr>
        <w:t>? Материалы дела готов передать хоть сейчас.</w:t>
      </w:r>
    </w:p>
    <w:p w14:paraId="4C3567AD" w14:textId="77777777" w:rsidR="005A1CE3" w:rsidRPr="006B08A4" w:rsidRDefault="005A1CE3" w:rsidP="005A1CE3">
      <w:pPr>
        <w:rPr>
          <w:lang w:val="ru-RU"/>
        </w:rPr>
      </w:pPr>
    </w:p>
    <w:p w14:paraId="37D745D8" w14:textId="77777777" w:rsidR="005A1CE3" w:rsidRPr="006B08A4" w:rsidRDefault="005A1CE3" w:rsidP="005A1CE3">
      <w:pPr>
        <w:rPr>
          <w:lang w:val="ru-RU"/>
        </w:rPr>
      </w:pPr>
      <w:r w:rsidRPr="006B08A4">
        <w:rPr>
          <w:color w:val="000000"/>
          <w:lang w:val="ru-RU"/>
        </w:rPr>
        <w:t>Козырев на протяжении речи Бокова смотрит на него прямым немигающим взглядом.</w:t>
      </w:r>
    </w:p>
    <w:p w14:paraId="589F3BD2" w14:textId="77777777" w:rsidR="005A1CE3" w:rsidRPr="006B08A4" w:rsidRDefault="005A1CE3" w:rsidP="005A1CE3">
      <w:pPr>
        <w:rPr>
          <w:lang w:val="ru-RU"/>
        </w:rPr>
      </w:pPr>
    </w:p>
    <w:p w14:paraId="6FC6C4A6" w14:textId="77777777" w:rsidR="005A1CE3" w:rsidRPr="006B08A4" w:rsidRDefault="005A1CE3" w:rsidP="005A1CE3">
      <w:pPr>
        <w:ind w:left="3166"/>
        <w:rPr>
          <w:lang w:val="ru-RU"/>
        </w:rPr>
      </w:pPr>
      <w:r w:rsidRPr="006B08A4">
        <w:rPr>
          <w:color w:val="000000"/>
          <w:lang w:val="ru-RU"/>
        </w:rPr>
        <w:t>КОЗЫРЕВ</w:t>
      </w:r>
    </w:p>
    <w:p w14:paraId="3772FA95" w14:textId="77777777" w:rsidR="005A1CE3" w:rsidRPr="006B08A4" w:rsidRDefault="005A1CE3" w:rsidP="005A1CE3">
      <w:pPr>
        <w:ind w:left="1441" w:right="2161"/>
        <w:rPr>
          <w:lang w:val="ru-RU"/>
        </w:rPr>
      </w:pPr>
      <w:r w:rsidRPr="006B08A4">
        <w:rPr>
          <w:color w:val="000000"/>
          <w:lang w:val="ru-RU"/>
        </w:rPr>
        <w:t>Я правильно понял, что основной подозреваемый сейчас - отец мальчика?</w:t>
      </w:r>
    </w:p>
    <w:p w14:paraId="5103FDB8" w14:textId="77777777" w:rsidR="005A1CE3" w:rsidRPr="006B08A4" w:rsidRDefault="005A1CE3" w:rsidP="005A1CE3">
      <w:pPr>
        <w:rPr>
          <w:lang w:val="ru-RU"/>
        </w:rPr>
      </w:pPr>
    </w:p>
    <w:p w14:paraId="212962A6" w14:textId="77777777" w:rsidR="005A1CE3" w:rsidRPr="006B08A4" w:rsidRDefault="005A1CE3" w:rsidP="005A1CE3">
      <w:pPr>
        <w:ind w:left="3166"/>
        <w:rPr>
          <w:lang w:val="ru-RU"/>
        </w:rPr>
      </w:pPr>
      <w:r w:rsidRPr="006B08A4">
        <w:rPr>
          <w:color w:val="000000"/>
          <w:lang w:val="ru-RU"/>
        </w:rPr>
        <w:t>БОКОВ</w:t>
      </w:r>
    </w:p>
    <w:p w14:paraId="4BBA35DF" w14:textId="77777777" w:rsidR="005A1CE3" w:rsidRPr="006B08A4" w:rsidRDefault="005A1CE3" w:rsidP="005A1CE3">
      <w:pPr>
        <w:ind w:left="1441" w:right="2161"/>
        <w:rPr>
          <w:lang w:val="ru-RU"/>
        </w:rPr>
      </w:pPr>
      <w:r w:rsidRPr="006B08A4">
        <w:rPr>
          <w:color w:val="000000"/>
          <w:lang w:val="ru-RU"/>
        </w:rPr>
        <w:t xml:space="preserve">У отца алиби. А у меня чуйка. И она говорит, </w:t>
      </w:r>
      <w:proofErr w:type="spellStart"/>
      <w:r w:rsidRPr="006B08A4">
        <w:rPr>
          <w:color w:val="000000"/>
          <w:lang w:val="ru-RU"/>
        </w:rPr>
        <w:t>шо</w:t>
      </w:r>
      <w:proofErr w:type="spellEnd"/>
      <w:r w:rsidRPr="006B08A4">
        <w:rPr>
          <w:color w:val="000000"/>
          <w:lang w:val="ru-RU"/>
        </w:rPr>
        <w:t xml:space="preserve"> это точно не он.</w:t>
      </w:r>
    </w:p>
    <w:p w14:paraId="41B1955C" w14:textId="77777777" w:rsidR="005A1CE3" w:rsidRPr="006B08A4" w:rsidRDefault="005A1CE3" w:rsidP="005A1CE3">
      <w:pPr>
        <w:rPr>
          <w:lang w:val="ru-RU"/>
        </w:rPr>
      </w:pPr>
    </w:p>
    <w:p w14:paraId="54BBD319" w14:textId="77777777" w:rsidR="005A1CE3" w:rsidRPr="006B08A4" w:rsidRDefault="005A1CE3" w:rsidP="005A1CE3">
      <w:pPr>
        <w:ind w:left="3166"/>
        <w:rPr>
          <w:lang w:val="ru-RU"/>
        </w:rPr>
      </w:pPr>
      <w:r w:rsidRPr="006B08A4">
        <w:rPr>
          <w:color w:val="000000"/>
          <w:lang w:val="ru-RU"/>
        </w:rPr>
        <w:t>КОЗЫРЕВ</w:t>
      </w:r>
    </w:p>
    <w:p w14:paraId="449E3668" w14:textId="77777777" w:rsidR="005A1CE3" w:rsidRPr="006B08A4" w:rsidRDefault="005A1CE3" w:rsidP="005A1CE3">
      <w:pPr>
        <w:ind w:left="1441" w:right="2161"/>
        <w:rPr>
          <w:lang w:val="ru-RU"/>
        </w:rPr>
      </w:pPr>
      <w:r w:rsidRPr="006B08A4">
        <w:rPr>
          <w:color w:val="000000"/>
          <w:lang w:val="ru-RU"/>
        </w:rPr>
        <w:lastRenderedPageBreak/>
        <w:t>Алиби может быть частью сговора. Отец, надеюсь, задержан?</w:t>
      </w:r>
    </w:p>
    <w:p w14:paraId="049A02D6" w14:textId="77777777" w:rsidR="005A1CE3" w:rsidRPr="006B08A4" w:rsidRDefault="005A1CE3" w:rsidP="005A1CE3">
      <w:pPr>
        <w:rPr>
          <w:lang w:val="ru-RU"/>
        </w:rPr>
      </w:pPr>
    </w:p>
    <w:p w14:paraId="236B710F" w14:textId="77777777" w:rsidR="005A1CE3" w:rsidRPr="006B08A4" w:rsidRDefault="005A1CE3" w:rsidP="005A1CE3">
      <w:pPr>
        <w:ind w:left="3166"/>
        <w:rPr>
          <w:lang w:val="ru-RU"/>
        </w:rPr>
      </w:pPr>
      <w:r w:rsidRPr="006B08A4">
        <w:rPr>
          <w:color w:val="000000"/>
          <w:lang w:val="ru-RU"/>
        </w:rPr>
        <w:t>БОКОВ</w:t>
      </w:r>
    </w:p>
    <w:p w14:paraId="6BDD1175" w14:textId="77777777" w:rsidR="005A1CE3" w:rsidRPr="006B08A4" w:rsidRDefault="005A1CE3" w:rsidP="005A1CE3">
      <w:pPr>
        <w:ind w:left="1441" w:right="2161"/>
        <w:rPr>
          <w:lang w:val="ru-RU"/>
        </w:rPr>
      </w:pPr>
      <w:r w:rsidRPr="006B08A4">
        <w:rPr>
          <w:color w:val="000000"/>
          <w:lang w:val="ru-RU"/>
        </w:rPr>
        <w:t>Отца я отпустил. Ещё раз говорю - он невиновный.</w:t>
      </w:r>
    </w:p>
    <w:p w14:paraId="1AF39A83" w14:textId="77777777" w:rsidR="005A1CE3" w:rsidRPr="006B08A4" w:rsidRDefault="005A1CE3" w:rsidP="005A1CE3">
      <w:pPr>
        <w:rPr>
          <w:lang w:val="ru-RU"/>
        </w:rPr>
      </w:pPr>
    </w:p>
    <w:p w14:paraId="0E7B4160" w14:textId="77777777" w:rsidR="005A1CE3" w:rsidRPr="006B08A4" w:rsidRDefault="005A1CE3" w:rsidP="005A1CE3">
      <w:pPr>
        <w:rPr>
          <w:lang w:val="ru-RU"/>
        </w:rPr>
      </w:pPr>
      <w:r w:rsidRPr="006B08A4">
        <w:rPr>
          <w:color w:val="000000"/>
          <w:lang w:val="ru-RU"/>
        </w:rPr>
        <w:t>Козырев смотрит на генпрокурора.</w:t>
      </w:r>
    </w:p>
    <w:p w14:paraId="2987B2AE" w14:textId="77777777" w:rsidR="005A1CE3" w:rsidRPr="006B08A4" w:rsidRDefault="005A1CE3" w:rsidP="005A1CE3">
      <w:pPr>
        <w:rPr>
          <w:lang w:val="ru-RU"/>
        </w:rPr>
      </w:pPr>
    </w:p>
    <w:p w14:paraId="55DE7688" w14:textId="77777777" w:rsidR="005A1CE3" w:rsidRPr="006B08A4" w:rsidRDefault="005A1CE3" w:rsidP="005A1CE3">
      <w:pPr>
        <w:ind w:left="3166"/>
        <w:rPr>
          <w:lang w:val="ru-RU"/>
        </w:rPr>
      </w:pPr>
      <w:r w:rsidRPr="006B08A4">
        <w:rPr>
          <w:color w:val="000000"/>
          <w:lang w:val="ru-RU"/>
        </w:rPr>
        <w:t>КОЗЫРЕВ</w:t>
      </w:r>
    </w:p>
    <w:p w14:paraId="52761785" w14:textId="77777777" w:rsidR="005A1CE3" w:rsidRPr="006B08A4" w:rsidRDefault="005A1CE3" w:rsidP="005A1CE3">
      <w:pPr>
        <w:ind w:left="1441" w:right="2161"/>
        <w:rPr>
          <w:lang w:val="ru-RU"/>
        </w:rPr>
      </w:pPr>
      <w:r w:rsidRPr="006B08A4">
        <w:rPr>
          <w:color w:val="000000"/>
          <w:lang w:val="ru-RU"/>
        </w:rPr>
        <w:t>А я бы его арестовал. И все предусмотренные законом процедуры провёл.</w:t>
      </w:r>
    </w:p>
    <w:p w14:paraId="17713A89" w14:textId="77777777" w:rsidR="005A1CE3" w:rsidRPr="006B08A4" w:rsidRDefault="005A1CE3" w:rsidP="005A1CE3">
      <w:pPr>
        <w:rPr>
          <w:lang w:val="ru-RU"/>
        </w:rPr>
      </w:pPr>
    </w:p>
    <w:p w14:paraId="6DDF5EDA" w14:textId="77777777" w:rsidR="005A1CE3" w:rsidRPr="006B08A4" w:rsidRDefault="005A1CE3" w:rsidP="005A1CE3">
      <w:pPr>
        <w:ind w:left="3166"/>
        <w:rPr>
          <w:lang w:val="ru-RU"/>
        </w:rPr>
      </w:pPr>
      <w:r w:rsidRPr="006B08A4">
        <w:rPr>
          <w:color w:val="000000"/>
          <w:lang w:val="ru-RU"/>
        </w:rPr>
        <w:t>БОКОВ</w:t>
      </w:r>
    </w:p>
    <w:p w14:paraId="2D46BD2B" w14:textId="77777777" w:rsidR="005A1CE3" w:rsidRPr="006B08A4" w:rsidRDefault="005A1CE3" w:rsidP="005A1CE3">
      <w:pPr>
        <w:ind w:left="1441" w:right="2161"/>
        <w:rPr>
          <w:lang w:val="ru-RU"/>
        </w:rPr>
      </w:pPr>
      <w:r w:rsidRPr="006B08A4">
        <w:rPr>
          <w:color w:val="000000"/>
          <w:lang w:val="ru-RU"/>
        </w:rPr>
        <w:t>Ему с женой надо быть рядом. Сына хоронить. Сказал же, это не он виноват в смерти.</w:t>
      </w:r>
    </w:p>
    <w:p w14:paraId="0DD3EAB9" w14:textId="77777777" w:rsidR="005A1CE3" w:rsidRPr="006B08A4" w:rsidRDefault="005A1CE3" w:rsidP="005A1CE3">
      <w:pPr>
        <w:rPr>
          <w:lang w:val="ru-RU"/>
        </w:rPr>
      </w:pPr>
    </w:p>
    <w:p w14:paraId="15E0755B" w14:textId="77777777" w:rsidR="005A1CE3" w:rsidRPr="006B08A4" w:rsidRDefault="005A1CE3" w:rsidP="005A1CE3">
      <w:pPr>
        <w:ind w:left="3166"/>
        <w:rPr>
          <w:lang w:val="ru-RU"/>
        </w:rPr>
      </w:pPr>
      <w:r w:rsidRPr="006B08A4">
        <w:rPr>
          <w:color w:val="000000"/>
          <w:lang w:val="ru-RU"/>
        </w:rPr>
        <w:t>КОЗЫРЕВ</w:t>
      </w:r>
    </w:p>
    <w:p w14:paraId="5F02D5BC" w14:textId="77777777" w:rsidR="005A1CE3" w:rsidRPr="006B08A4" w:rsidRDefault="005A1CE3" w:rsidP="005A1CE3">
      <w:pPr>
        <w:ind w:left="1441" w:right="2161"/>
        <w:rPr>
          <w:lang w:val="ru-RU"/>
        </w:rPr>
      </w:pPr>
      <w:r w:rsidRPr="006B08A4">
        <w:rPr>
          <w:color w:val="000000"/>
          <w:lang w:val="ru-RU"/>
        </w:rPr>
        <w:t xml:space="preserve">А если это </w:t>
      </w:r>
      <w:proofErr w:type="spellStart"/>
      <w:r w:rsidRPr="006B08A4">
        <w:rPr>
          <w:color w:val="000000"/>
          <w:lang w:val="ru-RU"/>
        </w:rPr>
        <w:t>серийник</w:t>
      </w:r>
      <w:proofErr w:type="spellEnd"/>
      <w:r w:rsidRPr="006B08A4">
        <w:rPr>
          <w:color w:val="000000"/>
          <w:lang w:val="ru-RU"/>
        </w:rPr>
        <w:t>?</w:t>
      </w:r>
    </w:p>
    <w:p w14:paraId="0ACE778C" w14:textId="77777777" w:rsidR="005A1CE3" w:rsidRPr="006B08A4" w:rsidRDefault="005A1CE3" w:rsidP="005A1CE3">
      <w:pPr>
        <w:rPr>
          <w:lang w:val="ru-RU"/>
        </w:rPr>
      </w:pPr>
    </w:p>
    <w:p w14:paraId="2DCCFF11" w14:textId="77777777" w:rsidR="005A1CE3" w:rsidRPr="006B08A4" w:rsidRDefault="005A1CE3" w:rsidP="005A1CE3">
      <w:pPr>
        <w:ind w:left="3166"/>
        <w:rPr>
          <w:lang w:val="ru-RU"/>
        </w:rPr>
      </w:pPr>
      <w:r w:rsidRPr="006B08A4">
        <w:rPr>
          <w:color w:val="000000"/>
          <w:lang w:val="ru-RU"/>
        </w:rPr>
        <w:t>ГЕНПРОКУРОР</w:t>
      </w:r>
    </w:p>
    <w:p w14:paraId="2C61F469" w14:textId="77777777" w:rsidR="005A1CE3" w:rsidRPr="006B08A4" w:rsidRDefault="005A1CE3" w:rsidP="005A1CE3">
      <w:pPr>
        <w:ind w:left="1441" w:right="2161"/>
        <w:rPr>
          <w:lang w:val="ru-RU"/>
        </w:rPr>
      </w:pPr>
      <w:r w:rsidRPr="006B08A4">
        <w:rPr>
          <w:color w:val="000000"/>
          <w:lang w:val="ru-RU"/>
        </w:rPr>
        <w:t>Если в эти лапы удава попадёт ещё хоть один ребёнок - виноваты будем мы. И с тебя, Боков, ответственность я снимать не готов. Ты вон за сутки все сделал, что они б мне со своими процедурами месяц вола тянули.</w:t>
      </w:r>
    </w:p>
    <w:p w14:paraId="44EA33B1" w14:textId="77777777" w:rsidR="005A1CE3" w:rsidRPr="006B08A4" w:rsidRDefault="005A1CE3" w:rsidP="005A1CE3">
      <w:pPr>
        <w:ind w:left="1441" w:right="2161"/>
        <w:rPr>
          <w:lang w:val="ru-RU"/>
        </w:rPr>
      </w:pPr>
      <w:r w:rsidRPr="006B08A4">
        <w:rPr>
          <w:color w:val="000000"/>
          <w:lang w:val="ru-RU"/>
        </w:rPr>
        <w:t xml:space="preserve">Ни в какой </w:t>
      </w:r>
      <w:proofErr w:type="spellStart"/>
      <w:r w:rsidRPr="006B08A4">
        <w:rPr>
          <w:color w:val="000000"/>
          <w:lang w:val="ru-RU"/>
        </w:rPr>
        <w:t>Ростов</w:t>
      </w:r>
      <w:proofErr w:type="spellEnd"/>
      <w:r w:rsidRPr="006B08A4">
        <w:rPr>
          <w:color w:val="000000"/>
          <w:lang w:val="ru-RU"/>
        </w:rPr>
        <w:t xml:space="preserve"> ты не поедешь, пока дело не двинется. Но ты тут не </w:t>
      </w:r>
      <w:proofErr w:type="spellStart"/>
      <w:r w:rsidRPr="006B08A4">
        <w:rPr>
          <w:color w:val="000000"/>
          <w:lang w:val="ru-RU"/>
        </w:rPr>
        <w:t>барагозь</w:t>
      </w:r>
      <w:proofErr w:type="spellEnd"/>
      <w:r w:rsidRPr="006B08A4">
        <w:rPr>
          <w:color w:val="000000"/>
          <w:lang w:val="ru-RU"/>
        </w:rPr>
        <w:t>. Уже звонили, жаловались, что вчера шумел на дачах. И дорогу перекрыл. Вот тебе в помощь Козырев. Он всё про наши законы и правила знает. И умный. Будете работать вместе. Прокуратура СССР и РСФСР на благо страны объединятся и дадут результат. Идите и ищите. Найдёте - приходите. У тебя, Козырев, между прочим, сын - ровесник убитого. Подумай, в каком мире он будет жить, если вы будете плохо работать. Свободны.</w:t>
      </w:r>
    </w:p>
    <w:p w14:paraId="67CDD514" w14:textId="77777777" w:rsidR="005A1CE3" w:rsidRPr="006B08A4" w:rsidRDefault="005A1CE3" w:rsidP="005A1CE3">
      <w:pPr>
        <w:rPr>
          <w:lang w:val="ru-RU"/>
        </w:rPr>
      </w:pPr>
    </w:p>
    <w:p w14:paraId="5E7460EA" w14:textId="77777777" w:rsidR="005A1CE3" w:rsidRPr="006B08A4" w:rsidRDefault="005A1CE3" w:rsidP="005A1CE3">
      <w:pPr>
        <w:ind w:left="3166"/>
        <w:rPr>
          <w:lang w:val="ru-RU"/>
        </w:rPr>
      </w:pPr>
      <w:r w:rsidRPr="006B08A4">
        <w:rPr>
          <w:color w:val="000000"/>
          <w:lang w:val="ru-RU"/>
        </w:rPr>
        <w:t>БОКОВ</w:t>
      </w:r>
    </w:p>
    <w:p w14:paraId="31B6EC7E" w14:textId="77777777" w:rsidR="005A1CE3" w:rsidRPr="006B08A4" w:rsidRDefault="005A1CE3" w:rsidP="005A1CE3">
      <w:pPr>
        <w:ind w:left="1441" w:right="2161"/>
        <w:rPr>
          <w:lang w:val="ru-RU"/>
        </w:rPr>
      </w:pPr>
      <w:r w:rsidRPr="006B08A4">
        <w:rPr>
          <w:color w:val="000000"/>
          <w:lang w:val="ru-RU"/>
        </w:rPr>
        <w:t>Извините, можно?</w:t>
      </w:r>
    </w:p>
    <w:p w14:paraId="519B5E70" w14:textId="77777777" w:rsidR="005A1CE3" w:rsidRPr="006B08A4" w:rsidRDefault="005A1CE3" w:rsidP="005A1CE3">
      <w:pPr>
        <w:rPr>
          <w:lang w:val="ru-RU"/>
        </w:rPr>
      </w:pPr>
    </w:p>
    <w:p w14:paraId="5082BF29" w14:textId="77777777" w:rsidR="005A1CE3" w:rsidRPr="006B08A4" w:rsidRDefault="005A1CE3" w:rsidP="005A1CE3">
      <w:pPr>
        <w:ind w:left="3166"/>
        <w:rPr>
          <w:lang w:val="ru-RU"/>
        </w:rPr>
      </w:pPr>
      <w:r w:rsidRPr="006B08A4">
        <w:rPr>
          <w:color w:val="000000"/>
          <w:lang w:val="ru-RU"/>
        </w:rPr>
        <w:t>ГЕНПРОКУРОР</w:t>
      </w:r>
    </w:p>
    <w:p w14:paraId="42EC64E1" w14:textId="77777777" w:rsidR="005A1CE3" w:rsidRPr="006B08A4" w:rsidRDefault="005A1CE3" w:rsidP="005A1CE3">
      <w:pPr>
        <w:ind w:left="1441" w:right="2161"/>
        <w:rPr>
          <w:lang w:val="ru-RU"/>
        </w:rPr>
      </w:pPr>
      <w:r w:rsidRPr="006B08A4">
        <w:rPr>
          <w:color w:val="000000"/>
          <w:lang w:val="ru-RU"/>
        </w:rPr>
        <w:t>Свободны, я сказал.</w:t>
      </w:r>
    </w:p>
    <w:p w14:paraId="01E6F58B" w14:textId="77777777" w:rsidR="005A1CE3" w:rsidRPr="006B08A4" w:rsidRDefault="005A1CE3" w:rsidP="005A1CE3">
      <w:pPr>
        <w:rPr>
          <w:lang w:val="ru-RU"/>
        </w:rPr>
      </w:pPr>
    </w:p>
    <w:p w14:paraId="146674E5" w14:textId="5B55E132" w:rsidR="005A1CE3" w:rsidRPr="006B08A4" w:rsidRDefault="005A1CE3" w:rsidP="005A1CE3">
      <w:pPr>
        <w:rPr>
          <w:lang w:val="ru-RU"/>
        </w:rPr>
      </w:pPr>
      <w:r w:rsidRPr="006B08A4">
        <w:rPr>
          <w:b/>
          <w:color w:val="000000"/>
          <w:lang w:val="ru-RU"/>
        </w:rPr>
        <w:t xml:space="preserve">1-23. НАТ. УЛИЦА МОСКВЫ ДЕНЬ 2. </w:t>
      </w:r>
      <w:r w:rsidRPr="006B08A4">
        <w:rPr>
          <w:lang w:val="ru-RU"/>
        </w:rPr>
        <w:br/>
      </w:r>
      <w:r w:rsidRPr="006B08A4">
        <w:rPr>
          <w:b/>
          <w:color w:val="000000"/>
          <w:lang w:val="ru-RU"/>
        </w:rPr>
        <w:t>БОКОВ, КОЗЫРЕВ</w:t>
      </w:r>
      <w:r w:rsidR="00DC62A2">
        <w:rPr>
          <w:b/>
          <w:color w:val="000000"/>
          <w:lang w:val="ru-RU"/>
        </w:rPr>
        <w:t xml:space="preserve">, прохожие (5), люди в очереди (25), продавщица </w:t>
      </w:r>
      <w:r w:rsidRPr="006B08A4">
        <w:rPr>
          <w:b/>
          <w:color w:val="000000"/>
          <w:lang w:val="ru-RU"/>
        </w:rPr>
        <w:lastRenderedPageBreak/>
        <w:t>(02:10)</w:t>
      </w:r>
      <w:r w:rsidRPr="006B08A4">
        <w:rPr>
          <w:lang w:val="ru-RU"/>
        </w:rPr>
        <w:br/>
      </w:r>
    </w:p>
    <w:p w14:paraId="399F2CCB" w14:textId="77777777" w:rsidR="005A1CE3" w:rsidRPr="006B08A4" w:rsidRDefault="005A1CE3" w:rsidP="005A1CE3">
      <w:pPr>
        <w:rPr>
          <w:lang w:val="ru-RU"/>
        </w:rPr>
      </w:pPr>
      <w:r w:rsidRPr="006B08A4">
        <w:rPr>
          <w:color w:val="000000"/>
          <w:lang w:val="ru-RU"/>
        </w:rPr>
        <w:t>Козырев и Боков выходят из генпрокуратуры, Козырев в модном нейлоновом пальто, Боков в синей форме и коричневой куртке. Даже внешне они слишком разные, чтобы подружиться.</w:t>
      </w:r>
    </w:p>
    <w:p w14:paraId="2A8629AF" w14:textId="77777777" w:rsidR="005A1CE3" w:rsidRPr="006B08A4" w:rsidRDefault="005A1CE3" w:rsidP="005A1CE3">
      <w:pPr>
        <w:rPr>
          <w:lang w:val="ru-RU"/>
        </w:rPr>
      </w:pPr>
    </w:p>
    <w:p w14:paraId="77F9F26A" w14:textId="77777777" w:rsidR="005A1CE3" w:rsidRPr="006B08A4" w:rsidRDefault="005A1CE3" w:rsidP="005A1CE3">
      <w:pPr>
        <w:rPr>
          <w:lang w:val="ru-RU"/>
        </w:rPr>
      </w:pPr>
      <w:r w:rsidRPr="006B08A4">
        <w:rPr>
          <w:color w:val="000000"/>
          <w:lang w:val="ru-RU"/>
        </w:rPr>
        <w:t>Несколько шагов идут молча, пока не доходят до очереди.</w:t>
      </w:r>
    </w:p>
    <w:p w14:paraId="4AD5D687" w14:textId="77777777" w:rsidR="005A1CE3" w:rsidRPr="006B08A4" w:rsidRDefault="005A1CE3" w:rsidP="005A1CE3">
      <w:pPr>
        <w:rPr>
          <w:lang w:val="ru-RU"/>
        </w:rPr>
      </w:pPr>
    </w:p>
    <w:p w14:paraId="0893C300" w14:textId="77777777" w:rsidR="005A1CE3" w:rsidRPr="006B08A4" w:rsidRDefault="005A1CE3" w:rsidP="005A1CE3">
      <w:pPr>
        <w:ind w:left="3166"/>
        <w:rPr>
          <w:lang w:val="ru-RU"/>
        </w:rPr>
      </w:pPr>
      <w:r w:rsidRPr="006B08A4">
        <w:rPr>
          <w:color w:val="000000"/>
          <w:lang w:val="ru-RU"/>
        </w:rPr>
        <w:t>КОЗЫРЕВ</w:t>
      </w:r>
    </w:p>
    <w:p w14:paraId="27AC9531" w14:textId="77777777" w:rsidR="005A1CE3" w:rsidRPr="006B08A4" w:rsidRDefault="005A1CE3" w:rsidP="005A1CE3">
      <w:pPr>
        <w:ind w:left="1441" w:right="2161"/>
        <w:rPr>
          <w:lang w:val="ru-RU"/>
        </w:rPr>
      </w:pPr>
      <w:r w:rsidRPr="006B08A4">
        <w:rPr>
          <w:color w:val="000000"/>
          <w:lang w:val="ru-RU"/>
        </w:rPr>
        <w:t>Слушай, бананы выбросили. Давай постоим? Мне домой надо.</w:t>
      </w:r>
    </w:p>
    <w:p w14:paraId="22E44980" w14:textId="77777777" w:rsidR="005A1CE3" w:rsidRPr="006B08A4" w:rsidRDefault="005A1CE3" w:rsidP="005A1CE3">
      <w:pPr>
        <w:rPr>
          <w:lang w:val="ru-RU"/>
        </w:rPr>
      </w:pPr>
    </w:p>
    <w:p w14:paraId="2AE47F08" w14:textId="77777777" w:rsidR="005A1CE3" w:rsidRPr="006B08A4" w:rsidRDefault="005A1CE3" w:rsidP="005A1CE3">
      <w:pPr>
        <w:ind w:left="3166"/>
        <w:rPr>
          <w:lang w:val="ru-RU"/>
        </w:rPr>
      </w:pPr>
      <w:r w:rsidRPr="006B08A4">
        <w:rPr>
          <w:color w:val="000000"/>
          <w:lang w:val="ru-RU"/>
        </w:rPr>
        <w:t>БОКОВ</w:t>
      </w:r>
    </w:p>
    <w:p w14:paraId="1AEA0CFB" w14:textId="77777777" w:rsidR="005A1CE3" w:rsidRPr="006B08A4" w:rsidRDefault="005A1CE3" w:rsidP="005A1CE3">
      <w:pPr>
        <w:ind w:left="1441" w:right="2161"/>
        <w:rPr>
          <w:lang w:val="ru-RU"/>
        </w:rPr>
      </w:pPr>
      <w:r w:rsidRPr="006B08A4">
        <w:rPr>
          <w:color w:val="000000"/>
          <w:lang w:val="ru-RU"/>
        </w:rPr>
        <w:t>На хера? Они ж зелёные.</w:t>
      </w:r>
    </w:p>
    <w:p w14:paraId="2000C011" w14:textId="77777777" w:rsidR="005A1CE3" w:rsidRPr="006B08A4" w:rsidRDefault="005A1CE3" w:rsidP="005A1CE3">
      <w:pPr>
        <w:rPr>
          <w:lang w:val="ru-RU"/>
        </w:rPr>
      </w:pPr>
    </w:p>
    <w:p w14:paraId="57D51F92" w14:textId="77777777" w:rsidR="005A1CE3" w:rsidRPr="006B08A4" w:rsidRDefault="005A1CE3" w:rsidP="005A1CE3">
      <w:pPr>
        <w:ind w:left="3166"/>
        <w:rPr>
          <w:lang w:val="ru-RU"/>
        </w:rPr>
      </w:pPr>
      <w:r w:rsidRPr="006B08A4">
        <w:rPr>
          <w:color w:val="000000"/>
          <w:lang w:val="ru-RU"/>
        </w:rPr>
        <w:t>КОЗЫРЕВ</w:t>
      </w:r>
    </w:p>
    <w:p w14:paraId="26290440" w14:textId="77777777" w:rsidR="005A1CE3" w:rsidRPr="006B08A4" w:rsidRDefault="005A1CE3" w:rsidP="005A1CE3">
      <w:pPr>
        <w:ind w:left="1441" w:right="2161"/>
        <w:rPr>
          <w:lang w:val="ru-RU"/>
        </w:rPr>
      </w:pPr>
      <w:r w:rsidRPr="006B08A4">
        <w:rPr>
          <w:color w:val="000000"/>
          <w:lang w:val="ru-RU"/>
        </w:rPr>
        <w:t>На антресоли положить - и дозреют. В них, между прочим, источник эндорфинов - гормонов счастья.</w:t>
      </w:r>
    </w:p>
    <w:p w14:paraId="0E94C76C" w14:textId="77777777" w:rsidR="005A1CE3" w:rsidRPr="006B08A4" w:rsidRDefault="005A1CE3" w:rsidP="005A1CE3">
      <w:pPr>
        <w:rPr>
          <w:lang w:val="ru-RU"/>
        </w:rPr>
      </w:pPr>
    </w:p>
    <w:p w14:paraId="7CB3283D" w14:textId="77777777" w:rsidR="005A1CE3" w:rsidRPr="006B08A4" w:rsidRDefault="005A1CE3" w:rsidP="005A1CE3">
      <w:pPr>
        <w:ind w:left="3166"/>
        <w:rPr>
          <w:lang w:val="ru-RU"/>
        </w:rPr>
      </w:pPr>
      <w:r w:rsidRPr="006B08A4">
        <w:rPr>
          <w:color w:val="000000"/>
          <w:lang w:val="ru-RU"/>
        </w:rPr>
        <w:t>БОКОВ</w:t>
      </w:r>
    </w:p>
    <w:p w14:paraId="001B9A3C" w14:textId="77777777" w:rsidR="005A1CE3" w:rsidRPr="006B08A4" w:rsidRDefault="005A1CE3" w:rsidP="005A1CE3">
      <w:pPr>
        <w:ind w:left="1441" w:right="2161"/>
        <w:rPr>
          <w:lang w:val="ru-RU"/>
        </w:rPr>
      </w:pPr>
      <w:r w:rsidRPr="006B08A4">
        <w:rPr>
          <w:color w:val="000000"/>
          <w:lang w:val="ru-RU"/>
        </w:rPr>
        <w:t>Хорошо тебе живётся, если ты от бананов счастливым становишься.</w:t>
      </w:r>
    </w:p>
    <w:p w14:paraId="3DF89CD4" w14:textId="77777777" w:rsidR="005A1CE3" w:rsidRPr="006B08A4" w:rsidRDefault="005A1CE3" w:rsidP="005A1CE3">
      <w:pPr>
        <w:rPr>
          <w:lang w:val="ru-RU"/>
        </w:rPr>
      </w:pPr>
    </w:p>
    <w:p w14:paraId="05A5513B" w14:textId="77777777" w:rsidR="005A1CE3" w:rsidRPr="006B08A4" w:rsidRDefault="005A1CE3" w:rsidP="005A1CE3">
      <w:pPr>
        <w:ind w:left="3166"/>
        <w:rPr>
          <w:lang w:val="ru-RU"/>
        </w:rPr>
      </w:pPr>
      <w:r w:rsidRPr="006B08A4">
        <w:rPr>
          <w:color w:val="000000"/>
          <w:lang w:val="ru-RU"/>
        </w:rPr>
        <w:t>КОЗЫРЕВ</w:t>
      </w:r>
    </w:p>
    <w:p w14:paraId="3229E8A0" w14:textId="77777777" w:rsidR="005A1CE3" w:rsidRPr="006B08A4" w:rsidRDefault="005A1CE3" w:rsidP="005A1CE3">
      <w:pPr>
        <w:ind w:left="1441" w:right="2161"/>
        <w:rPr>
          <w:lang w:val="ru-RU"/>
        </w:rPr>
      </w:pPr>
      <w:r w:rsidRPr="006B08A4">
        <w:rPr>
          <w:color w:val="000000"/>
          <w:lang w:val="ru-RU"/>
        </w:rPr>
        <w:t xml:space="preserve">Слушай, а может все-таки это ростовский? Я вчера поднял архивы, ну нет в последнее время похожих убийств в Союзе. Я запросы отправил, чтоб все списки пассажиров рейсов из </w:t>
      </w:r>
      <w:proofErr w:type="spellStart"/>
      <w:r w:rsidRPr="006B08A4">
        <w:rPr>
          <w:color w:val="000000"/>
          <w:lang w:val="ru-RU"/>
        </w:rPr>
        <w:t>Ростова</w:t>
      </w:r>
      <w:proofErr w:type="spellEnd"/>
      <w:r>
        <w:rPr>
          <w:color w:val="000000"/>
        </w:rPr>
        <w:t> </w:t>
      </w:r>
      <w:r w:rsidRPr="006B08A4">
        <w:rPr>
          <w:color w:val="000000"/>
          <w:lang w:val="ru-RU"/>
        </w:rPr>
        <w:t>дали. Может там кто-то на мысль наведёт.</w:t>
      </w:r>
    </w:p>
    <w:p w14:paraId="0CCE11B4" w14:textId="77777777" w:rsidR="005A1CE3" w:rsidRPr="006B08A4" w:rsidRDefault="005A1CE3" w:rsidP="005A1CE3">
      <w:pPr>
        <w:rPr>
          <w:lang w:val="ru-RU"/>
        </w:rPr>
      </w:pPr>
    </w:p>
    <w:p w14:paraId="5889D61E" w14:textId="77777777" w:rsidR="005A1CE3" w:rsidRPr="006B08A4" w:rsidRDefault="005A1CE3" w:rsidP="005A1CE3">
      <w:pPr>
        <w:ind w:left="3166"/>
        <w:rPr>
          <w:lang w:val="ru-RU"/>
        </w:rPr>
      </w:pPr>
      <w:r w:rsidRPr="006B08A4">
        <w:rPr>
          <w:color w:val="000000"/>
          <w:lang w:val="ru-RU"/>
        </w:rPr>
        <w:t>БОКОВ</w:t>
      </w:r>
    </w:p>
    <w:p w14:paraId="3AE831CA" w14:textId="77777777" w:rsidR="005A1CE3" w:rsidRPr="006B08A4" w:rsidRDefault="005A1CE3" w:rsidP="005A1CE3">
      <w:pPr>
        <w:ind w:left="1441" w:right="2161"/>
        <w:rPr>
          <w:lang w:val="ru-RU"/>
        </w:rPr>
      </w:pPr>
      <w:r w:rsidRPr="006B08A4">
        <w:rPr>
          <w:color w:val="000000"/>
          <w:lang w:val="ru-RU"/>
        </w:rPr>
        <w:t>Я этот пассажир. Давай, меня арестуй. Я как раз прилетел. И будет все по закону, как ты любишь. Опись, протокол, 10 часов со мной понудишь - я и признаюсь, чтоб только тебя не слышать больше.</w:t>
      </w:r>
    </w:p>
    <w:p w14:paraId="78CAD3A4" w14:textId="77777777" w:rsidR="005A1CE3" w:rsidRPr="006B08A4" w:rsidRDefault="005A1CE3" w:rsidP="005A1CE3">
      <w:pPr>
        <w:rPr>
          <w:lang w:val="ru-RU"/>
        </w:rPr>
      </w:pPr>
    </w:p>
    <w:p w14:paraId="182642CD" w14:textId="77777777" w:rsidR="005A1CE3" w:rsidRPr="006B08A4" w:rsidRDefault="005A1CE3" w:rsidP="005A1CE3">
      <w:pPr>
        <w:ind w:left="3166"/>
        <w:rPr>
          <w:lang w:val="ru-RU"/>
        </w:rPr>
      </w:pPr>
      <w:r w:rsidRPr="006B08A4">
        <w:rPr>
          <w:color w:val="000000"/>
          <w:lang w:val="ru-RU"/>
        </w:rPr>
        <w:t>КОЗЫРЕВ</w:t>
      </w:r>
    </w:p>
    <w:p w14:paraId="0EDD6EA5" w14:textId="77777777" w:rsidR="005A1CE3" w:rsidRPr="006B08A4" w:rsidRDefault="005A1CE3" w:rsidP="005A1CE3">
      <w:pPr>
        <w:ind w:left="1441" w:right="2161"/>
        <w:rPr>
          <w:lang w:val="ru-RU"/>
        </w:rPr>
      </w:pPr>
      <w:r w:rsidRPr="006B08A4">
        <w:rPr>
          <w:color w:val="000000"/>
          <w:lang w:val="ru-RU"/>
        </w:rPr>
        <w:t>Ты позже прилетел, я уточнял. Тебе как Москва? Первый раз?</w:t>
      </w:r>
    </w:p>
    <w:p w14:paraId="5FEA5DF2" w14:textId="77777777" w:rsidR="005A1CE3" w:rsidRPr="006B08A4" w:rsidRDefault="005A1CE3" w:rsidP="005A1CE3">
      <w:pPr>
        <w:rPr>
          <w:lang w:val="ru-RU"/>
        </w:rPr>
      </w:pPr>
    </w:p>
    <w:p w14:paraId="3D22FAFC" w14:textId="77777777" w:rsidR="005A1CE3" w:rsidRPr="006B08A4" w:rsidRDefault="005A1CE3" w:rsidP="005A1CE3">
      <w:pPr>
        <w:ind w:left="3166"/>
        <w:rPr>
          <w:lang w:val="ru-RU"/>
        </w:rPr>
      </w:pPr>
      <w:r w:rsidRPr="006B08A4">
        <w:rPr>
          <w:color w:val="000000"/>
          <w:lang w:val="ru-RU"/>
        </w:rPr>
        <w:t>БОКОВ</w:t>
      </w:r>
    </w:p>
    <w:p w14:paraId="020368DF" w14:textId="77777777" w:rsidR="005A1CE3" w:rsidRPr="006B08A4" w:rsidRDefault="005A1CE3" w:rsidP="005A1CE3">
      <w:pPr>
        <w:ind w:left="1441" w:right="2161"/>
        <w:rPr>
          <w:lang w:val="ru-RU"/>
        </w:rPr>
      </w:pPr>
      <w:r w:rsidRPr="006B08A4">
        <w:rPr>
          <w:color w:val="000000"/>
          <w:lang w:val="ru-RU"/>
        </w:rPr>
        <w:t>Первый раз… я вижу, чтоб пацану мошонку вырезали и в глотку запихали. А Москву вашу сто раз видел и ещё б столько же ж не видел.</w:t>
      </w:r>
    </w:p>
    <w:p w14:paraId="57DAE5E3" w14:textId="77777777" w:rsidR="005A1CE3" w:rsidRPr="006B08A4" w:rsidRDefault="005A1CE3" w:rsidP="005A1CE3">
      <w:pPr>
        <w:rPr>
          <w:lang w:val="ru-RU"/>
        </w:rPr>
      </w:pPr>
    </w:p>
    <w:p w14:paraId="03B21C1F" w14:textId="77777777" w:rsidR="005A1CE3" w:rsidRPr="006B08A4" w:rsidRDefault="005A1CE3" w:rsidP="005A1CE3">
      <w:pPr>
        <w:ind w:left="3166"/>
        <w:rPr>
          <w:lang w:val="ru-RU"/>
        </w:rPr>
      </w:pPr>
      <w:r w:rsidRPr="006B08A4">
        <w:rPr>
          <w:color w:val="000000"/>
          <w:lang w:val="ru-RU"/>
        </w:rPr>
        <w:t>КОЗЫРЕВ</w:t>
      </w:r>
    </w:p>
    <w:p w14:paraId="62ED95E5" w14:textId="77777777" w:rsidR="005A1CE3" w:rsidRPr="006B08A4" w:rsidRDefault="005A1CE3" w:rsidP="005A1CE3">
      <w:pPr>
        <w:ind w:left="1441" w:right="2161"/>
        <w:rPr>
          <w:lang w:val="ru-RU"/>
        </w:rPr>
      </w:pPr>
      <w:r w:rsidRPr="006B08A4">
        <w:rPr>
          <w:color w:val="000000"/>
          <w:lang w:val="ru-RU"/>
        </w:rPr>
        <w:lastRenderedPageBreak/>
        <w:t>Это у нас сейчас так стало, в последние пару лет. До этого порядок был и закон. Особенно при Андропове.</w:t>
      </w:r>
    </w:p>
    <w:p w14:paraId="4F9C5AB7" w14:textId="77777777" w:rsidR="005A1CE3" w:rsidRPr="006B08A4" w:rsidRDefault="005A1CE3" w:rsidP="005A1CE3">
      <w:pPr>
        <w:rPr>
          <w:lang w:val="ru-RU"/>
        </w:rPr>
      </w:pPr>
    </w:p>
    <w:p w14:paraId="3C51073B" w14:textId="77777777" w:rsidR="005A1CE3" w:rsidRPr="006B08A4" w:rsidRDefault="005A1CE3" w:rsidP="005A1CE3">
      <w:pPr>
        <w:ind w:left="3166"/>
        <w:rPr>
          <w:lang w:val="ru-RU"/>
        </w:rPr>
      </w:pPr>
      <w:r w:rsidRPr="006B08A4">
        <w:rPr>
          <w:color w:val="000000"/>
          <w:lang w:val="ru-RU"/>
        </w:rPr>
        <w:t>БОКОВ</w:t>
      </w:r>
    </w:p>
    <w:p w14:paraId="0B8F39BB" w14:textId="77777777" w:rsidR="005A1CE3" w:rsidRPr="006B08A4" w:rsidRDefault="005A1CE3" w:rsidP="005A1CE3">
      <w:pPr>
        <w:ind w:left="1441" w:right="2161"/>
        <w:rPr>
          <w:lang w:val="ru-RU"/>
        </w:rPr>
      </w:pPr>
      <w:r w:rsidRPr="006B08A4">
        <w:rPr>
          <w:color w:val="000000"/>
          <w:lang w:val="ru-RU"/>
        </w:rPr>
        <w:t>Бананы при Андропове были спелыми? Или не портились на антресолях?</w:t>
      </w:r>
    </w:p>
    <w:p w14:paraId="10A65F80" w14:textId="77777777" w:rsidR="005A1CE3" w:rsidRPr="006B08A4" w:rsidRDefault="005A1CE3" w:rsidP="005A1CE3">
      <w:pPr>
        <w:rPr>
          <w:lang w:val="ru-RU"/>
        </w:rPr>
      </w:pPr>
    </w:p>
    <w:p w14:paraId="59AA7D8D" w14:textId="77777777" w:rsidR="005A1CE3" w:rsidRPr="006B08A4" w:rsidRDefault="005A1CE3" w:rsidP="005A1CE3">
      <w:pPr>
        <w:ind w:left="3166"/>
        <w:rPr>
          <w:lang w:val="ru-RU"/>
        </w:rPr>
      </w:pPr>
      <w:r w:rsidRPr="006B08A4">
        <w:rPr>
          <w:color w:val="000000"/>
          <w:lang w:val="ru-RU"/>
        </w:rPr>
        <w:t>КОЗЫРЕВ</w:t>
      </w:r>
    </w:p>
    <w:p w14:paraId="7C9F7212" w14:textId="77777777" w:rsidR="005A1CE3" w:rsidRPr="006B08A4" w:rsidRDefault="005A1CE3" w:rsidP="005A1CE3">
      <w:pPr>
        <w:ind w:left="1441" w:right="2161"/>
        <w:rPr>
          <w:lang w:val="ru-RU"/>
        </w:rPr>
      </w:pPr>
      <w:r w:rsidRPr="006B08A4">
        <w:rPr>
          <w:color w:val="000000"/>
          <w:lang w:val="ru-RU"/>
        </w:rPr>
        <w:t>Самый скоропортящийся товар, Женя, это люди. А бананы нормально, лежат себе и лежат. При любой власти.</w:t>
      </w:r>
    </w:p>
    <w:p w14:paraId="0BE8134E" w14:textId="77777777" w:rsidR="005A1CE3" w:rsidRPr="006B08A4" w:rsidRDefault="005A1CE3" w:rsidP="005A1CE3">
      <w:pPr>
        <w:rPr>
          <w:lang w:val="ru-RU"/>
        </w:rPr>
      </w:pPr>
    </w:p>
    <w:p w14:paraId="61394710" w14:textId="77777777" w:rsidR="005A1CE3" w:rsidRPr="006B08A4" w:rsidRDefault="005A1CE3" w:rsidP="005A1CE3">
      <w:pPr>
        <w:ind w:left="3166"/>
        <w:rPr>
          <w:lang w:val="ru-RU"/>
        </w:rPr>
      </w:pPr>
      <w:r w:rsidRPr="006B08A4">
        <w:rPr>
          <w:color w:val="000000"/>
          <w:lang w:val="ru-RU"/>
        </w:rPr>
        <w:t>БОКОВ</w:t>
      </w:r>
    </w:p>
    <w:p w14:paraId="6D6825B3" w14:textId="77777777" w:rsidR="005A1CE3" w:rsidRPr="006B08A4" w:rsidRDefault="005A1CE3" w:rsidP="005A1CE3">
      <w:pPr>
        <w:ind w:left="1441" w:right="2161"/>
        <w:rPr>
          <w:lang w:val="ru-RU"/>
        </w:rPr>
      </w:pPr>
      <w:r w:rsidRPr="006B08A4">
        <w:rPr>
          <w:color w:val="000000"/>
          <w:lang w:val="ru-RU"/>
        </w:rPr>
        <w:t xml:space="preserve">Бля, вот ты нудный. Давай по делу. Мне надо в </w:t>
      </w:r>
      <w:proofErr w:type="spellStart"/>
      <w:r w:rsidRPr="006B08A4">
        <w:rPr>
          <w:color w:val="000000"/>
          <w:lang w:val="ru-RU"/>
        </w:rPr>
        <w:t>Ростов</w:t>
      </w:r>
      <w:proofErr w:type="spellEnd"/>
      <w:r w:rsidRPr="006B08A4">
        <w:rPr>
          <w:color w:val="000000"/>
          <w:lang w:val="ru-RU"/>
        </w:rPr>
        <w:t xml:space="preserve"> очень. Напиши на меня </w:t>
      </w:r>
      <w:proofErr w:type="spellStart"/>
      <w:r w:rsidRPr="006B08A4">
        <w:rPr>
          <w:color w:val="000000"/>
          <w:lang w:val="ru-RU"/>
        </w:rPr>
        <w:t>заяву</w:t>
      </w:r>
      <w:proofErr w:type="spellEnd"/>
      <w:r w:rsidRPr="006B08A4">
        <w:rPr>
          <w:color w:val="000000"/>
          <w:lang w:val="ru-RU"/>
        </w:rPr>
        <w:t xml:space="preserve">, </w:t>
      </w:r>
      <w:proofErr w:type="spellStart"/>
      <w:r w:rsidRPr="006B08A4">
        <w:rPr>
          <w:color w:val="000000"/>
          <w:lang w:val="ru-RU"/>
        </w:rPr>
        <w:t>шоб</w:t>
      </w:r>
      <w:proofErr w:type="spellEnd"/>
      <w:r w:rsidRPr="006B08A4">
        <w:rPr>
          <w:color w:val="000000"/>
          <w:lang w:val="ru-RU"/>
        </w:rPr>
        <w:t xml:space="preserve"> меня сняли с дела? И сам оставайся главным? Тебе ж противно, </w:t>
      </w:r>
      <w:proofErr w:type="spellStart"/>
      <w:r w:rsidRPr="006B08A4">
        <w:rPr>
          <w:color w:val="000000"/>
          <w:lang w:val="ru-RU"/>
        </w:rPr>
        <w:t>шо</w:t>
      </w:r>
      <w:proofErr w:type="spellEnd"/>
      <w:r w:rsidRPr="006B08A4">
        <w:rPr>
          <w:color w:val="000000"/>
          <w:lang w:val="ru-RU"/>
        </w:rPr>
        <w:t xml:space="preserve"> я начальник? А я даже оправдываться не буду. И с меня </w:t>
      </w:r>
      <w:proofErr w:type="spellStart"/>
      <w:r w:rsidRPr="006B08A4">
        <w:rPr>
          <w:color w:val="000000"/>
          <w:lang w:val="ru-RU"/>
        </w:rPr>
        <w:t>шамайка</w:t>
      </w:r>
      <w:proofErr w:type="spellEnd"/>
      <w:r w:rsidRPr="006B08A4">
        <w:rPr>
          <w:color w:val="000000"/>
          <w:lang w:val="ru-RU"/>
        </w:rPr>
        <w:t>.</w:t>
      </w:r>
    </w:p>
    <w:p w14:paraId="4F7B2BA7" w14:textId="77777777" w:rsidR="005A1CE3" w:rsidRPr="006B08A4" w:rsidRDefault="005A1CE3" w:rsidP="005A1CE3">
      <w:pPr>
        <w:rPr>
          <w:lang w:val="ru-RU"/>
        </w:rPr>
      </w:pPr>
    </w:p>
    <w:p w14:paraId="43468799" w14:textId="77777777" w:rsidR="005A1CE3" w:rsidRPr="006B08A4" w:rsidRDefault="005A1CE3" w:rsidP="005A1CE3">
      <w:pPr>
        <w:ind w:left="3166"/>
        <w:rPr>
          <w:lang w:val="ru-RU"/>
        </w:rPr>
      </w:pPr>
      <w:r w:rsidRPr="006B08A4">
        <w:rPr>
          <w:color w:val="000000"/>
          <w:lang w:val="ru-RU"/>
        </w:rPr>
        <w:t>КОЗЫРЕВ</w:t>
      </w:r>
    </w:p>
    <w:p w14:paraId="03CCE1EF" w14:textId="77777777" w:rsidR="005A1CE3" w:rsidRPr="006B08A4" w:rsidRDefault="005A1CE3" w:rsidP="005A1CE3">
      <w:pPr>
        <w:ind w:left="1441" w:right="2161"/>
        <w:rPr>
          <w:lang w:val="ru-RU"/>
        </w:rPr>
      </w:pPr>
      <w:r w:rsidRPr="006B08A4">
        <w:rPr>
          <w:color w:val="000000"/>
          <w:lang w:val="ru-RU"/>
        </w:rPr>
        <w:t>Никаких оснований для заявления на тебя у меня нет. Как руководство решило - так и будем работать.</w:t>
      </w:r>
    </w:p>
    <w:p w14:paraId="66045022" w14:textId="77777777" w:rsidR="005A1CE3" w:rsidRPr="006B08A4" w:rsidRDefault="005A1CE3" w:rsidP="005A1CE3">
      <w:pPr>
        <w:rPr>
          <w:lang w:val="ru-RU"/>
        </w:rPr>
      </w:pPr>
    </w:p>
    <w:p w14:paraId="4E831F0A" w14:textId="77777777" w:rsidR="005A1CE3" w:rsidRPr="006B08A4" w:rsidRDefault="005A1CE3" w:rsidP="005A1CE3">
      <w:pPr>
        <w:ind w:left="3166"/>
        <w:rPr>
          <w:lang w:val="ru-RU"/>
        </w:rPr>
      </w:pPr>
      <w:r w:rsidRPr="006B08A4">
        <w:rPr>
          <w:color w:val="000000"/>
          <w:lang w:val="ru-RU"/>
        </w:rPr>
        <w:t>БОКОВ</w:t>
      </w:r>
    </w:p>
    <w:p w14:paraId="174A91AF" w14:textId="77777777" w:rsidR="005A1CE3" w:rsidRPr="006B08A4" w:rsidRDefault="005A1CE3" w:rsidP="005A1CE3">
      <w:pPr>
        <w:ind w:left="1441" w:right="2161"/>
        <w:rPr>
          <w:lang w:val="ru-RU"/>
        </w:rPr>
      </w:pPr>
      <w:r w:rsidRPr="006B08A4">
        <w:rPr>
          <w:color w:val="000000"/>
          <w:lang w:val="ru-RU"/>
        </w:rPr>
        <w:t>Ладно, я тебе эти основания организую.</w:t>
      </w:r>
    </w:p>
    <w:p w14:paraId="22C3B241" w14:textId="77777777" w:rsidR="005A1CE3" w:rsidRPr="006B08A4" w:rsidRDefault="005A1CE3" w:rsidP="005A1CE3">
      <w:pPr>
        <w:rPr>
          <w:lang w:val="ru-RU"/>
        </w:rPr>
      </w:pPr>
    </w:p>
    <w:p w14:paraId="489A2C9F" w14:textId="77777777" w:rsidR="005A1CE3" w:rsidRPr="006B08A4" w:rsidRDefault="005A1CE3" w:rsidP="005A1CE3">
      <w:pPr>
        <w:rPr>
          <w:lang w:val="ru-RU"/>
        </w:rPr>
      </w:pPr>
      <w:r w:rsidRPr="006B08A4">
        <w:rPr>
          <w:color w:val="000000"/>
          <w:lang w:val="ru-RU"/>
        </w:rPr>
        <w:t xml:space="preserve">Разворачивается и </w:t>
      </w:r>
      <w:proofErr w:type="spellStart"/>
      <w:proofErr w:type="gramStart"/>
      <w:r w:rsidRPr="006B08A4">
        <w:rPr>
          <w:color w:val="000000"/>
          <w:lang w:val="ru-RU"/>
        </w:rPr>
        <w:t>уходит.Козырев</w:t>
      </w:r>
      <w:proofErr w:type="spellEnd"/>
      <w:proofErr w:type="gramEnd"/>
      <w:r w:rsidRPr="006B08A4">
        <w:rPr>
          <w:color w:val="000000"/>
          <w:lang w:val="ru-RU"/>
        </w:rPr>
        <w:t xml:space="preserve"> возвращается к бананам</w:t>
      </w:r>
    </w:p>
    <w:p w14:paraId="5DAEB4C3" w14:textId="77777777" w:rsidR="005A1CE3" w:rsidRPr="006B08A4" w:rsidRDefault="005A1CE3" w:rsidP="005A1CE3">
      <w:pPr>
        <w:rPr>
          <w:lang w:val="ru-RU"/>
        </w:rPr>
      </w:pPr>
    </w:p>
    <w:p w14:paraId="1259975A" w14:textId="313D5380" w:rsidR="005A1CE3" w:rsidRPr="006B08A4" w:rsidRDefault="005A1CE3" w:rsidP="005A1CE3">
      <w:pPr>
        <w:rPr>
          <w:lang w:val="ru-RU"/>
        </w:rPr>
      </w:pPr>
      <w:r w:rsidRPr="006B08A4">
        <w:rPr>
          <w:b/>
          <w:color w:val="000000"/>
          <w:lang w:val="ru-RU"/>
        </w:rPr>
        <w:t xml:space="preserve">1-24. ИНТ. ДАЧА МАЛЬЦЕВЫХ.ДЕТСКАЯ НОЧЬ 2. </w:t>
      </w:r>
      <w:r w:rsidRPr="006B08A4">
        <w:rPr>
          <w:lang w:val="ru-RU"/>
        </w:rPr>
        <w:br/>
      </w:r>
      <w:r w:rsidRPr="006B08A4">
        <w:rPr>
          <w:b/>
          <w:color w:val="000000"/>
          <w:lang w:val="ru-RU"/>
        </w:rPr>
        <w:t>ИГОРЬ, МАЛЬЦЕВ</w:t>
      </w:r>
      <w:r w:rsidR="00043D8A">
        <w:rPr>
          <w:b/>
          <w:color w:val="000000"/>
          <w:lang w:val="ru-RU"/>
        </w:rPr>
        <w:t>, голос з/к</w:t>
      </w:r>
      <w:r w:rsidRPr="006B08A4">
        <w:rPr>
          <w:b/>
          <w:color w:val="000000"/>
          <w:lang w:val="ru-RU"/>
        </w:rPr>
        <w:t xml:space="preserve"> (00:59)</w:t>
      </w:r>
      <w:r w:rsidRPr="006B08A4">
        <w:rPr>
          <w:lang w:val="ru-RU"/>
        </w:rPr>
        <w:br/>
      </w:r>
    </w:p>
    <w:p w14:paraId="12100A80" w14:textId="77777777" w:rsidR="005A1CE3" w:rsidRPr="006B08A4" w:rsidRDefault="005A1CE3" w:rsidP="005A1CE3">
      <w:pPr>
        <w:rPr>
          <w:lang w:val="ru-RU"/>
        </w:rPr>
      </w:pPr>
      <w:r w:rsidRPr="006B08A4">
        <w:rPr>
          <w:color w:val="000000"/>
          <w:lang w:val="ru-RU"/>
        </w:rPr>
        <w:t>Мальчик Игорь смотрит по видеомагнитофону “Звёздные войны”.</w:t>
      </w:r>
    </w:p>
    <w:p w14:paraId="0C6F89D3" w14:textId="77777777" w:rsidR="005A1CE3" w:rsidRPr="006B08A4" w:rsidRDefault="005A1CE3" w:rsidP="005A1CE3">
      <w:pPr>
        <w:rPr>
          <w:lang w:val="ru-RU"/>
        </w:rPr>
      </w:pPr>
    </w:p>
    <w:p w14:paraId="2E071568" w14:textId="77777777" w:rsidR="005A1CE3" w:rsidRPr="006B08A4" w:rsidRDefault="005A1CE3" w:rsidP="005A1CE3">
      <w:pPr>
        <w:ind w:left="3166"/>
        <w:rPr>
          <w:lang w:val="ru-RU"/>
        </w:rPr>
      </w:pPr>
      <w:r w:rsidRPr="006B08A4">
        <w:rPr>
          <w:color w:val="000000"/>
          <w:lang w:val="ru-RU"/>
        </w:rPr>
        <w:t>ГОЛОС (ЗК)</w:t>
      </w:r>
    </w:p>
    <w:p w14:paraId="60CD01A2" w14:textId="77777777" w:rsidR="005A1CE3" w:rsidRPr="006B08A4" w:rsidRDefault="005A1CE3" w:rsidP="005A1CE3">
      <w:pPr>
        <w:ind w:left="1441" w:right="2161"/>
        <w:rPr>
          <w:lang w:val="ru-RU"/>
        </w:rPr>
      </w:pPr>
      <w:r w:rsidRPr="006B08A4">
        <w:rPr>
          <w:color w:val="000000"/>
          <w:lang w:val="ru-RU"/>
        </w:rPr>
        <w:t>В роли принцессы Леи - Керри Фишер.</w:t>
      </w:r>
    </w:p>
    <w:p w14:paraId="33C48F4D" w14:textId="77777777" w:rsidR="005A1CE3" w:rsidRPr="006B08A4" w:rsidRDefault="005A1CE3" w:rsidP="005A1CE3">
      <w:pPr>
        <w:rPr>
          <w:lang w:val="ru-RU"/>
        </w:rPr>
      </w:pPr>
    </w:p>
    <w:p w14:paraId="16BA4295" w14:textId="77777777" w:rsidR="005A1CE3" w:rsidRPr="006B08A4" w:rsidRDefault="005A1CE3" w:rsidP="005A1CE3">
      <w:pPr>
        <w:rPr>
          <w:lang w:val="ru-RU"/>
        </w:rPr>
      </w:pPr>
      <w:r w:rsidRPr="006B08A4">
        <w:rPr>
          <w:color w:val="000000"/>
          <w:lang w:val="ru-RU"/>
        </w:rPr>
        <w:t>В комнату заходит отец, с коньячным бокалом и блокнотом. Ставит бокал. Выключает кино.</w:t>
      </w:r>
    </w:p>
    <w:p w14:paraId="02991E28" w14:textId="77777777" w:rsidR="005A1CE3" w:rsidRPr="006B08A4" w:rsidRDefault="005A1CE3" w:rsidP="005A1CE3">
      <w:pPr>
        <w:rPr>
          <w:lang w:val="ru-RU"/>
        </w:rPr>
      </w:pPr>
    </w:p>
    <w:p w14:paraId="472697B5" w14:textId="77777777" w:rsidR="005A1CE3" w:rsidRPr="006B08A4" w:rsidRDefault="005A1CE3" w:rsidP="005A1CE3">
      <w:pPr>
        <w:ind w:left="3166"/>
        <w:rPr>
          <w:lang w:val="ru-RU"/>
        </w:rPr>
      </w:pPr>
      <w:r w:rsidRPr="006B08A4">
        <w:rPr>
          <w:color w:val="000000"/>
          <w:lang w:val="ru-RU"/>
        </w:rPr>
        <w:t>МАЛЬЦЕВ</w:t>
      </w:r>
    </w:p>
    <w:p w14:paraId="2E96D6EB" w14:textId="77777777" w:rsidR="005A1CE3" w:rsidRPr="006B08A4" w:rsidRDefault="005A1CE3" w:rsidP="005A1CE3">
      <w:pPr>
        <w:ind w:left="1441" w:right="2161"/>
        <w:rPr>
          <w:lang w:val="ru-RU"/>
        </w:rPr>
      </w:pPr>
      <w:r w:rsidRPr="006B08A4">
        <w:rPr>
          <w:color w:val="000000"/>
          <w:lang w:val="ru-RU"/>
        </w:rPr>
        <w:t>Извини, я тебе не поверил. И был неправ. Я умею признавать свои ошибки. И ты учись. Вот тебе подарок, чтоб ты запомнил эту важную вещь.</w:t>
      </w:r>
    </w:p>
    <w:p w14:paraId="6BBFCFE2" w14:textId="77777777" w:rsidR="005A1CE3" w:rsidRPr="006B08A4" w:rsidRDefault="005A1CE3" w:rsidP="005A1CE3">
      <w:pPr>
        <w:rPr>
          <w:lang w:val="ru-RU"/>
        </w:rPr>
      </w:pPr>
    </w:p>
    <w:p w14:paraId="3896FB20" w14:textId="77777777" w:rsidR="005A1CE3" w:rsidRPr="006B08A4" w:rsidRDefault="005A1CE3" w:rsidP="005A1CE3">
      <w:pPr>
        <w:rPr>
          <w:lang w:val="ru-RU"/>
        </w:rPr>
      </w:pPr>
      <w:r w:rsidRPr="006B08A4">
        <w:rPr>
          <w:color w:val="000000"/>
          <w:lang w:val="ru-RU"/>
        </w:rPr>
        <w:t>Отдаёт Игорю блокнот в красной кожаной обложке.</w:t>
      </w:r>
    </w:p>
    <w:p w14:paraId="132CD55E" w14:textId="77777777" w:rsidR="005A1CE3" w:rsidRPr="006B08A4" w:rsidRDefault="005A1CE3" w:rsidP="005A1CE3">
      <w:pPr>
        <w:rPr>
          <w:lang w:val="ru-RU"/>
        </w:rPr>
      </w:pPr>
    </w:p>
    <w:p w14:paraId="3A02295A" w14:textId="77777777" w:rsidR="005A1CE3" w:rsidRPr="006B08A4" w:rsidRDefault="005A1CE3" w:rsidP="005A1CE3">
      <w:pPr>
        <w:ind w:left="3166"/>
        <w:rPr>
          <w:lang w:val="ru-RU"/>
        </w:rPr>
      </w:pPr>
      <w:r w:rsidRPr="006B08A4">
        <w:rPr>
          <w:color w:val="000000"/>
          <w:lang w:val="ru-RU"/>
        </w:rPr>
        <w:t>МАЛЬЦЕВ</w:t>
      </w:r>
    </w:p>
    <w:p w14:paraId="7FF92FFE" w14:textId="77777777" w:rsidR="005A1CE3" w:rsidRPr="006B08A4" w:rsidRDefault="005A1CE3" w:rsidP="005A1CE3">
      <w:pPr>
        <w:ind w:left="1441" w:right="2161"/>
        <w:rPr>
          <w:lang w:val="ru-RU"/>
        </w:rPr>
      </w:pPr>
      <w:r w:rsidRPr="006B08A4">
        <w:rPr>
          <w:color w:val="000000"/>
          <w:lang w:val="ru-RU"/>
        </w:rPr>
        <w:t xml:space="preserve">Видишь, что написано? Союз журналистов СССР! Это очень почётно, иметь такой </w:t>
      </w:r>
      <w:r w:rsidRPr="006B08A4">
        <w:rPr>
          <w:color w:val="000000"/>
          <w:lang w:val="ru-RU"/>
        </w:rPr>
        <w:lastRenderedPageBreak/>
        <w:t>блокнот. Ты можешь записывать в него все свои мысли, все, что происходит вокруг, все наблюдения за кометой, как настоящий журналист! И выдумки можешь записывать, и правду.</w:t>
      </w:r>
    </w:p>
    <w:p w14:paraId="15B31C5C" w14:textId="77777777" w:rsidR="005A1CE3" w:rsidRPr="006B08A4" w:rsidRDefault="005A1CE3" w:rsidP="005A1CE3">
      <w:pPr>
        <w:rPr>
          <w:lang w:val="ru-RU"/>
        </w:rPr>
      </w:pPr>
    </w:p>
    <w:p w14:paraId="1353BD48" w14:textId="77777777" w:rsidR="005A1CE3" w:rsidRPr="006B08A4" w:rsidRDefault="005A1CE3" w:rsidP="005A1CE3">
      <w:pPr>
        <w:rPr>
          <w:lang w:val="ru-RU"/>
        </w:rPr>
      </w:pPr>
      <w:r w:rsidRPr="006B08A4">
        <w:rPr>
          <w:color w:val="000000"/>
          <w:lang w:val="ru-RU"/>
        </w:rPr>
        <w:t>Треплет сына по голове.</w:t>
      </w:r>
    </w:p>
    <w:p w14:paraId="0E912E0E" w14:textId="77777777" w:rsidR="005A1CE3" w:rsidRPr="006B08A4" w:rsidRDefault="005A1CE3" w:rsidP="005A1CE3">
      <w:pPr>
        <w:rPr>
          <w:lang w:val="ru-RU"/>
        </w:rPr>
      </w:pPr>
    </w:p>
    <w:p w14:paraId="72A079B8" w14:textId="77777777" w:rsidR="005A1CE3" w:rsidRPr="006B08A4" w:rsidRDefault="005A1CE3" w:rsidP="005A1CE3">
      <w:pPr>
        <w:ind w:left="3166"/>
        <w:rPr>
          <w:lang w:val="ru-RU"/>
        </w:rPr>
      </w:pPr>
      <w:r w:rsidRPr="006B08A4">
        <w:rPr>
          <w:color w:val="000000"/>
          <w:lang w:val="ru-RU"/>
        </w:rPr>
        <w:t>МАЛЬЦЕВ</w:t>
      </w:r>
    </w:p>
    <w:p w14:paraId="116A6F3F" w14:textId="77777777" w:rsidR="005A1CE3" w:rsidRPr="006B08A4" w:rsidRDefault="005A1CE3" w:rsidP="005A1CE3">
      <w:pPr>
        <w:ind w:left="1441" w:right="2161"/>
        <w:rPr>
          <w:lang w:val="ru-RU"/>
        </w:rPr>
      </w:pPr>
      <w:r w:rsidRPr="006B08A4">
        <w:rPr>
          <w:color w:val="000000"/>
          <w:lang w:val="ru-RU"/>
        </w:rPr>
        <w:t>Спускайся давай, у нас гости.</w:t>
      </w:r>
    </w:p>
    <w:p w14:paraId="3B3A90D7" w14:textId="77777777" w:rsidR="005A1CE3" w:rsidRPr="006B08A4" w:rsidRDefault="005A1CE3" w:rsidP="005A1CE3">
      <w:pPr>
        <w:rPr>
          <w:lang w:val="ru-RU"/>
        </w:rPr>
      </w:pPr>
    </w:p>
    <w:p w14:paraId="50D3507C" w14:textId="77777777" w:rsidR="005A1CE3" w:rsidRPr="006B08A4" w:rsidRDefault="005A1CE3" w:rsidP="005A1CE3">
      <w:pPr>
        <w:ind w:left="3166"/>
        <w:rPr>
          <w:lang w:val="ru-RU"/>
        </w:rPr>
      </w:pPr>
      <w:r w:rsidRPr="006B08A4">
        <w:rPr>
          <w:color w:val="000000"/>
          <w:lang w:val="ru-RU"/>
        </w:rPr>
        <w:t>ИГОРЬ</w:t>
      </w:r>
    </w:p>
    <w:p w14:paraId="55C390B8" w14:textId="77777777" w:rsidR="005A1CE3" w:rsidRPr="006B08A4" w:rsidRDefault="005A1CE3" w:rsidP="005A1CE3">
      <w:pPr>
        <w:ind w:left="1441" w:right="2161"/>
        <w:rPr>
          <w:lang w:val="ru-RU"/>
        </w:rPr>
      </w:pPr>
      <w:r w:rsidRPr="006B08A4">
        <w:rPr>
          <w:color w:val="000000"/>
          <w:lang w:val="ru-RU"/>
        </w:rPr>
        <w:t>Спасибо. Я не хочу. Я тогда очень испугался. Он был совсем голый и весь в крови.</w:t>
      </w:r>
    </w:p>
    <w:p w14:paraId="4A93BD5B" w14:textId="77777777" w:rsidR="005A1CE3" w:rsidRPr="006B08A4" w:rsidRDefault="005A1CE3" w:rsidP="005A1CE3">
      <w:pPr>
        <w:rPr>
          <w:lang w:val="ru-RU"/>
        </w:rPr>
      </w:pPr>
    </w:p>
    <w:p w14:paraId="20D43616" w14:textId="77777777" w:rsidR="005A1CE3" w:rsidRPr="006B08A4" w:rsidRDefault="005A1CE3" w:rsidP="005A1CE3">
      <w:pPr>
        <w:ind w:left="3166"/>
        <w:rPr>
          <w:lang w:val="ru-RU"/>
        </w:rPr>
      </w:pPr>
      <w:r w:rsidRPr="006B08A4">
        <w:rPr>
          <w:color w:val="000000"/>
          <w:lang w:val="ru-RU"/>
        </w:rPr>
        <w:t>МАЛЬЦЕВ</w:t>
      </w:r>
    </w:p>
    <w:p w14:paraId="082B9E4C" w14:textId="77777777" w:rsidR="005A1CE3" w:rsidRPr="006B08A4" w:rsidRDefault="005A1CE3" w:rsidP="005A1CE3">
      <w:pPr>
        <w:ind w:left="1441" w:right="2161"/>
        <w:rPr>
          <w:lang w:val="ru-RU"/>
        </w:rPr>
      </w:pPr>
      <w:r w:rsidRPr="006B08A4">
        <w:rPr>
          <w:color w:val="000000"/>
          <w:lang w:val="ru-RU"/>
        </w:rPr>
        <w:t>Да я понял, напиши уже все это на бумаге, выплесни моральную травму и давай двигаться дальше.</w:t>
      </w:r>
    </w:p>
    <w:p w14:paraId="0C6474D9" w14:textId="77777777" w:rsidR="005A1CE3" w:rsidRPr="006B08A4" w:rsidRDefault="005A1CE3" w:rsidP="005A1CE3">
      <w:pPr>
        <w:rPr>
          <w:lang w:val="ru-RU"/>
        </w:rPr>
      </w:pPr>
    </w:p>
    <w:p w14:paraId="04E354E5" w14:textId="77777777" w:rsidR="005A1CE3" w:rsidRPr="006B08A4" w:rsidRDefault="005A1CE3" w:rsidP="005A1CE3">
      <w:pPr>
        <w:rPr>
          <w:lang w:val="ru-RU"/>
        </w:rPr>
      </w:pPr>
      <w:r w:rsidRPr="006B08A4">
        <w:rPr>
          <w:color w:val="000000"/>
          <w:lang w:val="ru-RU"/>
        </w:rPr>
        <w:t>Берёт бокал, отпивает коньяк. Берёт Игоря за плечи и ведёт вниз.</w:t>
      </w:r>
    </w:p>
    <w:p w14:paraId="203C812D" w14:textId="77777777" w:rsidR="005A1CE3" w:rsidRPr="006B08A4" w:rsidRDefault="005A1CE3" w:rsidP="005A1CE3">
      <w:pPr>
        <w:rPr>
          <w:lang w:val="ru-RU"/>
        </w:rPr>
      </w:pPr>
    </w:p>
    <w:p w14:paraId="4C3466BA" w14:textId="77DDE09F" w:rsidR="005A1CE3" w:rsidRPr="006B08A4" w:rsidRDefault="005A1CE3" w:rsidP="005A1CE3">
      <w:pPr>
        <w:rPr>
          <w:lang w:val="ru-RU"/>
        </w:rPr>
      </w:pPr>
      <w:r w:rsidRPr="006B08A4">
        <w:rPr>
          <w:b/>
          <w:color w:val="000000"/>
          <w:lang w:val="ru-RU"/>
        </w:rPr>
        <w:t xml:space="preserve">1-25. ИНТ. ДАЧА МАЛЬЦЕВЫХ.ГОСТИНАЯ НОЧЬ 2. </w:t>
      </w:r>
      <w:r w:rsidRPr="006B08A4">
        <w:rPr>
          <w:lang w:val="ru-RU"/>
        </w:rPr>
        <w:br/>
      </w:r>
      <w:r w:rsidRPr="006B08A4">
        <w:rPr>
          <w:b/>
          <w:color w:val="000000"/>
          <w:lang w:val="ru-RU"/>
        </w:rPr>
        <w:t>ИГОРЬ, МАЛЬЦЕВ, МАЛЬЦЕВА, ЧЕЛОВЕК В МОДНЫХ ОЧКАХ</w:t>
      </w:r>
      <w:r w:rsidR="00043D8A">
        <w:rPr>
          <w:b/>
          <w:color w:val="000000"/>
          <w:lang w:val="ru-RU"/>
        </w:rPr>
        <w:t>, женщина, гость мужчина, гость женщина</w:t>
      </w:r>
      <w:r w:rsidRPr="006B08A4">
        <w:rPr>
          <w:b/>
          <w:color w:val="000000"/>
          <w:lang w:val="ru-RU"/>
        </w:rPr>
        <w:t xml:space="preserve"> (00:41)</w:t>
      </w:r>
      <w:r w:rsidRPr="006B08A4">
        <w:rPr>
          <w:lang w:val="ru-RU"/>
        </w:rPr>
        <w:br/>
      </w:r>
    </w:p>
    <w:p w14:paraId="1155BD13" w14:textId="77777777" w:rsidR="005A1CE3" w:rsidRPr="006B08A4" w:rsidRDefault="005A1CE3" w:rsidP="005A1CE3">
      <w:pPr>
        <w:rPr>
          <w:lang w:val="ru-RU"/>
        </w:rPr>
      </w:pPr>
      <w:r w:rsidRPr="006B08A4">
        <w:rPr>
          <w:color w:val="000000"/>
          <w:lang w:val="ru-RU"/>
        </w:rPr>
        <w:t>Отец и Игорь спускаются по лестнице, в гостиной хохот, веселье, играет “на недельку до второго”. Ярко накрашенная женщина перекрикивает Игоря Скляра:</w:t>
      </w:r>
    </w:p>
    <w:p w14:paraId="21432AAA" w14:textId="77777777" w:rsidR="005A1CE3" w:rsidRPr="006B08A4" w:rsidRDefault="005A1CE3" w:rsidP="005A1CE3">
      <w:pPr>
        <w:rPr>
          <w:lang w:val="ru-RU"/>
        </w:rPr>
      </w:pPr>
    </w:p>
    <w:p w14:paraId="28C88E68" w14:textId="77777777" w:rsidR="005A1CE3" w:rsidRPr="006B08A4" w:rsidRDefault="005A1CE3" w:rsidP="005A1CE3">
      <w:pPr>
        <w:ind w:left="3166"/>
        <w:rPr>
          <w:lang w:val="ru-RU"/>
        </w:rPr>
      </w:pPr>
      <w:r w:rsidRPr="006B08A4">
        <w:rPr>
          <w:color w:val="000000"/>
          <w:lang w:val="ru-RU"/>
        </w:rPr>
        <w:t>ЖЕНЩИНА</w:t>
      </w:r>
    </w:p>
    <w:p w14:paraId="310BECAC" w14:textId="77777777" w:rsidR="005A1CE3" w:rsidRPr="006B08A4" w:rsidRDefault="005A1CE3" w:rsidP="005A1CE3">
      <w:pPr>
        <w:ind w:left="1441" w:right="2161"/>
        <w:rPr>
          <w:lang w:val="ru-RU"/>
        </w:rPr>
      </w:pPr>
      <w:r w:rsidRPr="006B08A4">
        <w:rPr>
          <w:color w:val="000000"/>
          <w:lang w:val="ru-RU"/>
        </w:rPr>
        <w:t>На недельку, до второго, закопаем Горбачёва. Откопаем Брежнева — будем пить по-прежнему.</w:t>
      </w:r>
    </w:p>
    <w:p w14:paraId="31834180" w14:textId="77777777" w:rsidR="005A1CE3" w:rsidRPr="006B08A4" w:rsidRDefault="005A1CE3" w:rsidP="005A1CE3">
      <w:pPr>
        <w:rPr>
          <w:lang w:val="ru-RU"/>
        </w:rPr>
      </w:pPr>
    </w:p>
    <w:p w14:paraId="13749C20" w14:textId="77777777" w:rsidR="005A1CE3" w:rsidRPr="006B08A4" w:rsidRDefault="005A1CE3" w:rsidP="005A1CE3">
      <w:pPr>
        <w:rPr>
          <w:lang w:val="ru-RU"/>
        </w:rPr>
      </w:pPr>
      <w:r w:rsidRPr="006B08A4">
        <w:rPr>
          <w:color w:val="000000"/>
          <w:lang w:val="ru-RU"/>
        </w:rPr>
        <w:t>Все хохочут. Игорь пишет в своём блокноте союза журналистов:</w:t>
      </w:r>
    </w:p>
    <w:p w14:paraId="7B963C2E" w14:textId="77777777" w:rsidR="005A1CE3" w:rsidRPr="006B08A4" w:rsidRDefault="005A1CE3" w:rsidP="005A1CE3">
      <w:pPr>
        <w:rPr>
          <w:lang w:val="ru-RU"/>
        </w:rPr>
      </w:pPr>
    </w:p>
    <w:p w14:paraId="4D8FB8A1" w14:textId="77777777" w:rsidR="005A1CE3" w:rsidRPr="006B08A4" w:rsidRDefault="005A1CE3" w:rsidP="005A1CE3">
      <w:pPr>
        <w:rPr>
          <w:lang w:val="ru-RU"/>
        </w:rPr>
      </w:pPr>
      <w:r w:rsidRPr="006B08A4">
        <w:rPr>
          <w:color w:val="000000"/>
          <w:lang w:val="ru-RU"/>
        </w:rPr>
        <w:t>“Меня окружают пустые, глупые, ужасные люди.”</w:t>
      </w:r>
    </w:p>
    <w:p w14:paraId="1DAAE583" w14:textId="77777777" w:rsidR="005A1CE3" w:rsidRPr="006B08A4" w:rsidRDefault="005A1CE3" w:rsidP="005A1CE3">
      <w:pPr>
        <w:rPr>
          <w:lang w:val="ru-RU"/>
        </w:rPr>
      </w:pPr>
    </w:p>
    <w:p w14:paraId="40339115" w14:textId="77777777" w:rsidR="005A1CE3" w:rsidRPr="006B08A4" w:rsidRDefault="005A1CE3" w:rsidP="005A1CE3">
      <w:pPr>
        <w:ind w:left="3166"/>
        <w:rPr>
          <w:lang w:val="ru-RU"/>
        </w:rPr>
      </w:pPr>
      <w:r w:rsidRPr="006B08A4">
        <w:rPr>
          <w:color w:val="000000"/>
          <w:lang w:val="ru-RU"/>
        </w:rPr>
        <w:t>ЧЕЛОВЕК В МОДНЫХ ОЧКАХ</w:t>
      </w:r>
    </w:p>
    <w:p w14:paraId="155198D7" w14:textId="77777777" w:rsidR="005A1CE3" w:rsidRPr="006B08A4" w:rsidRDefault="005A1CE3" w:rsidP="005A1CE3">
      <w:pPr>
        <w:ind w:left="1441" w:right="2161"/>
        <w:rPr>
          <w:lang w:val="ru-RU"/>
        </w:rPr>
      </w:pPr>
      <w:r w:rsidRPr="006B08A4">
        <w:rPr>
          <w:color w:val="000000"/>
          <w:lang w:val="ru-RU"/>
        </w:rPr>
        <w:t>А слушали “Голос Америки” позавчера? Там про Рублёвку рассказывали, убийство ребёнка и полный правовой беспредел. Вот и вошли в историю.</w:t>
      </w:r>
    </w:p>
    <w:p w14:paraId="76612B25" w14:textId="77777777" w:rsidR="005A1CE3" w:rsidRPr="006B08A4" w:rsidRDefault="005A1CE3" w:rsidP="005A1CE3">
      <w:pPr>
        <w:ind w:left="2303"/>
        <w:rPr>
          <w:lang w:val="ru-RU"/>
        </w:rPr>
      </w:pPr>
      <w:r w:rsidRPr="006B08A4">
        <w:rPr>
          <w:color w:val="000000"/>
          <w:lang w:val="ru-RU"/>
        </w:rPr>
        <w:t>(Мальцеву)</w:t>
      </w:r>
    </w:p>
    <w:p w14:paraId="08C12FBE" w14:textId="77777777" w:rsidR="005A1CE3" w:rsidRPr="006B08A4" w:rsidRDefault="005A1CE3" w:rsidP="005A1CE3">
      <w:pPr>
        <w:ind w:left="1441" w:right="2161"/>
        <w:rPr>
          <w:lang w:val="ru-RU"/>
        </w:rPr>
      </w:pPr>
      <w:r w:rsidRPr="006B08A4">
        <w:rPr>
          <w:color w:val="000000"/>
          <w:lang w:val="ru-RU"/>
        </w:rPr>
        <w:t>А ты бы, Геннадий, взял, да и сделал для них репортаж. Со всеми подробностями.</w:t>
      </w:r>
    </w:p>
    <w:p w14:paraId="765144E4" w14:textId="77777777" w:rsidR="005A1CE3" w:rsidRPr="006B08A4" w:rsidRDefault="005A1CE3" w:rsidP="005A1CE3">
      <w:pPr>
        <w:rPr>
          <w:lang w:val="ru-RU"/>
        </w:rPr>
      </w:pPr>
    </w:p>
    <w:p w14:paraId="26CCD9DD" w14:textId="77777777" w:rsidR="005A1CE3" w:rsidRPr="006B08A4" w:rsidRDefault="005A1CE3" w:rsidP="005A1CE3">
      <w:pPr>
        <w:ind w:left="3166"/>
        <w:rPr>
          <w:lang w:val="ru-RU"/>
        </w:rPr>
      </w:pPr>
      <w:r w:rsidRPr="006B08A4">
        <w:rPr>
          <w:color w:val="000000"/>
          <w:lang w:val="ru-RU"/>
        </w:rPr>
        <w:t>МАЛЬЦЕВ</w:t>
      </w:r>
    </w:p>
    <w:p w14:paraId="1BCEB0A7" w14:textId="77777777" w:rsidR="005A1CE3" w:rsidRPr="006B08A4" w:rsidRDefault="005A1CE3" w:rsidP="005A1CE3">
      <w:pPr>
        <w:ind w:left="1441" w:right="2161"/>
        <w:rPr>
          <w:lang w:val="ru-RU"/>
        </w:rPr>
      </w:pPr>
      <w:r w:rsidRPr="006B08A4">
        <w:rPr>
          <w:color w:val="000000"/>
          <w:lang w:val="ru-RU"/>
        </w:rPr>
        <w:t>Чтоб меня из союза попёрли?</w:t>
      </w:r>
    </w:p>
    <w:p w14:paraId="635BC770" w14:textId="77777777" w:rsidR="005A1CE3" w:rsidRPr="006B08A4" w:rsidRDefault="005A1CE3" w:rsidP="005A1CE3">
      <w:pPr>
        <w:rPr>
          <w:lang w:val="ru-RU"/>
        </w:rPr>
      </w:pPr>
    </w:p>
    <w:p w14:paraId="52FF0C8C" w14:textId="77777777" w:rsidR="005A1CE3" w:rsidRPr="006B08A4" w:rsidRDefault="005A1CE3" w:rsidP="005A1CE3">
      <w:pPr>
        <w:ind w:left="3166"/>
        <w:rPr>
          <w:lang w:val="ru-RU"/>
        </w:rPr>
      </w:pPr>
      <w:r w:rsidRPr="006B08A4">
        <w:rPr>
          <w:color w:val="000000"/>
          <w:lang w:val="ru-RU"/>
        </w:rPr>
        <w:lastRenderedPageBreak/>
        <w:t>МАЛЬЦЕВА</w:t>
      </w:r>
    </w:p>
    <w:p w14:paraId="1D91302D" w14:textId="77777777" w:rsidR="005A1CE3" w:rsidRPr="006B08A4" w:rsidRDefault="005A1CE3" w:rsidP="005A1CE3">
      <w:pPr>
        <w:ind w:left="1441" w:right="2161"/>
        <w:rPr>
          <w:lang w:val="ru-RU"/>
        </w:rPr>
      </w:pPr>
      <w:r w:rsidRPr="006B08A4">
        <w:rPr>
          <w:color w:val="000000"/>
          <w:lang w:val="ru-RU"/>
        </w:rPr>
        <w:t>Из Советского-то? Да с удовольствием!</w:t>
      </w:r>
    </w:p>
    <w:p w14:paraId="65F1F59A" w14:textId="77777777" w:rsidR="005A1CE3" w:rsidRPr="006B08A4" w:rsidRDefault="005A1CE3" w:rsidP="005A1CE3">
      <w:pPr>
        <w:rPr>
          <w:lang w:val="ru-RU"/>
        </w:rPr>
      </w:pPr>
    </w:p>
    <w:p w14:paraId="0E680B2F" w14:textId="77777777" w:rsidR="005A1CE3" w:rsidRPr="006B08A4" w:rsidRDefault="005A1CE3" w:rsidP="005A1CE3">
      <w:pPr>
        <w:ind w:left="3166"/>
        <w:rPr>
          <w:lang w:val="ru-RU"/>
        </w:rPr>
      </w:pPr>
      <w:r w:rsidRPr="006B08A4">
        <w:rPr>
          <w:color w:val="000000"/>
          <w:lang w:val="ru-RU"/>
        </w:rPr>
        <w:t>МАЛЬЦЕВ</w:t>
      </w:r>
    </w:p>
    <w:p w14:paraId="4881D5AD" w14:textId="77777777" w:rsidR="005A1CE3" w:rsidRPr="006B08A4" w:rsidRDefault="005A1CE3" w:rsidP="005A1CE3">
      <w:pPr>
        <w:ind w:left="1441" w:right="2161"/>
        <w:rPr>
          <w:lang w:val="ru-RU"/>
        </w:rPr>
      </w:pPr>
      <w:r w:rsidRPr="006B08A4">
        <w:rPr>
          <w:color w:val="000000"/>
          <w:lang w:val="ru-RU"/>
        </w:rPr>
        <w:t>Я про союз журналистов.</w:t>
      </w:r>
    </w:p>
    <w:p w14:paraId="37EF3241" w14:textId="77777777" w:rsidR="005A1CE3" w:rsidRPr="006B08A4" w:rsidRDefault="005A1CE3" w:rsidP="005A1CE3">
      <w:pPr>
        <w:rPr>
          <w:lang w:val="ru-RU"/>
        </w:rPr>
      </w:pPr>
    </w:p>
    <w:p w14:paraId="6E67AA5F" w14:textId="77777777" w:rsidR="005A1CE3" w:rsidRPr="006B08A4" w:rsidRDefault="005A1CE3" w:rsidP="005A1CE3">
      <w:pPr>
        <w:rPr>
          <w:lang w:val="ru-RU"/>
        </w:rPr>
      </w:pPr>
      <w:r w:rsidRPr="006B08A4">
        <w:rPr>
          <w:color w:val="000000"/>
          <w:lang w:val="ru-RU"/>
        </w:rPr>
        <w:t>Игорь продолжает писать: "Они ничего не делают, и над всеми смеются".</w:t>
      </w:r>
    </w:p>
    <w:p w14:paraId="19FFF8A6" w14:textId="77777777" w:rsidR="005A1CE3" w:rsidRPr="006B08A4" w:rsidRDefault="005A1CE3" w:rsidP="005A1CE3">
      <w:pPr>
        <w:rPr>
          <w:lang w:val="ru-RU"/>
        </w:rPr>
      </w:pPr>
    </w:p>
    <w:p w14:paraId="0BF2AEC8" w14:textId="77777777" w:rsidR="005A1CE3" w:rsidRPr="006B08A4" w:rsidRDefault="005A1CE3" w:rsidP="005A1CE3">
      <w:pPr>
        <w:rPr>
          <w:lang w:val="ru-RU"/>
        </w:rPr>
      </w:pPr>
      <w:r w:rsidRPr="006B08A4">
        <w:rPr>
          <w:b/>
          <w:color w:val="000000"/>
          <w:lang w:val="ru-RU"/>
        </w:rPr>
        <w:t xml:space="preserve">1-26. ИНТ. ДОМ ОТДЫХА.ХОЛЛ НОЧЬ 2. </w:t>
      </w:r>
      <w:r w:rsidRPr="006B08A4">
        <w:rPr>
          <w:lang w:val="ru-RU"/>
        </w:rPr>
        <w:br/>
      </w:r>
      <w:r w:rsidRPr="006B08A4">
        <w:rPr>
          <w:b/>
          <w:color w:val="000000"/>
          <w:lang w:val="ru-RU"/>
        </w:rPr>
        <w:t>БОКОВ (00:11)</w:t>
      </w:r>
      <w:r w:rsidRPr="006B08A4">
        <w:rPr>
          <w:lang w:val="ru-RU"/>
        </w:rPr>
        <w:br/>
      </w:r>
    </w:p>
    <w:p w14:paraId="7827E427" w14:textId="77777777" w:rsidR="005A1CE3" w:rsidRPr="006B08A4" w:rsidRDefault="005A1CE3" w:rsidP="005A1CE3">
      <w:pPr>
        <w:rPr>
          <w:lang w:val="ru-RU"/>
        </w:rPr>
      </w:pPr>
      <w:r w:rsidRPr="006B08A4">
        <w:rPr>
          <w:color w:val="000000"/>
          <w:lang w:val="ru-RU"/>
        </w:rPr>
        <w:t>Боков входит в Дом отдыха, это роскошное по тем временам место отдыха элиты. Он идёт через большой пустой холл и его шаги звучат очень громко.</w:t>
      </w:r>
    </w:p>
    <w:p w14:paraId="2D68A088" w14:textId="77777777" w:rsidR="005A1CE3" w:rsidRPr="006B08A4" w:rsidRDefault="005A1CE3" w:rsidP="005A1CE3">
      <w:pPr>
        <w:rPr>
          <w:lang w:val="ru-RU"/>
        </w:rPr>
      </w:pPr>
    </w:p>
    <w:p w14:paraId="21E35EB2" w14:textId="77777777" w:rsidR="005A1CE3" w:rsidRPr="006B08A4" w:rsidRDefault="005A1CE3" w:rsidP="005A1CE3">
      <w:pPr>
        <w:rPr>
          <w:lang w:val="ru-RU"/>
        </w:rPr>
      </w:pPr>
      <w:r w:rsidRPr="006B08A4">
        <w:rPr>
          <w:b/>
          <w:color w:val="000000"/>
          <w:lang w:val="ru-RU"/>
        </w:rPr>
        <w:t xml:space="preserve">1-26-А. ИНТ. ДОМ ОТДЫХА.КОРИДОР НОЧЬ 2. </w:t>
      </w:r>
      <w:r w:rsidRPr="006B08A4">
        <w:rPr>
          <w:lang w:val="ru-RU"/>
        </w:rPr>
        <w:br/>
      </w:r>
      <w:r w:rsidRPr="006B08A4">
        <w:rPr>
          <w:b/>
          <w:color w:val="000000"/>
          <w:lang w:val="ru-RU"/>
        </w:rPr>
        <w:t>БОКОВ (00:07)</w:t>
      </w:r>
      <w:r w:rsidRPr="006B08A4">
        <w:rPr>
          <w:lang w:val="ru-RU"/>
        </w:rPr>
        <w:br/>
      </w:r>
    </w:p>
    <w:p w14:paraId="2AB48B9C" w14:textId="77777777" w:rsidR="005A1CE3" w:rsidRPr="006B08A4" w:rsidRDefault="005A1CE3" w:rsidP="005A1CE3">
      <w:pPr>
        <w:rPr>
          <w:lang w:val="ru-RU"/>
        </w:rPr>
      </w:pPr>
      <w:r w:rsidRPr="006B08A4">
        <w:rPr>
          <w:color w:val="000000"/>
          <w:lang w:val="ru-RU"/>
        </w:rPr>
        <w:t>Боков идёт по длинным коридорам, его шаги заглушаются коврами. Долгий проход по коридорам приводит его к номеру.</w:t>
      </w:r>
    </w:p>
    <w:p w14:paraId="6B5CBB4F" w14:textId="77777777" w:rsidR="005A1CE3" w:rsidRPr="006B08A4" w:rsidRDefault="005A1CE3" w:rsidP="005A1CE3">
      <w:pPr>
        <w:rPr>
          <w:lang w:val="ru-RU"/>
        </w:rPr>
      </w:pPr>
    </w:p>
    <w:p w14:paraId="5F8AA528" w14:textId="77777777" w:rsidR="005A1CE3" w:rsidRPr="006B08A4" w:rsidRDefault="005A1CE3" w:rsidP="005A1CE3">
      <w:pPr>
        <w:rPr>
          <w:lang w:val="ru-RU"/>
        </w:rPr>
      </w:pPr>
      <w:r w:rsidRPr="006B08A4">
        <w:rPr>
          <w:b/>
          <w:color w:val="000000"/>
          <w:lang w:val="ru-RU"/>
        </w:rPr>
        <w:t xml:space="preserve">1-26-В. ИНТ. ДОМ ОТДЫХА.НОМЕР НОЧЬ 2. </w:t>
      </w:r>
      <w:r w:rsidRPr="006B08A4">
        <w:rPr>
          <w:lang w:val="ru-RU"/>
        </w:rPr>
        <w:br/>
      </w:r>
      <w:r w:rsidRPr="006B08A4">
        <w:rPr>
          <w:b/>
          <w:color w:val="000000"/>
          <w:lang w:val="ru-RU"/>
        </w:rPr>
        <w:t>БОКОВ (00:45)</w:t>
      </w:r>
      <w:r w:rsidRPr="006B08A4">
        <w:rPr>
          <w:lang w:val="ru-RU"/>
        </w:rPr>
        <w:br/>
      </w:r>
    </w:p>
    <w:p w14:paraId="64EED941" w14:textId="77777777" w:rsidR="005A1CE3" w:rsidRPr="006B08A4" w:rsidRDefault="005A1CE3" w:rsidP="005A1CE3">
      <w:pPr>
        <w:rPr>
          <w:lang w:val="ru-RU"/>
        </w:rPr>
      </w:pPr>
      <w:r w:rsidRPr="006B08A4">
        <w:rPr>
          <w:color w:val="000000"/>
          <w:lang w:val="ru-RU"/>
        </w:rPr>
        <w:t>Боков бросает дипломат и сразу снимает телефонную трубку. Звонит через восьмёрку. Занято. Снова звонит. Снова занято. Открывает дипломат, достаёт бутылку пива. Ложится на кровать, пьёт прямо из горла. Звонит по телефону. Занято. Наконец, длинные гудки и трубку поднимают.</w:t>
      </w:r>
      <w:r w:rsidRPr="006B08A4">
        <w:rPr>
          <w:lang w:val="ru-RU"/>
        </w:rPr>
        <w:br/>
      </w:r>
      <w:r w:rsidRPr="006B08A4">
        <w:rPr>
          <w:color w:val="000000"/>
          <w:lang w:val="ru-RU"/>
        </w:rPr>
        <w:t>БОКОВ</w:t>
      </w:r>
      <w:r w:rsidRPr="006B08A4">
        <w:rPr>
          <w:lang w:val="ru-RU"/>
        </w:rPr>
        <w:br/>
      </w:r>
      <w:r w:rsidRPr="006B08A4">
        <w:rPr>
          <w:color w:val="000000"/>
          <w:lang w:val="ru-RU"/>
        </w:rPr>
        <w:t>Прости, но я немного задержусь. Меня не отпускают, и вот дали понять, что я не справляюсь. Назначили мне напарника из СССР. Он вроде нормальный мужик, а вроде и мудак.</w:t>
      </w:r>
      <w:r w:rsidRPr="006B08A4">
        <w:rPr>
          <w:lang w:val="ru-RU"/>
        </w:rPr>
        <w:br/>
      </w:r>
      <w:r w:rsidRPr="006B08A4">
        <w:rPr>
          <w:color w:val="000000"/>
          <w:lang w:val="ru-RU"/>
        </w:rPr>
        <w:t>Внезапно слышит в трубке совсем не голос жены.</w:t>
      </w:r>
      <w:r w:rsidRPr="006B08A4">
        <w:rPr>
          <w:lang w:val="ru-RU"/>
        </w:rPr>
        <w:br/>
      </w:r>
      <w:r w:rsidRPr="006B08A4">
        <w:rPr>
          <w:color w:val="000000"/>
          <w:lang w:val="ru-RU"/>
        </w:rPr>
        <w:t>МАТЬ БОКОВА (ЗК)</w:t>
      </w:r>
      <w:r w:rsidRPr="006B08A4">
        <w:rPr>
          <w:lang w:val="ru-RU"/>
        </w:rPr>
        <w:br/>
      </w:r>
      <w:r w:rsidRPr="006B08A4">
        <w:rPr>
          <w:color w:val="000000"/>
          <w:lang w:val="ru-RU"/>
        </w:rPr>
        <w:t xml:space="preserve">Женя, то мама. </w:t>
      </w:r>
      <w:proofErr w:type="spellStart"/>
      <w:r w:rsidRPr="006B08A4">
        <w:rPr>
          <w:color w:val="000000"/>
          <w:lang w:val="ru-RU"/>
        </w:rPr>
        <w:t>Шо</w:t>
      </w:r>
      <w:proofErr w:type="spellEnd"/>
      <w:r w:rsidRPr="006B08A4">
        <w:rPr>
          <w:color w:val="000000"/>
          <w:lang w:val="ru-RU"/>
        </w:rPr>
        <w:t>-то Марина в больницу захотела.</w:t>
      </w:r>
      <w:r w:rsidRPr="006B08A4">
        <w:rPr>
          <w:lang w:val="ru-RU"/>
        </w:rPr>
        <w:br/>
      </w:r>
      <w:r w:rsidRPr="006B08A4">
        <w:rPr>
          <w:color w:val="000000"/>
          <w:lang w:val="ru-RU"/>
        </w:rPr>
        <w:t>Ты только не волнуйся, я её отвезла. Работай, сколько надо. Я за всем присмотрю. Вон уже полы помыла у вас, шторы постираю…</w:t>
      </w:r>
      <w:r w:rsidRPr="006B08A4">
        <w:rPr>
          <w:lang w:val="ru-RU"/>
        </w:rPr>
        <w:br/>
      </w:r>
      <w:r w:rsidRPr="006B08A4">
        <w:rPr>
          <w:color w:val="000000"/>
          <w:lang w:val="ru-RU"/>
        </w:rPr>
        <w:t>БОКОВ</w:t>
      </w:r>
      <w:r w:rsidRPr="006B08A4">
        <w:rPr>
          <w:lang w:val="ru-RU"/>
        </w:rPr>
        <w:br/>
      </w:r>
      <w:r w:rsidRPr="006B08A4">
        <w:rPr>
          <w:color w:val="000000"/>
          <w:lang w:val="ru-RU"/>
        </w:rPr>
        <w:t>В какую больницу? Телефон врача дай мне.</w:t>
      </w:r>
      <w:r w:rsidRPr="006B08A4">
        <w:rPr>
          <w:lang w:val="ru-RU"/>
        </w:rPr>
        <w:br/>
      </w:r>
      <w:r w:rsidRPr="006B08A4">
        <w:rPr>
          <w:color w:val="000000"/>
          <w:lang w:val="ru-RU"/>
        </w:rPr>
        <w:t>Записывает телефон.</w:t>
      </w:r>
      <w:r w:rsidRPr="006B08A4">
        <w:rPr>
          <w:lang w:val="ru-RU"/>
        </w:rPr>
        <w:br/>
      </w:r>
      <w:r w:rsidRPr="006B08A4">
        <w:rPr>
          <w:color w:val="000000"/>
          <w:lang w:val="ru-RU"/>
        </w:rPr>
        <w:t>БОКОВ</w:t>
      </w:r>
      <w:r w:rsidRPr="006B08A4">
        <w:rPr>
          <w:lang w:val="ru-RU"/>
        </w:rPr>
        <w:br/>
      </w:r>
      <w:r w:rsidRPr="006B08A4">
        <w:rPr>
          <w:color w:val="000000"/>
          <w:lang w:val="ru-RU"/>
        </w:rPr>
        <w:t>Позвоню потом, мам.</w:t>
      </w:r>
      <w:r w:rsidRPr="006B08A4">
        <w:rPr>
          <w:lang w:val="ru-RU"/>
        </w:rPr>
        <w:br/>
      </w:r>
      <w:r w:rsidRPr="006B08A4">
        <w:rPr>
          <w:color w:val="000000"/>
          <w:lang w:val="ru-RU"/>
        </w:rPr>
        <w:t>Кладёт трубку. Нервно закуривает.</w:t>
      </w:r>
    </w:p>
    <w:p w14:paraId="3A1177C4" w14:textId="77777777" w:rsidR="005A1CE3" w:rsidRPr="006B08A4" w:rsidRDefault="005A1CE3" w:rsidP="005A1CE3">
      <w:pPr>
        <w:rPr>
          <w:lang w:val="ru-RU"/>
        </w:rPr>
      </w:pPr>
    </w:p>
    <w:p w14:paraId="4B2C7C49" w14:textId="22BEBD5B" w:rsidR="005A1CE3" w:rsidRPr="006B08A4" w:rsidRDefault="005A1CE3" w:rsidP="005A1CE3">
      <w:pPr>
        <w:rPr>
          <w:lang w:val="ru-RU"/>
        </w:rPr>
      </w:pPr>
      <w:r w:rsidRPr="006B08A4">
        <w:rPr>
          <w:b/>
          <w:color w:val="000000"/>
          <w:lang w:val="ru-RU"/>
        </w:rPr>
        <w:t xml:space="preserve">1-27. ИНТ. ОТДЕЛЕНИЕ МИЛИЦИИ ОДИНЦОВО.ДЕЖУРКА УТРО 3. </w:t>
      </w:r>
      <w:r w:rsidRPr="006B08A4">
        <w:rPr>
          <w:lang w:val="ru-RU"/>
        </w:rPr>
        <w:br/>
      </w:r>
      <w:r w:rsidRPr="006B08A4">
        <w:rPr>
          <w:b/>
          <w:color w:val="000000"/>
          <w:lang w:val="ru-RU"/>
        </w:rPr>
        <w:t>ДОБРОВОЛЬСКАЯ, ДЕЖУРНЫЙ 1</w:t>
      </w:r>
      <w:r w:rsidR="00845791">
        <w:rPr>
          <w:b/>
          <w:color w:val="000000"/>
          <w:lang w:val="ru-RU"/>
        </w:rPr>
        <w:t>, задержанный подросток 18 лет</w:t>
      </w:r>
      <w:r w:rsidRPr="006B08A4">
        <w:rPr>
          <w:b/>
          <w:color w:val="000000"/>
          <w:lang w:val="ru-RU"/>
        </w:rPr>
        <w:t xml:space="preserve"> (00:37)</w:t>
      </w:r>
      <w:r w:rsidRPr="006B08A4">
        <w:rPr>
          <w:lang w:val="ru-RU"/>
        </w:rPr>
        <w:br/>
      </w:r>
    </w:p>
    <w:p w14:paraId="04A8CD72" w14:textId="77777777" w:rsidR="005A1CE3" w:rsidRPr="006B08A4" w:rsidRDefault="005A1CE3" w:rsidP="005A1CE3">
      <w:pPr>
        <w:rPr>
          <w:lang w:val="ru-RU"/>
        </w:rPr>
      </w:pPr>
      <w:r w:rsidRPr="006B08A4">
        <w:rPr>
          <w:color w:val="000000"/>
          <w:lang w:val="ru-RU"/>
        </w:rPr>
        <w:t>Добровольская входит в милицию. Проходит мимо обезьянника, там подросток с разбитым лицом.</w:t>
      </w:r>
      <w:r>
        <w:rPr>
          <w:color w:val="000000"/>
        </w:rPr>
        <w:t> </w:t>
      </w:r>
      <w:r w:rsidRPr="006B08A4">
        <w:rPr>
          <w:color w:val="000000"/>
          <w:lang w:val="ru-RU"/>
        </w:rPr>
        <w:t xml:space="preserve"> Мимо проходит Добровольская. Она на высоких каблуках, стук которых диссонирует с общей унылой атмосферой. Внезапно цокот прекращается. Добровольская резко </w:t>
      </w:r>
      <w:r w:rsidRPr="006B08A4">
        <w:rPr>
          <w:color w:val="000000"/>
          <w:lang w:val="ru-RU"/>
        </w:rPr>
        <w:lastRenderedPageBreak/>
        <w:t>останавливается и смотрит на задержанного, обращается к Подростку.</w:t>
      </w:r>
      <w:r w:rsidRPr="006B08A4">
        <w:rPr>
          <w:lang w:val="ru-RU"/>
        </w:rPr>
        <w:br/>
      </w:r>
      <w:r w:rsidRPr="006B08A4">
        <w:rPr>
          <w:color w:val="000000"/>
          <w:lang w:val="ru-RU"/>
        </w:rPr>
        <w:t>ДОБРОВОЛЬСКАЯ</w:t>
      </w:r>
      <w:r w:rsidRPr="006B08A4">
        <w:rPr>
          <w:lang w:val="ru-RU"/>
        </w:rPr>
        <w:br/>
      </w:r>
      <w:r w:rsidRPr="006B08A4">
        <w:rPr>
          <w:color w:val="000000"/>
          <w:lang w:val="ru-RU"/>
        </w:rPr>
        <w:t>Ну а с тобой что случилось?</w:t>
      </w:r>
      <w:r w:rsidRPr="006B08A4">
        <w:rPr>
          <w:lang w:val="ru-RU"/>
        </w:rPr>
        <w:br/>
      </w:r>
      <w:r w:rsidRPr="006B08A4">
        <w:rPr>
          <w:color w:val="000000"/>
          <w:lang w:val="ru-RU"/>
        </w:rPr>
        <w:t>Подросток хочет что-то сказать, но явно боится милиционера. Смотрит затравленно. Дежурный не дает ему возможности сказать.</w:t>
      </w:r>
    </w:p>
    <w:p w14:paraId="5ADE487B" w14:textId="77777777" w:rsidR="005A1CE3" w:rsidRPr="006B08A4" w:rsidRDefault="005A1CE3" w:rsidP="005A1CE3">
      <w:pPr>
        <w:rPr>
          <w:lang w:val="ru-RU"/>
        </w:rPr>
      </w:pPr>
    </w:p>
    <w:p w14:paraId="1C8F8E1F" w14:textId="77777777" w:rsidR="005A1CE3" w:rsidRPr="006B08A4" w:rsidRDefault="005A1CE3" w:rsidP="005A1CE3">
      <w:pPr>
        <w:rPr>
          <w:lang w:val="ru-RU"/>
        </w:rPr>
      </w:pPr>
      <w:r w:rsidRPr="006B08A4">
        <w:rPr>
          <w:color w:val="000000"/>
          <w:lang w:val="ru-RU"/>
        </w:rPr>
        <w:t>ДЕЖУРНЫЙ</w:t>
      </w:r>
    </w:p>
    <w:p w14:paraId="4A4C0344" w14:textId="77777777" w:rsidR="005A1CE3" w:rsidRPr="006B08A4" w:rsidRDefault="005A1CE3" w:rsidP="005A1CE3">
      <w:pPr>
        <w:rPr>
          <w:lang w:val="ru-RU"/>
        </w:rPr>
      </w:pPr>
    </w:p>
    <w:p w14:paraId="612636E5" w14:textId="77777777" w:rsidR="005A1CE3" w:rsidRPr="006B08A4" w:rsidRDefault="005A1CE3" w:rsidP="005A1CE3">
      <w:pPr>
        <w:rPr>
          <w:lang w:val="ru-RU"/>
        </w:rPr>
      </w:pPr>
      <w:r w:rsidRPr="006B08A4">
        <w:rPr>
          <w:color w:val="000000"/>
          <w:lang w:val="ru-RU"/>
        </w:rPr>
        <w:t>Упал, товарищ прокурор.</w:t>
      </w:r>
      <w:r w:rsidRPr="006B08A4">
        <w:rPr>
          <w:lang w:val="ru-RU"/>
        </w:rPr>
        <w:br/>
      </w:r>
      <w:r w:rsidRPr="006B08A4">
        <w:rPr>
          <w:color w:val="000000"/>
          <w:lang w:val="ru-RU"/>
        </w:rPr>
        <w:t>ДОБРОВОЛЬСКАЯ</w:t>
      </w:r>
      <w:r w:rsidRPr="006B08A4">
        <w:rPr>
          <w:lang w:val="ru-RU"/>
        </w:rPr>
        <w:br/>
      </w:r>
      <w:r w:rsidRPr="006B08A4">
        <w:rPr>
          <w:color w:val="000000"/>
          <w:lang w:val="ru-RU"/>
        </w:rPr>
        <w:t>Что-то они у вас часто падают. Ещё раз такое повторится - честное слово, напишу рапорт.</w:t>
      </w:r>
    </w:p>
    <w:p w14:paraId="1214DE50" w14:textId="77777777" w:rsidR="005A1CE3" w:rsidRPr="006B08A4" w:rsidRDefault="005A1CE3" w:rsidP="005A1CE3">
      <w:pPr>
        <w:rPr>
          <w:lang w:val="ru-RU"/>
        </w:rPr>
      </w:pPr>
    </w:p>
    <w:p w14:paraId="45A164D9" w14:textId="77777777" w:rsidR="005A1CE3" w:rsidRPr="006B08A4" w:rsidRDefault="005A1CE3" w:rsidP="005A1CE3">
      <w:pPr>
        <w:rPr>
          <w:lang w:val="ru-RU"/>
        </w:rPr>
      </w:pPr>
      <w:r w:rsidRPr="006B08A4">
        <w:rPr>
          <w:color w:val="000000"/>
          <w:lang w:val="ru-RU"/>
        </w:rPr>
        <w:t>Стук каблуков становится энергичнее, быстрее. Добровольская входит в кабинет.</w:t>
      </w:r>
    </w:p>
    <w:p w14:paraId="5BA6C51A" w14:textId="77777777" w:rsidR="005A1CE3" w:rsidRPr="006B08A4" w:rsidRDefault="005A1CE3" w:rsidP="005A1CE3">
      <w:pPr>
        <w:rPr>
          <w:lang w:val="ru-RU"/>
        </w:rPr>
      </w:pPr>
    </w:p>
    <w:p w14:paraId="27E46258" w14:textId="77777777" w:rsidR="005A1CE3" w:rsidRPr="006B08A4" w:rsidRDefault="005A1CE3" w:rsidP="005A1CE3">
      <w:pPr>
        <w:rPr>
          <w:lang w:val="ru-RU"/>
        </w:rPr>
      </w:pPr>
      <w:r w:rsidRPr="006B08A4">
        <w:rPr>
          <w:b/>
          <w:color w:val="000000"/>
          <w:lang w:val="ru-RU"/>
        </w:rPr>
        <w:t xml:space="preserve">1-28. ИНТ. ОТДЕЛЕНИЕ МИЛИЦИИ ОДИНЦОВО.КАБИНЕТ СЛЕДОВАТЕЛЕЙ УТРО 3. </w:t>
      </w:r>
      <w:r w:rsidRPr="006B08A4">
        <w:rPr>
          <w:lang w:val="ru-RU"/>
        </w:rPr>
        <w:br/>
      </w:r>
      <w:r w:rsidRPr="006B08A4">
        <w:rPr>
          <w:b/>
          <w:color w:val="000000"/>
          <w:lang w:val="ru-RU"/>
        </w:rPr>
        <w:t>КОЗЫРЕВ, БОКОВ, ХВАН, ДОБРОВОЛЬСКАЯ (02:05)</w:t>
      </w:r>
      <w:r w:rsidRPr="006B08A4">
        <w:rPr>
          <w:lang w:val="ru-RU"/>
        </w:rPr>
        <w:br/>
      </w:r>
    </w:p>
    <w:p w14:paraId="7F9D9305" w14:textId="77777777" w:rsidR="005A1CE3" w:rsidRPr="006B08A4" w:rsidRDefault="005A1CE3" w:rsidP="005A1CE3">
      <w:pPr>
        <w:rPr>
          <w:lang w:val="ru-RU"/>
        </w:rPr>
      </w:pPr>
      <w:r w:rsidRPr="006B08A4">
        <w:rPr>
          <w:color w:val="000000"/>
          <w:lang w:val="ru-RU"/>
        </w:rPr>
        <w:t xml:space="preserve">Козырев заваривает кофе из импортной банки. Боков - практически </w:t>
      </w:r>
      <w:proofErr w:type="spellStart"/>
      <w:r w:rsidRPr="006B08A4">
        <w:rPr>
          <w:color w:val="000000"/>
          <w:lang w:val="ru-RU"/>
        </w:rPr>
        <w:t>чифир</w:t>
      </w:r>
      <w:proofErr w:type="spellEnd"/>
      <w:r w:rsidRPr="006B08A4">
        <w:rPr>
          <w:color w:val="000000"/>
          <w:lang w:val="ru-RU"/>
        </w:rPr>
        <w:t xml:space="preserve"> (высыпает в кипяток пачку чая и опускает туда кипятильник). У </w:t>
      </w:r>
      <w:proofErr w:type="spellStart"/>
      <w:r w:rsidRPr="006B08A4">
        <w:rPr>
          <w:color w:val="000000"/>
          <w:lang w:val="ru-RU"/>
        </w:rPr>
        <w:t>Хвана</w:t>
      </w:r>
      <w:proofErr w:type="spellEnd"/>
      <w:r w:rsidRPr="006B08A4">
        <w:rPr>
          <w:color w:val="000000"/>
          <w:lang w:val="ru-RU"/>
        </w:rPr>
        <w:t xml:space="preserve"> - стопки папок с делами. Входит Добровольская.</w:t>
      </w:r>
    </w:p>
    <w:p w14:paraId="5B1E2AD7" w14:textId="77777777" w:rsidR="005A1CE3" w:rsidRPr="006B08A4" w:rsidRDefault="005A1CE3" w:rsidP="005A1CE3">
      <w:pPr>
        <w:rPr>
          <w:lang w:val="ru-RU"/>
        </w:rPr>
      </w:pPr>
    </w:p>
    <w:p w14:paraId="2F5E560B" w14:textId="77777777" w:rsidR="005A1CE3" w:rsidRPr="006B08A4" w:rsidRDefault="005A1CE3" w:rsidP="005A1CE3">
      <w:pPr>
        <w:ind w:left="3166"/>
        <w:rPr>
          <w:lang w:val="ru-RU"/>
        </w:rPr>
      </w:pPr>
      <w:r w:rsidRPr="006B08A4">
        <w:rPr>
          <w:color w:val="000000"/>
          <w:lang w:val="ru-RU"/>
        </w:rPr>
        <w:t>КОЗЫРЕВ</w:t>
      </w:r>
    </w:p>
    <w:p w14:paraId="5117B8F7" w14:textId="77777777" w:rsidR="005A1CE3" w:rsidRPr="006B08A4" w:rsidRDefault="005A1CE3" w:rsidP="005A1CE3">
      <w:pPr>
        <w:ind w:left="1441" w:right="2161"/>
        <w:rPr>
          <w:lang w:val="ru-RU"/>
        </w:rPr>
      </w:pPr>
      <w:r w:rsidRPr="006B08A4">
        <w:rPr>
          <w:color w:val="000000"/>
          <w:lang w:val="ru-RU"/>
        </w:rPr>
        <w:t>Прокуратура СССР, Козырев. Кофе сделать вам?</w:t>
      </w:r>
    </w:p>
    <w:p w14:paraId="161FB4D3" w14:textId="77777777" w:rsidR="005A1CE3" w:rsidRPr="006B08A4" w:rsidRDefault="005A1CE3" w:rsidP="005A1CE3">
      <w:pPr>
        <w:rPr>
          <w:lang w:val="ru-RU"/>
        </w:rPr>
      </w:pPr>
    </w:p>
    <w:p w14:paraId="5968B501" w14:textId="77777777" w:rsidR="005A1CE3" w:rsidRPr="006B08A4" w:rsidRDefault="005A1CE3" w:rsidP="005A1CE3">
      <w:pPr>
        <w:ind w:left="3166"/>
        <w:rPr>
          <w:lang w:val="ru-RU"/>
        </w:rPr>
      </w:pPr>
      <w:r w:rsidRPr="006B08A4">
        <w:rPr>
          <w:color w:val="000000"/>
          <w:lang w:val="ru-RU"/>
        </w:rPr>
        <w:t>БОКОВ</w:t>
      </w:r>
    </w:p>
    <w:p w14:paraId="20F4C39A" w14:textId="77777777" w:rsidR="005A1CE3" w:rsidRPr="006B08A4" w:rsidRDefault="005A1CE3" w:rsidP="005A1CE3">
      <w:pPr>
        <w:ind w:left="1441" w:right="2161"/>
        <w:rPr>
          <w:lang w:val="ru-RU"/>
        </w:rPr>
      </w:pPr>
      <w:r w:rsidRPr="006B08A4">
        <w:rPr>
          <w:color w:val="000000"/>
          <w:lang w:val="ru-RU"/>
        </w:rPr>
        <w:t>Ко-ко-</w:t>
      </w:r>
      <w:proofErr w:type="spellStart"/>
      <w:r w:rsidRPr="006B08A4">
        <w:rPr>
          <w:color w:val="000000"/>
          <w:lang w:val="ru-RU"/>
        </w:rPr>
        <w:t>козырев</w:t>
      </w:r>
      <w:proofErr w:type="spellEnd"/>
      <w:r w:rsidRPr="006B08A4">
        <w:rPr>
          <w:color w:val="000000"/>
          <w:lang w:val="ru-RU"/>
        </w:rPr>
        <w:t>, ко-ко-кофе… Ещё раз опоздаете - выгоню.</w:t>
      </w:r>
    </w:p>
    <w:p w14:paraId="6900B56C" w14:textId="77777777" w:rsidR="005A1CE3" w:rsidRPr="006B08A4" w:rsidRDefault="005A1CE3" w:rsidP="005A1CE3">
      <w:pPr>
        <w:rPr>
          <w:lang w:val="ru-RU"/>
        </w:rPr>
      </w:pPr>
    </w:p>
    <w:p w14:paraId="5B3CDF34" w14:textId="77777777" w:rsidR="005A1CE3" w:rsidRPr="006B08A4" w:rsidRDefault="005A1CE3" w:rsidP="005A1CE3">
      <w:pPr>
        <w:rPr>
          <w:lang w:val="ru-RU"/>
        </w:rPr>
      </w:pPr>
      <w:r w:rsidRPr="006B08A4">
        <w:rPr>
          <w:color w:val="000000"/>
          <w:lang w:val="ru-RU"/>
        </w:rPr>
        <w:t>Добровольская хочет что-то возразить, но Боков не даёт ей такой возможности. Выкладывает на стол две фотографии - снимок фрагмента открытки и следа.</w:t>
      </w:r>
    </w:p>
    <w:p w14:paraId="494BA81B" w14:textId="77777777" w:rsidR="005A1CE3" w:rsidRPr="006B08A4" w:rsidRDefault="005A1CE3" w:rsidP="005A1CE3">
      <w:pPr>
        <w:rPr>
          <w:lang w:val="ru-RU"/>
        </w:rPr>
      </w:pPr>
    </w:p>
    <w:p w14:paraId="767CE1F5" w14:textId="77777777" w:rsidR="005A1CE3" w:rsidRPr="006B08A4" w:rsidRDefault="005A1CE3" w:rsidP="005A1CE3">
      <w:pPr>
        <w:ind w:left="3166"/>
        <w:rPr>
          <w:lang w:val="ru-RU"/>
        </w:rPr>
      </w:pPr>
      <w:r w:rsidRPr="006B08A4">
        <w:rPr>
          <w:color w:val="000000"/>
          <w:lang w:val="ru-RU"/>
        </w:rPr>
        <w:t>БОКОВ</w:t>
      </w:r>
    </w:p>
    <w:p w14:paraId="2FF55F27" w14:textId="77777777" w:rsidR="005A1CE3" w:rsidRPr="006B08A4" w:rsidRDefault="005A1CE3" w:rsidP="005A1CE3">
      <w:pPr>
        <w:ind w:left="1441" w:right="2161"/>
        <w:rPr>
          <w:lang w:val="ru-RU"/>
        </w:rPr>
      </w:pPr>
      <w:r w:rsidRPr="006B08A4">
        <w:rPr>
          <w:color w:val="000000"/>
          <w:lang w:val="ru-RU"/>
        </w:rPr>
        <w:t>На месте преступления - 2 улики. След и фотокарточка. Каждую подробно надо проработать.</w:t>
      </w:r>
    </w:p>
    <w:p w14:paraId="73502B6A" w14:textId="77777777" w:rsidR="005A1CE3" w:rsidRPr="006B08A4" w:rsidRDefault="005A1CE3" w:rsidP="005A1CE3">
      <w:pPr>
        <w:rPr>
          <w:lang w:val="ru-RU"/>
        </w:rPr>
      </w:pPr>
    </w:p>
    <w:p w14:paraId="659E6FF3" w14:textId="77777777" w:rsidR="005A1CE3" w:rsidRPr="006B08A4" w:rsidRDefault="005A1CE3" w:rsidP="005A1CE3">
      <w:pPr>
        <w:ind w:left="3166"/>
        <w:rPr>
          <w:lang w:val="ru-RU"/>
        </w:rPr>
      </w:pPr>
      <w:r w:rsidRPr="006B08A4">
        <w:rPr>
          <w:color w:val="000000"/>
          <w:lang w:val="ru-RU"/>
        </w:rPr>
        <w:t>ДОБРОВОЛЬСКАЯ</w:t>
      </w:r>
    </w:p>
    <w:p w14:paraId="0A39B398" w14:textId="77777777" w:rsidR="005A1CE3" w:rsidRPr="006B08A4" w:rsidRDefault="005A1CE3" w:rsidP="005A1CE3">
      <w:pPr>
        <w:ind w:left="1441" w:right="2161"/>
        <w:rPr>
          <w:lang w:val="ru-RU"/>
        </w:rPr>
      </w:pPr>
      <w:r w:rsidRPr="006B08A4">
        <w:rPr>
          <w:color w:val="000000"/>
          <w:lang w:val="ru-RU"/>
        </w:rPr>
        <w:t>У Панова дома была ручка с голой девушкой и открытка. Не порнография, конечно, но тоже голая там китаянка.</w:t>
      </w:r>
    </w:p>
    <w:p w14:paraId="62AB7A6D" w14:textId="77777777" w:rsidR="005A1CE3" w:rsidRPr="006B08A4" w:rsidRDefault="005A1CE3" w:rsidP="005A1CE3">
      <w:pPr>
        <w:rPr>
          <w:lang w:val="ru-RU"/>
        </w:rPr>
      </w:pPr>
    </w:p>
    <w:p w14:paraId="678487E1" w14:textId="77777777" w:rsidR="005A1CE3" w:rsidRPr="006B08A4" w:rsidRDefault="005A1CE3" w:rsidP="005A1CE3">
      <w:pPr>
        <w:ind w:left="3166"/>
        <w:rPr>
          <w:lang w:val="ru-RU"/>
        </w:rPr>
      </w:pPr>
      <w:r w:rsidRPr="006B08A4">
        <w:rPr>
          <w:color w:val="000000"/>
          <w:lang w:val="ru-RU"/>
        </w:rPr>
        <w:t>ХВАН</w:t>
      </w:r>
    </w:p>
    <w:p w14:paraId="625DAC3C" w14:textId="77777777" w:rsidR="005A1CE3" w:rsidRPr="006B08A4" w:rsidRDefault="005A1CE3" w:rsidP="005A1CE3">
      <w:pPr>
        <w:ind w:left="1441" w:right="2161"/>
        <w:rPr>
          <w:lang w:val="ru-RU"/>
        </w:rPr>
      </w:pPr>
      <w:r w:rsidRPr="006B08A4">
        <w:rPr>
          <w:color w:val="000000"/>
          <w:lang w:val="ru-RU"/>
        </w:rPr>
        <w:t xml:space="preserve">У папаши в автобусе - тоже </w:t>
      </w:r>
      <w:proofErr w:type="spellStart"/>
      <w:r w:rsidRPr="006B08A4">
        <w:rPr>
          <w:color w:val="000000"/>
          <w:lang w:val="ru-RU"/>
        </w:rPr>
        <w:t>переводилка</w:t>
      </w:r>
      <w:proofErr w:type="spellEnd"/>
      <w:r w:rsidRPr="006B08A4">
        <w:rPr>
          <w:color w:val="000000"/>
          <w:lang w:val="ru-RU"/>
        </w:rPr>
        <w:t xml:space="preserve"> ГДР-</w:t>
      </w:r>
      <w:proofErr w:type="spellStart"/>
      <w:r w:rsidRPr="006B08A4">
        <w:rPr>
          <w:color w:val="000000"/>
          <w:lang w:val="ru-RU"/>
        </w:rPr>
        <w:t>вская</w:t>
      </w:r>
      <w:proofErr w:type="spellEnd"/>
      <w:r w:rsidRPr="006B08A4">
        <w:rPr>
          <w:color w:val="000000"/>
          <w:lang w:val="ru-RU"/>
        </w:rPr>
        <w:t xml:space="preserve"> и открытка.</w:t>
      </w:r>
    </w:p>
    <w:p w14:paraId="3EA57069" w14:textId="77777777" w:rsidR="005A1CE3" w:rsidRPr="006B08A4" w:rsidRDefault="005A1CE3" w:rsidP="005A1CE3">
      <w:pPr>
        <w:rPr>
          <w:lang w:val="ru-RU"/>
        </w:rPr>
      </w:pPr>
    </w:p>
    <w:p w14:paraId="6BD63439" w14:textId="77777777" w:rsidR="005A1CE3" w:rsidRPr="006B08A4" w:rsidRDefault="005A1CE3" w:rsidP="005A1CE3">
      <w:pPr>
        <w:ind w:left="3166"/>
        <w:rPr>
          <w:lang w:val="ru-RU"/>
        </w:rPr>
      </w:pPr>
      <w:r w:rsidRPr="006B08A4">
        <w:rPr>
          <w:color w:val="000000"/>
          <w:lang w:val="ru-RU"/>
        </w:rPr>
        <w:t>БОКОВ</w:t>
      </w:r>
    </w:p>
    <w:p w14:paraId="139E64DF" w14:textId="77777777" w:rsidR="005A1CE3" w:rsidRPr="006B08A4" w:rsidRDefault="005A1CE3" w:rsidP="005A1CE3">
      <w:pPr>
        <w:ind w:left="1441" w:right="2161"/>
        <w:rPr>
          <w:lang w:val="ru-RU"/>
        </w:rPr>
      </w:pPr>
      <w:r w:rsidRPr="006B08A4">
        <w:rPr>
          <w:color w:val="000000"/>
          <w:lang w:val="ru-RU"/>
        </w:rPr>
        <w:lastRenderedPageBreak/>
        <w:t xml:space="preserve">Вы продолжаете его подозревать, </w:t>
      </w:r>
      <w:proofErr w:type="spellStart"/>
      <w:r w:rsidRPr="006B08A4">
        <w:rPr>
          <w:color w:val="000000"/>
          <w:lang w:val="ru-RU"/>
        </w:rPr>
        <w:t>шо</w:t>
      </w:r>
      <w:proofErr w:type="spellEnd"/>
      <w:r w:rsidRPr="006B08A4">
        <w:rPr>
          <w:color w:val="000000"/>
          <w:lang w:val="ru-RU"/>
        </w:rPr>
        <w:t xml:space="preserve"> ли? Я не понял? Вы глупые, </w:t>
      </w:r>
      <w:proofErr w:type="spellStart"/>
      <w:r w:rsidRPr="006B08A4">
        <w:rPr>
          <w:color w:val="000000"/>
          <w:lang w:val="ru-RU"/>
        </w:rPr>
        <w:t>шо</w:t>
      </w:r>
      <w:proofErr w:type="spellEnd"/>
      <w:r w:rsidRPr="006B08A4">
        <w:rPr>
          <w:color w:val="000000"/>
          <w:lang w:val="ru-RU"/>
        </w:rPr>
        <w:t xml:space="preserve"> ли? Надо просто поговорить с Пановым старшим, может, это его обгоревшая карточка и улику считай закрыли. Витя, займись.</w:t>
      </w:r>
    </w:p>
    <w:p w14:paraId="3E9083B9" w14:textId="77777777" w:rsidR="005A1CE3" w:rsidRPr="006B08A4" w:rsidRDefault="005A1CE3" w:rsidP="005A1CE3">
      <w:pPr>
        <w:rPr>
          <w:lang w:val="ru-RU"/>
        </w:rPr>
      </w:pPr>
    </w:p>
    <w:p w14:paraId="491A1956" w14:textId="77777777" w:rsidR="005A1CE3" w:rsidRPr="006B08A4" w:rsidRDefault="005A1CE3" w:rsidP="005A1CE3">
      <w:pPr>
        <w:ind w:left="3166"/>
        <w:rPr>
          <w:lang w:val="ru-RU"/>
        </w:rPr>
      </w:pPr>
      <w:r w:rsidRPr="006B08A4">
        <w:rPr>
          <w:color w:val="000000"/>
          <w:lang w:val="ru-RU"/>
        </w:rPr>
        <w:t>ХВАН</w:t>
      </w:r>
    </w:p>
    <w:p w14:paraId="094ADCE0" w14:textId="77777777" w:rsidR="005A1CE3" w:rsidRPr="006B08A4" w:rsidRDefault="005A1CE3" w:rsidP="005A1CE3">
      <w:pPr>
        <w:ind w:left="1441" w:right="2161"/>
        <w:rPr>
          <w:lang w:val="ru-RU"/>
        </w:rPr>
      </w:pPr>
      <w:r w:rsidRPr="006B08A4">
        <w:rPr>
          <w:color w:val="000000"/>
          <w:lang w:val="ru-RU"/>
        </w:rPr>
        <w:t>Я тут запросил все дела, как вы просили: насильников, за сексуальные преступления, садистов, педофилов.</w:t>
      </w:r>
    </w:p>
    <w:p w14:paraId="18082EAE" w14:textId="77777777" w:rsidR="005A1CE3" w:rsidRPr="006B08A4" w:rsidRDefault="005A1CE3" w:rsidP="005A1CE3">
      <w:pPr>
        <w:rPr>
          <w:lang w:val="ru-RU"/>
        </w:rPr>
      </w:pPr>
    </w:p>
    <w:p w14:paraId="0CF3909F" w14:textId="77777777" w:rsidR="005A1CE3" w:rsidRPr="006B08A4" w:rsidRDefault="005A1CE3" w:rsidP="005A1CE3">
      <w:pPr>
        <w:ind w:left="3166"/>
        <w:rPr>
          <w:lang w:val="ru-RU"/>
        </w:rPr>
      </w:pPr>
      <w:r w:rsidRPr="006B08A4">
        <w:rPr>
          <w:color w:val="000000"/>
          <w:lang w:val="ru-RU"/>
        </w:rPr>
        <w:t>КОЗЫРЕВ</w:t>
      </w:r>
    </w:p>
    <w:p w14:paraId="76FFDB35" w14:textId="77777777" w:rsidR="005A1CE3" w:rsidRPr="006B08A4" w:rsidRDefault="005A1CE3" w:rsidP="005A1CE3">
      <w:pPr>
        <w:ind w:left="1441" w:right="2161"/>
        <w:rPr>
          <w:lang w:val="ru-RU"/>
        </w:rPr>
      </w:pPr>
      <w:r w:rsidRPr="006B08A4">
        <w:rPr>
          <w:color w:val="000000"/>
          <w:lang w:val="ru-RU"/>
        </w:rPr>
        <w:t>Думаю, надо за последние 10 лет ещё всех освободившихся проверить.</w:t>
      </w:r>
    </w:p>
    <w:p w14:paraId="508969FA" w14:textId="77777777" w:rsidR="005A1CE3" w:rsidRPr="006B08A4" w:rsidRDefault="005A1CE3" w:rsidP="005A1CE3">
      <w:pPr>
        <w:rPr>
          <w:lang w:val="ru-RU"/>
        </w:rPr>
      </w:pPr>
    </w:p>
    <w:p w14:paraId="42B3810C" w14:textId="77777777" w:rsidR="005A1CE3" w:rsidRPr="006B08A4" w:rsidRDefault="005A1CE3" w:rsidP="005A1CE3">
      <w:pPr>
        <w:ind w:left="3166"/>
        <w:rPr>
          <w:lang w:val="ru-RU"/>
        </w:rPr>
      </w:pPr>
      <w:r w:rsidRPr="006B08A4">
        <w:rPr>
          <w:color w:val="000000"/>
          <w:lang w:val="ru-RU"/>
        </w:rPr>
        <w:t>БОКОВ</w:t>
      </w:r>
    </w:p>
    <w:p w14:paraId="7B6A9268" w14:textId="77777777" w:rsidR="005A1CE3" w:rsidRPr="006B08A4" w:rsidRDefault="005A1CE3" w:rsidP="005A1CE3">
      <w:pPr>
        <w:ind w:left="1441" w:right="2161"/>
        <w:rPr>
          <w:lang w:val="ru-RU"/>
        </w:rPr>
      </w:pPr>
      <w:r w:rsidRPr="006B08A4">
        <w:rPr>
          <w:color w:val="000000"/>
          <w:lang w:val="ru-RU"/>
        </w:rPr>
        <w:t xml:space="preserve">То есть ты </w:t>
      </w:r>
      <w:proofErr w:type="spellStart"/>
      <w:r w:rsidRPr="006B08A4">
        <w:rPr>
          <w:color w:val="000000"/>
          <w:lang w:val="ru-RU"/>
        </w:rPr>
        <w:t>нихера</w:t>
      </w:r>
      <w:proofErr w:type="spellEnd"/>
      <w:r w:rsidRPr="006B08A4">
        <w:rPr>
          <w:color w:val="000000"/>
          <w:lang w:val="ru-RU"/>
        </w:rPr>
        <w:t xml:space="preserve"> делать не собираешься, кроме как бумажки читать?</w:t>
      </w:r>
    </w:p>
    <w:p w14:paraId="427F92F2" w14:textId="77777777" w:rsidR="005A1CE3" w:rsidRPr="006B08A4" w:rsidRDefault="005A1CE3" w:rsidP="005A1CE3">
      <w:pPr>
        <w:rPr>
          <w:lang w:val="ru-RU"/>
        </w:rPr>
      </w:pPr>
    </w:p>
    <w:p w14:paraId="33352ECC" w14:textId="77777777" w:rsidR="005A1CE3" w:rsidRPr="006B08A4" w:rsidRDefault="005A1CE3" w:rsidP="005A1CE3">
      <w:pPr>
        <w:ind w:left="3166"/>
        <w:rPr>
          <w:lang w:val="ru-RU"/>
        </w:rPr>
      </w:pPr>
      <w:r w:rsidRPr="006B08A4">
        <w:rPr>
          <w:color w:val="000000"/>
          <w:lang w:val="ru-RU"/>
        </w:rPr>
        <w:t>КОЗЫРЕВ</w:t>
      </w:r>
    </w:p>
    <w:p w14:paraId="1A511CA2" w14:textId="77777777" w:rsidR="005A1CE3" w:rsidRPr="006B08A4" w:rsidRDefault="005A1CE3" w:rsidP="005A1CE3">
      <w:pPr>
        <w:ind w:left="1441" w:right="2161"/>
        <w:rPr>
          <w:lang w:val="ru-RU"/>
        </w:rPr>
      </w:pPr>
      <w:r w:rsidRPr="006B08A4">
        <w:rPr>
          <w:color w:val="000000"/>
          <w:lang w:val="ru-RU"/>
        </w:rPr>
        <w:t>В районе их не так много, установим алиби, сверим след.</w:t>
      </w:r>
    </w:p>
    <w:p w14:paraId="34C42222" w14:textId="77777777" w:rsidR="005A1CE3" w:rsidRPr="006B08A4" w:rsidRDefault="005A1CE3" w:rsidP="005A1CE3">
      <w:pPr>
        <w:rPr>
          <w:lang w:val="ru-RU"/>
        </w:rPr>
      </w:pPr>
    </w:p>
    <w:p w14:paraId="635E3D6E" w14:textId="77777777" w:rsidR="005A1CE3" w:rsidRPr="006B08A4" w:rsidRDefault="005A1CE3" w:rsidP="005A1CE3">
      <w:pPr>
        <w:ind w:left="3166"/>
        <w:rPr>
          <w:lang w:val="ru-RU"/>
        </w:rPr>
      </w:pPr>
      <w:r w:rsidRPr="006B08A4">
        <w:rPr>
          <w:color w:val="000000"/>
          <w:lang w:val="ru-RU"/>
        </w:rPr>
        <w:t>БОКОВ</w:t>
      </w:r>
    </w:p>
    <w:p w14:paraId="31677EF3" w14:textId="77777777" w:rsidR="005A1CE3" w:rsidRPr="006B08A4" w:rsidRDefault="005A1CE3" w:rsidP="005A1CE3">
      <w:pPr>
        <w:ind w:left="1441" w:right="2161"/>
        <w:rPr>
          <w:lang w:val="ru-RU"/>
        </w:rPr>
      </w:pPr>
      <w:r w:rsidRPr="006B08A4">
        <w:rPr>
          <w:color w:val="000000"/>
          <w:lang w:val="ru-RU"/>
        </w:rPr>
        <w:t>Хорошо, занимайся.</w:t>
      </w:r>
    </w:p>
    <w:p w14:paraId="6A7E0FE2" w14:textId="77777777" w:rsidR="005A1CE3" w:rsidRPr="006B08A4" w:rsidRDefault="005A1CE3" w:rsidP="005A1CE3">
      <w:pPr>
        <w:rPr>
          <w:lang w:val="ru-RU"/>
        </w:rPr>
      </w:pPr>
    </w:p>
    <w:p w14:paraId="0134489E" w14:textId="77777777" w:rsidR="005A1CE3" w:rsidRPr="006B08A4" w:rsidRDefault="005A1CE3" w:rsidP="005A1CE3">
      <w:pPr>
        <w:ind w:left="3166"/>
        <w:rPr>
          <w:lang w:val="ru-RU"/>
        </w:rPr>
      </w:pPr>
      <w:r w:rsidRPr="006B08A4">
        <w:rPr>
          <w:color w:val="000000"/>
          <w:lang w:val="ru-RU"/>
        </w:rPr>
        <w:t>ДОБРОВОЛЬСКАЯ</w:t>
      </w:r>
    </w:p>
    <w:p w14:paraId="4DD27E02" w14:textId="77777777" w:rsidR="005A1CE3" w:rsidRPr="006B08A4" w:rsidRDefault="005A1CE3" w:rsidP="005A1CE3">
      <w:pPr>
        <w:ind w:left="1441" w:right="2161"/>
        <w:rPr>
          <w:lang w:val="ru-RU"/>
        </w:rPr>
      </w:pPr>
      <w:r w:rsidRPr="006B08A4">
        <w:rPr>
          <w:color w:val="000000"/>
          <w:lang w:val="ru-RU"/>
        </w:rPr>
        <w:t>А мне что делать, товарищ начальник?</w:t>
      </w:r>
    </w:p>
    <w:p w14:paraId="1F38FDCD" w14:textId="77777777" w:rsidR="005A1CE3" w:rsidRPr="006B08A4" w:rsidRDefault="005A1CE3" w:rsidP="005A1CE3">
      <w:pPr>
        <w:rPr>
          <w:lang w:val="ru-RU"/>
        </w:rPr>
      </w:pPr>
    </w:p>
    <w:p w14:paraId="686D7611" w14:textId="77777777" w:rsidR="005A1CE3" w:rsidRPr="006B08A4" w:rsidRDefault="005A1CE3" w:rsidP="005A1CE3">
      <w:pPr>
        <w:ind w:left="3166"/>
        <w:rPr>
          <w:lang w:val="ru-RU"/>
        </w:rPr>
      </w:pPr>
      <w:r w:rsidRPr="006B08A4">
        <w:rPr>
          <w:color w:val="000000"/>
          <w:lang w:val="ru-RU"/>
        </w:rPr>
        <w:t>БОКОВ</w:t>
      </w:r>
    </w:p>
    <w:p w14:paraId="4A5746C9" w14:textId="77777777" w:rsidR="005A1CE3" w:rsidRPr="006B08A4" w:rsidRDefault="005A1CE3" w:rsidP="005A1CE3">
      <w:pPr>
        <w:ind w:left="1441" w:right="2161"/>
        <w:rPr>
          <w:lang w:val="ru-RU"/>
        </w:rPr>
      </w:pPr>
      <w:r w:rsidRPr="006B08A4">
        <w:rPr>
          <w:color w:val="000000"/>
          <w:lang w:val="ru-RU"/>
        </w:rPr>
        <w:t>А тебя нам вообще зачем дали? Сама-то понимаешь?</w:t>
      </w:r>
    </w:p>
    <w:p w14:paraId="11437A58" w14:textId="77777777" w:rsidR="005A1CE3" w:rsidRPr="006B08A4" w:rsidRDefault="005A1CE3" w:rsidP="005A1CE3">
      <w:pPr>
        <w:rPr>
          <w:lang w:val="ru-RU"/>
        </w:rPr>
      </w:pPr>
    </w:p>
    <w:p w14:paraId="64B935F8" w14:textId="77777777" w:rsidR="005A1CE3" w:rsidRPr="006B08A4" w:rsidRDefault="005A1CE3" w:rsidP="005A1CE3">
      <w:pPr>
        <w:ind w:left="3166"/>
        <w:rPr>
          <w:lang w:val="ru-RU"/>
        </w:rPr>
      </w:pPr>
      <w:r w:rsidRPr="006B08A4">
        <w:rPr>
          <w:color w:val="000000"/>
          <w:lang w:val="ru-RU"/>
        </w:rPr>
        <w:t>ДОБРОВОЛЬСКАЯ</w:t>
      </w:r>
    </w:p>
    <w:p w14:paraId="3058472F" w14:textId="77777777" w:rsidR="005A1CE3" w:rsidRPr="006B08A4" w:rsidRDefault="005A1CE3" w:rsidP="005A1CE3">
      <w:pPr>
        <w:ind w:left="1441" w:right="2161"/>
        <w:rPr>
          <w:lang w:val="ru-RU"/>
        </w:rPr>
      </w:pPr>
      <w:proofErr w:type="spellStart"/>
      <w:r w:rsidRPr="006B08A4">
        <w:rPr>
          <w:color w:val="000000"/>
          <w:lang w:val="ru-RU"/>
        </w:rPr>
        <w:t>Нууу</w:t>
      </w:r>
      <w:proofErr w:type="spellEnd"/>
      <w:r w:rsidRPr="006B08A4">
        <w:rPr>
          <w:color w:val="000000"/>
          <w:lang w:val="ru-RU"/>
        </w:rPr>
        <w:t>… я здесь всех знаю, и людей, и местность…</w:t>
      </w:r>
    </w:p>
    <w:p w14:paraId="45AF929E" w14:textId="77777777" w:rsidR="005A1CE3" w:rsidRPr="006B08A4" w:rsidRDefault="005A1CE3" w:rsidP="005A1CE3">
      <w:pPr>
        <w:rPr>
          <w:lang w:val="ru-RU"/>
        </w:rPr>
      </w:pPr>
    </w:p>
    <w:p w14:paraId="7B98883E" w14:textId="77777777" w:rsidR="005A1CE3" w:rsidRPr="006B08A4" w:rsidRDefault="005A1CE3" w:rsidP="005A1CE3">
      <w:pPr>
        <w:ind w:left="3166"/>
        <w:rPr>
          <w:lang w:val="ru-RU"/>
        </w:rPr>
      </w:pPr>
      <w:r w:rsidRPr="006B08A4">
        <w:rPr>
          <w:color w:val="000000"/>
          <w:lang w:val="ru-RU"/>
        </w:rPr>
        <w:t>БОКОВ</w:t>
      </w:r>
    </w:p>
    <w:p w14:paraId="25AFB25A" w14:textId="77777777" w:rsidR="005A1CE3" w:rsidRPr="006B08A4" w:rsidRDefault="005A1CE3" w:rsidP="005A1CE3">
      <w:pPr>
        <w:ind w:left="1441" w:right="2161"/>
        <w:rPr>
          <w:lang w:val="ru-RU"/>
        </w:rPr>
      </w:pPr>
      <w:r w:rsidRPr="006B08A4">
        <w:rPr>
          <w:color w:val="000000"/>
          <w:lang w:val="ru-RU"/>
        </w:rPr>
        <w:t xml:space="preserve">Справочная, </w:t>
      </w:r>
      <w:proofErr w:type="spellStart"/>
      <w:r w:rsidRPr="006B08A4">
        <w:rPr>
          <w:color w:val="000000"/>
          <w:lang w:val="ru-RU"/>
        </w:rPr>
        <w:t>шо</w:t>
      </w:r>
      <w:proofErr w:type="spellEnd"/>
      <w:r w:rsidRPr="006B08A4">
        <w:rPr>
          <w:color w:val="000000"/>
          <w:lang w:val="ru-RU"/>
        </w:rPr>
        <w:t xml:space="preserve"> ли? Давай подробней? Ты какие дела уже раскрыла? Чем удивишь? Или может, идеи какие есть?</w:t>
      </w:r>
    </w:p>
    <w:p w14:paraId="6059FC09" w14:textId="77777777" w:rsidR="005A1CE3" w:rsidRPr="006B08A4" w:rsidRDefault="005A1CE3" w:rsidP="005A1CE3">
      <w:pPr>
        <w:rPr>
          <w:lang w:val="ru-RU"/>
        </w:rPr>
      </w:pPr>
    </w:p>
    <w:p w14:paraId="7726E133" w14:textId="77777777" w:rsidR="005A1CE3" w:rsidRPr="006B08A4" w:rsidRDefault="005A1CE3" w:rsidP="005A1CE3">
      <w:pPr>
        <w:rPr>
          <w:lang w:val="ru-RU"/>
        </w:rPr>
      </w:pPr>
      <w:r w:rsidRPr="006B08A4">
        <w:rPr>
          <w:color w:val="000000"/>
          <w:lang w:val="ru-RU"/>
        </w:rPr>
        <w:t>Добровольская злится и молчит.</w:t>
      </w:r>
    </w:p>
    <w:p w14:paraId="299A4C01" w14:textId="77777777" w:rsidR="005A1CE3" w:rsidRPr="006B08A4" w:rsidRDefault="005A1CE3" w:rsidP="005A1CE3">
      <w:pPr>
        <w:rPr>
          <w:lang w:val="ru-RU"/>
        </w:rPr>
      </w:pPr>
    </w:p>
    <w:p w14:paraId="1F627A30" w14:textId="77777777" w:rsidR="005A1CE3" w:rsidRPr="006B08A4" w:rsidRDefault="005A1CE3" w:rsidP="005A1CE3">
      <w:pPr>
        <w:ind w:left="3166"/>
        <w:rPr>
          <w:lang w:val="ru-RU"/>
        </w:rPr>
      </w:pPr>
      <w:r w:rsidRPr="006B08A4">
        <w:rPr>
          <w:color w:val="000000"/>
          <w:lang w:val="ru-RU"/>
        </w:rPr>
        <w:t>БОКОВ</w:t>
      </w:r>
    </w:p>
    <w:p w14:paraId="1FF64347" w14:textId="77777777" w:rsidR="005A1CE3" w:rsidRPr="006B08A4" w:rsidRDefault="005A1CE3" w:rsidP="005A1CE3">
      <w:pPr>
        <w:ind w:left="1441" w:right="2161"/>
        <w:rPr>
          <w:lang w:val="ru-RU"/>
        </w:rPr>
      </w:pPr>
      <w:r w:rsidRPr="006B08A4">
        <w:rPr>
          <w:color w:val="000000"/>
          <w:lang w:val="ru-RU"/>
        </w:rPr>
        <w:t>Иди домой, а?</w:t>
      </w:r>
    </w:p>
    <w:p w14:paraId="457FCB57" w14:textId="77777777" w:rsidR="005A1CE3" w:rsidRPr="006B08A4" w:rsidRDefault="005A1CE3" w:rsidP="005A1CE3">
      <w:pPr>
        <w:rPr>
          <w:lang w:val="ru-RU"/>
        </w:rPr>
      </w:pPr>
    </w:p>
    <w:p w14:paraId="52A8AC8F" w14:textId="77777777" w:rsidR="005A1CE3" w:rsidRPr="006B08A4" w:rsidRDefault="005A1CE3" w:rsidP="005A1CE3">
      <w:pPr>
        <w:ind w:left="3166"/>
        <w:rPr>
          <w:lang w:val="ru-RU"/>
        </w:rPr>
      </w:pPr>
      <w:r w:rsidRPr="006B08A4">
        <w:rPr>
          <w:color w:val="000000"/>
          <w:lang w:val="ru-RU"/>
        </w:rPr>
        <w:t>ДОБРОВОЛЬСКАЯ</w:t>
      </w:r>
    </w:p>
    <w:p w14:paraId="2BF0CFA1" w14:textId="77777777" w:rsidR="005A1CE3" w:rsidRPr="006B08A4" w:rsidRDefault="005A1CE3" w:rsidP="005A1CE3">
      <w:pPr>
        <w:ind w:left="1441" w:right="2161"/>
        <w:rPr>
          <w:lang w:val="ru-RU"/>
        </w:rPr>
      </w:pPr>
      <w:r w:rsidRPr="006B08A4">
        <w:rPr>
          <w:color w:val="000000"/>
          <w:lang w:val="ru-RU"/>
        </w:rPr>
        <w:t>Хорошо. Если я вас так раздражаю, я могу дома работать.</w:t>
      </w:r>
    </w:p>
    <w:p w14:paraId="505A199F" w14:textId="77777777" w:rsidR="005A1CE3" w:rsidRPr="006B08A4" w:rsidRDefault="005A1CE3" w:rsidP="005A1CE3">
      <w:pPr>
        <w:rPr>
          <w:lang w:val="ru-RU"/>
        </w:rPr>
      </w:pPr>
    </w:p>
    <w:p w14:paraId="2B95C334" w14:textId="77777777" w:rsidR="005A1CE3" w:rsidRPr="006B08A4" w:rsidRDefault="005A1CE3" w:rsidP="005A1CE3">
      <w:pPr>
        <w:rPr>
          <w:lang w:val="ru-RU"/>
        </w:rPr>
      </w:pPr>
      <w:r w:rsidRPr="006B08A4">
        <w:rPr>
          <w:color w:val="000000"/>
          <w:lang w:val="ru-RU"/>
        </w:rPr>
        <w:t>Берёт со стола фотографию фотокарточки и выходит, хлопнув дверью.</w:t>
      </w:r>
    </w:p>
    <w:p w14:paraId="2B6E5E96" w14:textId="77777777" w:rsidR="005A1CE3" w:rsidRPr="006B08A4" w:rsidRDefault="005A1CE3" w:rsidP="005A1CE3">
      <w:pPr>
        <w:rPr>
          <w:lang w:val="ru-RU"/>
        </w:rPr>
      </w:pPr>
    </w:p>
    <w:p w14:paraId="442F58EA" w14:textId="77777777" w:rsidR="005A1CE3" w:rsidRPr="006B08A4" w:rsidRDefault="005A1CE3" w:rsidP="005A1CE3">
      <w:pPr>
        <w:ind w:left="3166"/>
        <w:rPr>
          <w:lang w:val="ru-RU"/>
        </w:rPr>
      </w:pPr>
      <w:r w:rsidRPr="006B08A4">
        <w:rPr>
          <w:color w:val="000000"/>
          <w:lang w:val="ru-RU"/>
        </w:rPr>
        <w:t>КОЗЫРЕВ</w:t>
      </w:r>
    </w:p>
    <w:p w14:paraId="6772DA3A" w14:textId="77777777" w:rsidR="005A1CE3" w:rsidRPr="006B08A4" w:rsidRDefault="005A1CE3" w:rsidP="005A1CE3">
      <w:pPr>
        <w:ind w:left="1441" w:right="2161"/>
        <w:rPr>
          <w:lang w:val="ru-RU"/>
        </w:rPr>
      </w:pPr>
      <w:r w:rsidRPr="006B08A4">
        <w:rPr>
          <w:color w:val="000000"/>
          <w:lang w:val="ru-RU"/>
        </w:rPr>
        <w:t>Ты зачем так?</w:t>
      </w:r>
    </w:p>
    <w:p w14:paraId="3C2ADF60" w14:textId="77777777" w:rsidR="005A1CE3" w:rsidRPr="006B08A4" w:rsidRDefault="005A1CE3" w:rsidP="005A1CE3">
      <w:pPr>
        <w:rPr>
          <w:lang w:val="ru-RU"/>
        </w:rPr>
      </w:pPr>
    </w:p>
    <w:p w14:paraId="53C84CD3" w14:textId="77777777" w:rsidR="005A1CE3" w:rsidRPr="006B08A4" w:rsidRDefault="005A1CE3" w:rsidP="005A1CE3">
      <w:pPr>
        <w:ind w:left="3166"/>
        <w:rPr>
          <w:lang w:val="ru-RU"/>
        </w:rPr>
      </w:pPr>
      <w:r w:rsidRPr="006B08A4">
        <w:rPr>
          <w:color w:val="000000"/>
          <w:lang w:val="ru-RU"/>
        </w:rPr>
        <w:t>БОКОВ</w:t>
      </w:r>
    </w:p>
    <w:p w14:paraId="46382A85" w14:textId="77777777" w:rsidR="005A1CE3" w:rsidRPr="006B08A4" w:rsidRDefault="005A1CE3" w:rsidP="005A1CE3">
      <w:pPr>
        <w:ind w:left="1441" w:right="2161"/>
        <w:rPr>
          <w:lang w:val="ru-RU"/>
        </w:rPr>
      </w:pPr>
      <w:r w:rsidRPr="006B08A4">
        <w:rPr>
          <w:color w:val="000000"/>
          <w:lang w:val="ru-RU"/>
        </w:rPr>
        <w:t xml:space="preserve">Чтоб ты рапорт написал. И я в </w:t>
      </w:r>
      <w:proofErr w:type="spellStart"/>
      <w:r w:rsidRPr="006B08A4">
        <w:rPr>
          <w:color w:val="000000"/>
          <w:lang w:val="ru-RU"/>
        </w:rPr>
        <w:t>Ростов</w:t>
      </w:r>
      <w:proofErr w:type="spellEnd"/>
      <w:r w:rsidRPr="006B08A4">
        <w:rPr>
          <w:color w:val="000000"/>
          <w:lang w:val="ru-RU"/>
        </w:rPr>
        <w:t xml:space="preserve"> уехал.</w:t>
      </w:r>
    </w:p>
    <w:p w14:paraId="73C4116C" w14:textId="77777777" w:rsidR="005A1CE3" w:rsidRPr="006B08A4" w:rsidRDefault="005A1CE3" w:rsidP="005A1CE3">
      <w:pPr>
        <w:ind w:left="2303"/>
        <w:rPr>
          <w:lang w:val="ru-RU"/>
        </w:rPr>
      </w:pPr>
      <w:r w:rsidRPr="006B08A4">
        <w:rPr>
          <w:color w:val="000000"/>
          <w:lang w:val="ru-RU"/>
        </w:rPr>
        <w:t>(пауза)</w:t>
      </w:r>
    </w:p>
    <w:p w14:paraId="43DD45A9" w14:textId="77777777" w:rsidR="005A1CE3" w:rsidRPr="006B08A4" w:rsidRDefault="005A1CE3" w:rsidP="005A1CE3">
      <w:pPr>
        <w:ind w:left="1441" w:right="2161"/>
        <w:rPr>
          <w:lang w:val="ru-RU"/>
        </w:rPr>
      </w:pPr>
      <w:proofErr w:type="spellStart"/>
      <w:r w:rsidRPr="006B08A4">
        <w:rPr>
          <w:color w:val="000000"/>
          <w:lang w:val="ru-RU"/>
        </w:rPr>
        <w:t>Шо</w:t>
      </w:r>
      <w:proofErr w:type="spellEnd"/>
      <w:r w:rsidRPr="006B08A4">
        <w:rPr>
          <w:color w:val="000000"/>
          <w:lang w:val="ru-RU"/>
        </w:rPr>
        <w:t xml:space="preserve"> там со следом? Совпадает с отцом?</w:t>
      </w:r>
    </w:p>
    <w:p w14:paraId="1AC62DC0" w14:textId="77777777" w:rsidR="005A1CE3" w:rsidRPr="006B08A4" w:rsidRDefault="005A1CE3" w:rsidP="005A1CE3">
      <w:pPr>
        <w:rPr>
          <w:lang w:val="ru-RU"/>
        </w:rPr>
      </w:pPr>
    </w:p>
    <w:p w14:paraId="3FD5F1EC" w14:textId="77777777" w:rsidR="005A1CE3" w:rsidRPr="006B08A4" w:rsidRDefault="005A1CE3" w:rsidP="005A1CE3">
      <w:pPr>
        <w:rPr>
          <w:lang w:val="ru-RU"/>
        </w:rPr>
      </w:pPr>
      <w:r w:rsidRPr="006B08A4">
        <w:rPr>
          <w:color w:val="000000"/>
          <w:lang w:val="ru-RU"/>
        </w:rPr>
        <w:t xml:space="preserve">Козырев и </w:t>
      </w:r>
      <w:proofErr w:type="spellStart"/>
      <w:r w:rsidRPr="006B08A4">
        <w:rPr>
          <w:color w:val="000000"/>
          <w:lang w:val="ru-RU"/>
        </w:rPr>
        <w:t>Хван</w:t>
      </w:r>
      <w:proofErr w:type="spellEnd"/>
      <w:r w:rsidRPr="006B08A4">
        <w:rPr>
          <w:color w:val="000000"/>
          <w:lang w:val="ru-RU"/>
        </w:rPr>
        <w:t xml:space="preserve"> пожимают плечами.</w:t>
      </w:r>
    </w:p>
    <w:p w14:paraId="0DAEB60A" w14:textId="77777777" w:rsidR="005A1CE3" w:rsidRPr="006B08A4" w:rsidRDefault="005A1CE3" w:rsidP="005A1CE3">
      <w:pPr>
        <w:rPr>
          <w:lang w:val="ru-RU"/>
        </w:rPr>
      </w:pPr>
    </w:p>
    <w:p w14:paraId="028A662B" w14:textId="77777777" w:rsidR="005A1CE3" w:rsidRPr="006B08A4" w:rsidRDefault="005A1CE3" w:rsidP="005A1CE3">
      <w:pPr>
        <w:ind w:left="3166"/>
        <w:rPr>
          <w:lang w:val="ru-RU"/>
        </w:rPr>
      </w:pPr>
      <w:r w:rsidRPr="006B08A4">
        <w:rPr>
          <w:color w:val="000000"/>
          <w:lang w:val="ru-RU"/>
        </w:rPr>
        <w:t>БОКОВ</w:t>
      </w:r>
    </w:p>
    <w:p w14:paraId="127E2C82" w14:textId="77777777" w:rsidR="005A1CE3" w:rsidRPr="006B08A4" w:rsidRDefault="005A1CE3" w:rsidP="005A1CE3">
      <w:pPr>
        <w:ind w:left="1441" w:right="2161"/>
        <w:rPr>
          <w:lang w:val="ru-RU"/>
        </w:rPr>
      </w:pPr>
      <w:r w:rsidRPr="006B08A4">
        <w:rPr>
          <w:color w:val="000000"/>
          <w:lang w:val="ru-RU"/>
        </w:rPr>
        <w:t>Ну дойдите до экспертов. Узнайте. Пожалуйста.</w:t>
      </w:r>
    </w:p>
    <w:p w14:paraId="0D7E2324" w14:textId="77777777" w:rsidR="005A1CE3" w:rsidRPr="006B08A4" w:rsidRDefault="005A1CE3" w:rsidP="005A1CE3">
      <w:pPr>
        <w:rPr>
          <w:lang w:val="ru-RU"/>
        </w:rPr>
      </w:pPr>
    </w:p>
    <w:p w14:paraId="3B16D121" w14:textId="77777777" w:rsidR="005A1CE3" w:rsidRPr="006B08A4" w:rsidRDefault="005A1CE3" w:rsidP="005A1CE3">
      <w:pPr>
        <w:rPr>
          <w:lang w:val="ru-RU"/>
        </w:rPr>
      </w:pPr>
      <w:r w:rsidRPr="006B08A4">
        <w:rPr>
          <w:color w:val="000000"/>
          <w:lang w:val="ru-RU"/>
        </w:rPr>
        <w:t xml:space="preserve">Козырев берёт чашку с кофе. </w:t>
      </w:r>
      <w:proofErr w:type="spellStart"/>
      <w:r w:rsidRPr="006B08A4">
        <w:rPr>
          <w:color w:val="000000"/>
          <w:lang w:val="ru-RU"/>
        </w:rPr>
        <w:t>Хван</w:t>
      </w:r>
      <w:proofErr w:type="spellEnd"/>
      <w:r w:rsidRPr="006B08A4">
        <w:rPr>
          <w:color w:val="000000"/>
          <w:lang w:val="ru-RU"/>
        </w:rPr>
        <w:t xml:space="preserve"> надевает пиджак. Выходят.</w:t>
      </w:r>
    </w:p>
    <w:p w14:paraId="7561A98A" w14:textId="77777777" w:rsidR="005A1CE3" w:rsidRPr="006B08A4" w:rsidRDefault="005A1CE3" w:rsidP="005A1CE3">
      <w:pPr>
        <w:rPr>
          <w:lang w:val="ru-RU"/>
        </w:rPr>
      </w:pPr>
    </w:p>
    <w:p w14:paraId="3EB20912" w14:textId="77777777" w:rsidR="005A1CE3" w:rsidRPr="006B08A4" w:rsidRDefault="005A1CE3" w:rsidP="005A1CE3">
      <w:pPr>
        <w:rPr>
          <w:lang w:val="ru-RU"/>
        </w:rPr>
      </w:pPr>
      <w:r w:rsidRPr="006B08A4">
        <w:rPr>
          <w:color w:val="000000"/>
          <w:lang w:val="ru-RU"/>
        </w:rPr>
        <w:t>Боков снимает телефонную трубку. Набирает номер с бумажки. Занято. Ещё раз. Занято. Снова.</w:t>
      </w:r>
    </w:p>
    <w:p w14:paraId="4F12CDC8" w14:textId="77777777" w:rsidR="005A1CE3" w:rsidRPr="006B08A4" w:rsidRDefault="005A1CE3" w:rsidP="005A1CE3">
      <w:pPr>
        <w:rPr>
          <w:lang w:val="ru-RU"/>
        </w:rPr>
      </w:pPr>
    </w:p>
    <w:p w14:paraId="1F6D4E1F" w14:textId="77777777" w:rsidR="005A1CE3" w:rsidRPr="006B08A4" w:rsidRDefault="005A1CE3" w:rsidP="005A1CE3">
      <w:pPr>
        <w:ind w:left="3166"/>
        <w:rPr>
          <w:lang w:val="ru-RU"/>
        </w:rPr>
      </w:pPr>
      <w:r w:rsidRPr="006B08A4">
        <w:rPr>
          <w:color w:val="000000"/>
          <w:lang w:val="ru-RU"/>
        </w:rPr>
        <w:t>БОКОВ</w:t>
      </w:r>
    </w:p>
    <w:p w14:paraId="3F5AB448" w14:textId="77777777" w:rsidR="005A1CE3" w:rsidRPr="006B08A4" w:rsidRDefault="005A1CE3" w:rsidP="005A1CE3">
      <w:pPr>
        <w:ind w:left="1441" w:right="2161"/>
        <w:rPr>
          <w:lang w:val="ru-RU"/>
        </w:rPr>
      </w:pPr>
      <w:r w:rsidRPr="006B08A4">
        <w:rPr>
          <w:color w:val="000000"/>
          <w:lang w:val="ru-RU"/>
        </w:rPr>
        <w:t>Але, это муж Марины Боковой. Мне бы с доктором её поговорить.</w:t>
      </w:r>
    </w:p>
    <w:p w14:paraId="15C310C4" w14:textId="77777777" w:rsidR="005A1CE3" w:rsidRPr="006B08A4" w:rsidRDefault="005A1CE3" w:rsidP="005A1CE3">
      <w:pPr>
        <w:ind w:left="2303"/>
        <w:rPr>
          <w:lang w:val="ru-RU"/>
        </w:rPr>
      </w:pPr>
      <w:r w:rsidRPr="006B08A4">
        <w:rPr>
          <w:color w:val="000000"/>
          <w:lang w:val="ru-RU"/>
        </w:rPr>
        <w:t>(пауза)</w:t>
      </w:r>
    </w:p>
    <w:p w14:paraId="7766E42D" w14:textId="77777777" w:rsidR="005A1CE3" w:rsidRPr="006B08A4" w:rsidRDefault="005A1CE3" w:rsidP="005A1CE3">
      <w:pPr>
        <w:ind w:left="1441" w:right="2161"/>
        <w:rPr>
          <w:lang w:val="ru-RU"/>
        </w:rPr>
      </w:pPr>
      <w:r w:rsidRPr="006B08A4">
        <w:rPr>
          <w:color w:val="000000"/>
          <w:lang w:val="ru-RU"/>
        </w:rPr>
        <w:t>Девушка, я с Москвы звоню, по межгороду. Позовите, пожалуйста?</w:t>
      </w:r>
    </w:p>
    <w:p w14:paraId="414C7C4C" w14:textId="77777777" w:rsidR="005A1CE3" w:rsidRPr="006B08A4" w:rsidRDefault="005A1CE3" w:rsidP="005A1CE3">
      <w:pPr>
        <w:ind w:left="2303"/>
        <w:rPr>
          <w:lang w:val="ru-RU"/>
        </w:rPr>
      </w:pPr>
      <w:r w:rsidRPr="006B08A4">
        <w:rPr>
          <w:color w:val="000000"/>
          <w:lang w:val="ru-RU"/>
        </w:rPr>
        <w:t>(пауза)</w:t>
      </w:r>
    </w:p>
    <w:p w14:paraId="2E494375" w14:textId="77777777" w:rsidR="005A1CE3" w:rsidRPr="006B08A4" w:rsidRDefault="005A1CE3" w:rsidP="005A1CE3">
      <w:pPr>
        <w:ind w:left="1441" w:right="2161"/>
        <w:rPr>
          <w:lang w:val="ru-RU"/>
        </w:rPr>
      </w:pPr>
      <w:r w:rsidRPr="006B08A4">
        <w:rPr>
          <w:color w:val="000000"/>
          <w:lang w:val="ru-RU"/>
        </w:rPr>
        <w:t>А когда операция закончится?</w:t>
      </w:r>
    </w:p>
    <w:p w14:paraId="4BAD9CCB" w14:textId="77777777" w:rsidR="005A1CE3" w:rsidRPr="006B08A4" w:rsidRDefault="005A1CE3" w:rsidP="005A1CE3">
      <w:pPr>
        <w:rPr>
          <w:lang w:val="ru-RU"/>
        </w:rPr>
      </w:pPr>
    </w:p>
    <w:p w14:paraId="5E6507EA" w14:textId="77777777" w:rsidR="005A1CE3" w:rsidRPr="006B08A4" w:rsidRDefault="005A1CE3" w:rsidP="005A1CE3">
      <w:pPr>
        <w:rPr>
          <w:lang w:val="ru-RU"/>
        </w:rPr>
      </w:pPr>
      <w:r w:rsidRPr="006B08A4">
        <w:rPr>
          <w:color w:val="000000"/>
          <w:lang w:val="ru-RU"/>
        </w:rPr>
        <w:t>Спасибо.</w:t>
      </w:r>
    </w:p>
    <w:p w14:paraId="64ED729F" w14:textId="77777777" w:rsidR="005A1CE3" w:rsidRPr="006B08A4" w:rsidRDefault="005A1CE3" w:rsidP="005A1CE3">
      <w:pPr>
        <w:rPr>
          <w:lang w:val="ru-RU"/>
        </w:rPr>
      </w:pPr>
    </w:p>
    <w:p w14:paraId="04533D12" w14:textId="77777777" w:rsidR="005A1CE3" w:rsidRPr="006B08A4" w:rsidRDefault="005A1CE3" w:rsidP="005A1CE3">
      <w:pPr>
        <w:rPr>
          <w:lang w:val="ru-RU"/>
        </w:rPr>
      </w:pPr>
      <w:r w:rsidRPr="006B08A4">
        <w:rPr>
          <w:b/>
          <w:color w:val="000000"/>
          <w:lang w:val="ru-RU"/>
        </w:rPr>
        <w:t xml:space="preserve">1-29. ИНТ. КВАРТИРА АКТРИСЫ.ЭТАЖ ПРИХОЖАЯ КОМНАТА ДЕНЬ 3. </w:t>
      </w:r>
      <w:r w:rsidRPr="006B08A4">
        <w:rPr>
          <w:lang w:val="ru-RU"/>
        </w:rPr>
        <w:br/>
      </w:r>
      <w:r w:rsidRPr="006B08A4">
        <w:rPr>
          <w:b/>
          <w:color w:val="000000"/>
          <w:lang w:val="ru-RU"/>
        </w:rPr>
        <w:t>ДОБРОВОЛЬСКАЯ, АКТРИСА (02:06)</w:t>
      </w:r>
      <w:r w:rsidRPr="006B08A4">
        <w:rPr>
          <w:lang w:val="ru-RU"/>
        </w:rPr>
        <w:br/>
      </w:r>
    </w:p>
    <w:p w14:paraId="085A7FF5" w14:textId="77777777" w:rsidR="005A1CE3" w:rsidRPr="006B08A4" w:rsidRDefault="005A1CE3" w:rsidP="005A1CE3">
      <w:pPr>
        <w:rPr>
          <w:lang w:val="ru-RU"/>
        </w:rPr>
      </w:pPr>
      <w:r w:rsidRPr="006B08A4">
        <w:rPr>
          <w:color w:val="000000"/>
          <w:lang w:val="ru-RU"/>
        </w:rPr>
        <w:t xml:space="preserve">Добровольская звонит в дверь, обитую дорогим </w:t>
      </w:r>
      <w:proofErr w:type="spellStart"/>
      <w:r w:rsidRPr="006B08A4">
        <w:rPr>
          <w:color w:val="000000"/>
          <w:lang w:val="ru-RU"/>
        </w:rPr>
        <w:t>дермантином</w:t>
      </w:r>
      <w:proofErr w:type="spellEnd"/>
      <w:r w:rsidRPr="006B08A4">
        <w:rPr>
          <w:color w:val="000000"/>
          <w:lang w:val="ru-RU"/>
        </w:rPr>
        <w:t>. Слышен стук каблуков. Дверь открывается. В проёме - роскошная блондинка (АКТРИСА), как будто из прибалтийского ресторана “Интурист”. Видит Добровольскую и презрительно кривит рот.</w:t>
      </w:r>
    </w:p>
    <w:p w14:paraId="12EB981F" w14:textId="77777777" w:rsidR="005A1CE3" w:rsidRPr="006B08A4" w:rsidRDefault="005A1CE3" w:rsidP="005A1CE3">
      <w:pPr>
        <w:rPr>
          <w:lang w:val="ru-RU"/>
        </w:rPr>
      </w:pPr>
    </w:p>
    <w:p w14:paraId="7337A6FD" w14:textId="77777777" w:rsidR="005A1CE3" w:rsidRPr="006B08A4" w:rsidRDefault="005A1CE3" w:rsidP="005A1CE3">
      <w:pPr>
        <w:ind w:left="3166"/>
        <w:rPr>
          <w:lang w:val="ru-RU"/>
        </w:rPr>
      </w:pPr>
      <w:r w:rsidRPr="006B08A4">
        <w:rPr>
          <w:color w:val="000000"/>
          <w:lang w:val="ru-RU"/>
        </w:rPr>
        <w:t>АКТРИСА</w:t>
      </w:r>
    </w:p>
    <w:p w14:paraId="390E2DEC" w14:textId="77777777" w:rsidR="005A1CE3" w:rsidRPr="006B08A4" w:rsidRDefault="005A1CE3" w:rsidP="005A1CE3">
      <w:pPr>
        <w:ind w:left="1441" w:right="2161"/>
        <w:rPr>
          <w:lang w:val="ru-RU"/>
        </w:rPr>
      </w:pPr>
      <w:r w:rsidRPr="006B08A4">
        <w:rPr>
          <w:color w:val="000000"/>
          <w:lang w:val="ru-RU"/>
        </w:rPr>
        <w:t>Да, я устроилась на работу. Нет, не виду аморальный образ жизни. Можно уже оставить меня в покое?</w:t>
      </w:r>
    </w:p>
    <w:p w14:paraId="700493DE" w14:textId="77777777" w:rsidR="005A1CE3" w:rsidRPr="006B08A4" w:rsidRDefault="005A1CE3" w:rsidP="005A1CE3">
      <w:pPr>
        <w:rPr>
          <w:lang w:val="ru-RU"/>
        </w:rPr>
      </w:pPr>
    </w:p>
    <w:p w14:paraId="7AA9A361" w14:textId="77777777" w:rsidR="005A1CE3" w:rsidRPr="006B08A4" w:rsidRDefault="005A1CE3" w:rsidP="005A1CE3">
      <w:pPr>
        <w:ind w:left="3166"/>
        <w:rPr>
          <w:lang w:val="ru-RU"/>
        </w:rPr>
      </w:pPr>
      <w:r w:rsidRPr="006B08A4">
        <w:rPr>
          <w:color w:val="000000"/>
          <w:lang w:val="ru-RU"/>
        </w:rPr>
        <w:t>ДОБРОВОЛЬСКАЯ</w:t>
      </w:r>
    </w:p>
    <w:p w14:paraId="58EDCAA1" w14:textId="77777777" w:rsidR="005A1CE3" w:rsidRPr="006B08A4" w:rsidRDefault="005A1CE3" w:rsidP="005A1CE3">
      <w:pPr>
        <w:ind w:left="1441" w:right="2161"/>
        <w:rPr>
          <w:lang w:val="ru-RU"/>
        </w:rPr>
      </w:pPr>
      <w:r w:rsidRPr="006B08A4">
        <w:rPr>
          <w:color w:val="000000"/>
          <w:lang w:val="ru-RU"/>
        </w:rPr>
        <w:t>Я не с проверкой, Света.</w:t>
      </w:r>
    </w:p>
    <w:p w14:paraId="35836F36" w14:textId="77777777" w:rsidR="005A1CE3" w:rsidRPr="006B08A4" w:rsidRDefault="005A1CE3" w:rsidP="005A1CE3">
      <w:pPr>
        <w:rPr>
          <w:lang w:val="ru-RU"/>
        </w:rPr>
      </w:pPr>
    </w:p>
    <w:p w14:paraId="0E4E339A" w14:textId="77777777" w:rsidR="005A1CE3" w:rsidRPr="006B08A4" w:rsidRDefault="005A1CE3" w:rsidP="005A1CE3">
      <w:pPr>
        <w:ind w:left="3166"/>
        <w:rPr>
          <w:lang w:val="ru-RU"/>
        </w:rPr>
      </w:pPr>
      <w:r w:rsidRPr="006B08A4">
        <w:rPr>
          <w:color w:val="000000"/>
          <w:lang w:val="ru-RU"/>
        </w:rPr>
        <w:t>АКТРИСА</w:t>
      </w:r>
    </w:p>
    <w:p w14:paraId="691E4B46" w14:textId="77777777" w:rsidR="005A1CE3" w:rsidRPr="006B08A4" w:rsidRDefault="005A1CE3" w:rsidP="005A1CE3">
      <w:pPr>
        <w:ind w:left="1441" w:right="2161"/>
        <w:rPr>
          <w:lang w:val="ru-RU"/>
        </w:rPr>
      </w:pPr>
      <w:r w:rsidRPr="006B08A4">
        <w:rPr>
          <w:color w:val="000000"/>
          <w:lang w:val="ru-RU"/>
        </w:rPr>
        <w:t>Лана, а не Света! Неужели так сложно запомнить?</w:t>
      </w:r>
    </w:p>
    <w:p w14:paraId="4A3A9C56" w14:textId="77777777" w:rsidR="005A1CE3" w:rsidRPr="006B08A4" w:rsidRDefault="005A1CE3" w:rsidP="005A1CE3">
      <w:pPr>
        <w:rPr>
          <w:lang w:val="ru-RU"/>
        </w:rPr>
      </w:pPr>
    </w:p>
    <w:p w14:paraId="458C7C43" w14:textId="77777777" w:rsidR="005A1CE3" w:rsidRPr="006B08A4" w:rsidRDefault="005A1CE3" w:rsidP="005A1CE3">
      <w:pPr>
        <w:ind w:left="3166"/>
        <w:rPr>
          <w:lang w:val="ru-RU"/>
        </w:rPr>
      </w:pPr>
      <w:r w:rsidRPr="006B08A4">
        <w:rPr>
          <w:color w:val="000000"/>
          <w:lang w:val="ru-RU"/>
        </w:rPr>
        <w:t>ДОБРОВОЛЬСКАЯ</w:t>
      </w:r>
    </w:p>
    <w:p w14:paraId="3987FB32" w14:textId="77777777" w:rsidR="005A1CE3" w:rsidRPr="006B08A4" w:rsidRDefault="005A1CE3" w:rsidP="005A1CE3">
      <w:pPr>
        <w:ind w:left="1441" w:right="2161"/>
        <w:rPr>
          <w:lang w:val="ru-RU"/>
        </w:rPr>
      </w:pPr>
      <w:r w:rsidRPr="006B08A4">
        <w:rPr>
          <w:color w:val="000000"/>
          <w:lang w:val="ru-RU"/>
        </w:rPr>
        <w:lastRenderedPageBreak/>
        <w:t>Лана, мне нужна твоя помощь.</w:t>
      </w:r>
    </w:p>
    <w:p w14:paraId="30BC7360" w14:textId="77777777" w:rsidR="005A1CE3" w:rsidRPr="006B08A4" w:rsidRDefault="005A1CE3" w:rsidP="005A1CE3">
      <w:pPr>
        <w:rPr>
          <w:lang w:val="ru-RU"/>
        </w:rPr>
      </w:pPr>
    </w:p>
    <w:p w14:paraId="48A2E4EB" w14:textId="77777777" w:rsidR="005A1CE3" w:rsidRPr="006B08A4" w:rsidRDefault="005A1CE3" w:rsidP="005A1CE3">
      <w:pPr>
        <w:ind w:left="3166"/>
        <w:rPr>
          <w:lang w:val="ru-RU"/>
        </w:rPr>
      </w:pPr>
      <w:r w:rsidRPr="006B08A4">
        <w:rPr>
          <w:color w:val="000000"/>
          <w:lang w:val="ru-RU"/>
        </w:rPr>
        <w:t>АКТРИСА</w:t>
      </w:r>
    </w:p>
    <w:p w14:paraId="2C34EA4F" w14:textId="77777777" w:rsidR="005A1CE3" w:rsidRPr="006B08A4" w:rsidRDefault="005A1CE3" w:rsidP="005A1CE3">
      <w:pPr>
        <w:ind w:left="1441" w:right="2161"/>
        <w:rPr>
          <w:lang w:val="ru-RU"/>
        </w:rPr>
      </w:pPr>
      <w:r w:rsidRPr="006B08A4">
        <w:rPr>
          <w:color w:val="000000"/>
          <w:lang w:val="ru-RU"/>
        </w:rPr>
        <w:t>Помните, я вас тоже просила помочь? Умоляла! А вы передали дело в суд.</w:t>
      </w:r>
    </w:p>
    <w:p w14:paraId="050D9180" w14:textId="77777777" w:rsidR="005A1CE3" w:rsidRPr="006B08A4" w:rsidRDefault="005A1CE3" w:rsidP="005A1CE3">
      <w:pPr>
        <w:rPr>
          <w:lang w:val="ru-RU"/>
        </w:rPr>
      </w:pPr>
    </w:p>
    <w:p w14:paraId="749382D6" w14:textId="77777777" w:rsidR="005A1CE3" w:rsidRPr="006B08A4" w:rsidRDefault="005A1CE3" w:rsidP="005A1CE3">
      <w:pPr>
        <w:ind w:left="3166"/>
        <w:rPr>
          <w:lang w:val="ru-RU"/>
        </w:rPr>
      </w:pPr>
      <w:r w:rsidRPr="006B08A4">
        <w:rPr>
          <w:color w:val="000000"/>
          <w:lang w:val="ru-RU"/>
        </w:rPr>
        <w:t>ДОБРОВОЛЬСКАЯ</w:t>
      </w:r>
    </w:p>
    <w:p w14:paraId="5A0F3371" w14:textId="77777777" w:rsidR="005A1CE3" w:rsidRPr="006B08A4" w:rsidRDefault="005A1CE3" w:rsidP="005A1CE3">
      <w:pPr>
        <w:ind w:left="1441" w:right="2161"/>
        <w:rPr>
          <w:lang w:val="ru-RU"/>
        </w:rPr>
      </w:pPr>
      <w:r w:rsidRPr="006B08A4">
        <w:rPr>
          <w:color w:val="000000"/>
          <w:lang w:val="ru-RU"/>
        </w:rPr>
        <w:t xml:space="preserve">Но запросила минимальный срок. И все закончилось </w:t>
      </w:r>
      <w:proofErr w:type="spellStart"/>
      <w:r w:rsidRPr="006B08A4">
        <w:rPr>
          <w:color w:val="000000"/>
          <w:lang w:val="ru-RU"/>
        </w:rPr>
        <w:t>условкой</w:t>
      </w:r>
      <w:proofErr w:type="spellEnd"/>
      <w:r w:rsidRPr="006B08A4">
        <w:rPr>
          <w:color w:val="000000"/>
          <w:lang w:val="ru-RU"/>
        </w:rPr>
        <w:t>. Просто, напоминаю. Другой прокурор отправил бы тебя минимум года на три. Так что ты не передёргивай, пожалуйста, Светлана.</w:t>
      </w:r>
    </w:p>
    <w:p w14:paraId="14355EE1" w14:textId="77777777" w:rsidR="005A1CE3" w:rsidRPr="006B08A4" w:rsidRDefault="005A1CE3" w:rsidP="005A1CE3">
      <w:pPr>
        <w:rPr>
          <w:lang w:val="ru-RU"/>
        </w:rPr>
      </w:pPr>
    </w:p>
    <w:p w14:paraId="5E8595A2" w14:textId="77777777" w:rsidR="005A1CE3" w:rsidRPr="006B08A4" w:rsidRDefault="005A1CE3" w:rsidP="005A1CE3">
      <w:pPr>
        <w:rPr>
          <w:lang w:val="ru-RU"/>
        </w:rPr>
      </w:pPr>
      <w:r w:rsidRPr="006B08A4">
        <w:rPr>
          <w:color w:val="000000"/>
          <w:lang w:val="ru-RU"/>
        </w:rPr>
        <w:t>Девушка презрительно фыркает. И пропускает Добровольскую внутрь. В свой интерьер советской “тёлочки” со всеми атрибутами “роскоши”. Добровольская вынимает из сумочки фотографию.</w:t>
      </w:r>
    </w:p>
    <w:p w14:paraId="45CA5506" w14:textId="77777777" w:rsidR="005A1CE3" w:rsidRPr="006B08A4" w:rsidRDefault="005A1CE3" w:rsidP="005A1CE3">
      <w:pPr>
        <w:rPr>
          <w:lang w:val="ru-RU"/>
        </w:rPr>
      </w:pPr>
    </w:p>
    <w:p w14:paraId="7E2C939A" w14:textId="77777777" w:rsidR="005A1CE3" w:rsidRPr="006B08A4" w:rsidRDefault="005A1CE3" w:rsidP="005A1CE3">
      <w:pPr>
        <w:ind w:left="3166"/>
        <w:rPr>
          <w:lang w:val="ru-RU"/>
        </w:rPr>
      </w:pPr>
      <w:r w:rsidRPr="006B08A4">
        <w:rPr>
          <w:color w:val="000000"/>
          <w:lang w:val="ru-RU"/>
        </w:rPr>
        <w:t>ДОБРОВОЛЬСКАЯ</w:t>
      </w:r>
    </w:p>
    <w:p w14:paraId="0F2785A4" w14:textId="77777777" w:rsidR="005A1CE3" w:rsidRPr="006B08A4" w:rsidRDefault="005A1CE3" w:rsidP="005A1CE3">
      <w:pPr>
        <w:ind w:left="1441" w:right="2161"/>
        <w:rPr>
          <w:lang w:val="ru-RU"/>
        </w:rPr>
      </w:pPr>
      <w:r w:rsidRPr="006B08A4">
        <w:rPr>
          <w:color w:val="000000"/>
          <w:lang w:val="ru-RU"/>
        </w:rPr>
        <w:t>Прежде, чем ты скажешь, что ничего не знаешь, я тебе объясню: эта фотография может быть как-то связана с убийством ребёнка.</w:t>
      </w:r>
    </w:p>
    <w:p w14:paraId="7A3EA071" w14:textId="77777777" w:rsidR="005A1CE3" w:rsidRPr="006B08A4" w:rsidRDefault="005A1CE3" w:rsidP="005A1CE3">
      <w:pPr>
        <w:rPr>
          <w:lang w:val="ru-RU"/>
        </w:rPr>
      </w:pPr>
    </w:p>
    <w:p w14:paraId="4F9E1446" w14:textId="77777777" w:rsidR="005A1CE3" w:rsidRPr="006B08A4" w:rsidRDefault="005A1CE3" w:rsidP="005A1CE3">
      <w:pPr>
        <w:ind w:left="3166"/>
        <w:rPr>
          <w:lang w:val="ru-RU"/>
        </w:rPr>
      </w:pPr>
      <w:r w:rsidRPr="006B08A4">
        <w:rPr>
          <w:color w:val="000000"/>
          <w:lang w:val="ru-RU"/>
        </w:rPr>
        <w:t>АКТРИСА</w:t>
      </w:r>
    </w:p>
    <w:p w14:paraId="7E7C99C4" w14:textId="77777777" w:rsidR="005A1CE3" w:rsidRPr="006B08A4" w:rsidRDefault="005A1CE3" w:rsidP="005A1CE3">
      <w:pPr>
        <w:ind w:left="1441" w:right="2161"/>
        <w:rPr>
          <w:lang w:val="ru-RU"/>
        </w:rPr>
      </w:pPr>
      <w:r w:rsidRPr="006B08A4">
        <w:rPr>
          <w:color w:val="000000"/>
          <w:lang w:val="ru-RU"/>
        </w:rPr>
        <w:t>Никто из наших убивать не станет. Может, вы и считаете, что порнография - преступление. Но убийц у нас нету.</w:t>
      </w:r>
    </w:p>
    <w:p w14:paraId="0D23FA54" w14:textId="77777777" w:rsidR="005A1CE3" w:rsidRPr="006B08A4" w:rsidRDefault="005A1CE3" w:rsidP="005A1CE3">
      <w:pPr>
        <w:rPr>
          <w:lang w:val="ru-RU"/>
        </w:rPr>
      </w:pPr>
    </w:p>
    <w:p w14:paraId="38472163" w14:textId="77777777" w:rsidR="005A1CE3" w:rsidRPr="006B08A4" w:rsidRDefault="005A1CE3" w:rsidP="005A1CE3">
      <w:pPr>
        <w:ind w:left="3166"/>
        <w:rPr>
          <w:lang w:val="ru-RU"/>
        </w:rPr>
      </w:pPr>
      <w:r w:rsidRPr="006B08A4">
        <w:rPr>
          <w:color w:val="000000"/>
          <w:lang w:val="ru-RU"/>
        </w:rPr>
        <w:t>ДОБРОВОЛЬСКАЯ</w:t>
      </w:r>
    </w:p>
    <w:p w14:paraId="1BD8A7A3" w14:textId="77777777" w:rsidR="005A1CE3" w:rsidRPr="006B08A4" w:rsidRDefault="005A1CE3" w:rsidP="005A1CE3">
      <w:pPr>
        <w:ind w:left="1441" w:right="2161"/>
        <w:rPr>
          <w:lang w:val="ru-RU"/>
        </w:rPr>
      </w:pPr>
      <w:r w:rsidRPr="006B08A4">
        <w:rPr>
          <w:color w:val="000000"/>
          <w:lang w:val="ru-RU"/>
        </w:rPr>
        <w:t>Это наша единственная улика. Посмотри, пожалуйста, можешь сказать, кто её сделал? Или кто на фотографии?</w:t>
      </w:r>
    </w:p>
    <w:p w14:paraId="61A3D56E" w14:textId="77777777" w:rsidR="005A1CE3" w:rsidRPr="006B08A4" w:rsidRDefault="005A1CE3" w:rsidP="005A1CE3">
      <w:pPr>
        <w:rPr>
          <w:lang w:val="ru-RU"/>
        </w:rPr>
      </w:pPr>
    </w:p>
    <w:p w14:paraId="653FC629" w14:textId="77777777" w:rsidR="005A1CE3" w:rsidRPr="006B08A4" w:rsidRDefault="005A1CE3" w:rsidP="005A1CE3">
      <w:pPr>
        <w:ind w:left="3166"/>
        <w:rPr>
          <w:lang w:val="ru-RU"/>
        </w:rPr>
      </w:pPr>
      <w:r w:rsidRPr="006B08A4">
        <w:rPr>
          <w:color w:val="000000"/>
          <w:lang w:val="ru-RU"/>
        </w:rPr>
        <w:t>АКТРИСА</w:t>
      </w:r>
    </w:p>
    <w:p w14:paraId="5AA1EDA2" w14:textId="77777777" w:rsidR="005A1CE3" w:rsidRPr="006B08A4" w:rsidRDefault="005A1CE3" w:rsidP="005A1CE3">
      <w:pPr>
        <w:ind w:left="1441" w:right="2161"/>
        <w:rPr>
          <w:lang w:val="ru-RU"/>
        </w:rPr>
      </w:pPr>
      <w:r w:rsidRPr="006B08A4">
        <w:rPr>
          <w:color w:val="000000"/>
          <w:lang w:val="ru-RU"/>
        </w:rPr>
        <w:t>Не знаю. Ничем не могу помочь.</w:t>
      </w:r>
    </w:p>
    <w:p w14:paraId="1126386C" w14:textId="77777777" w:rsidR="005A1CE3" w:rsidRPr="006B08A4" w:rsidRDefault="005A1CE3" w:rsidP="005A1CE3">
      <w:pPr>
        <w:rPr>
          <w:lang w:val="ru-RU"/>
        </w:rPr>
      </w:pPr>
    </w:p>
    <w:p w14:paraId="024F2F2D" w14:textId="77777777" w:rsidR="005A1CE3" w:rsidRPr="006B08A4" w:rsidRDefault="005A1CE3" w:rsidP="005A1CE3">
      <w:pPr>
        <w:ind w:left="3166"/>
        <w:rPr>
          <w:lang w:val="ru-RU"/>
        </w:rPr>
      </w:pPr>
      <w:r w:rsidRPr="006B08A4">
        <w:rPr>
          <w:color w:val="000000"/>
          <w:lang w:val="ru-RU"/>
        </w:rPr>
        <w:t>ДОБРОВОЛЬСКАЯ</w:t>
      </w:r>
    </w:p>
    <w:p w14:paraId="32D17DB5" w14:textId="77777777" w:rsidR="005A1CE3" w:rsidRPr="006B08A4" w:rsidRDefault="005A1CE3" w:rsidP="005A1CE3">
      <w:pPr>
        <w:ind w:left="1441" w:right="2161"/>
        <w:rPr>
          <w:lang w:val="ru-RU"/>
        </w:rPr>
      </w:pPr>
      <w:r w:rsidRPr="006B08A4">
        <w:rPr>
          <w:color w:val="000000"/>
          <w:lang w:val="ru-RU"/>
        </w:rPr>
        <w:t>Кто-то убил мальчика. И отрезал ему член. И кончил в рот. И кроме этой карточки - у нас ничего нет.</w:t>
      </w:r>
    </w:p>
    <w:p w14:paraId="29D0509D" w14:textId="77777777" w:rsidR="005A1CE3" w:rsidRPr="006B08A4" w:rsidRDefault="005A1CE3" w:rsidP="005A1CE3">
      <w:pPr>
        <w:rPr>
          <w:lang w:val="ru-RU"/>
        </w:rPr>
      </w:pPr>
    </w:p>
    <w:p w14:paraId="37B168EF" w14:textId="77777777" w:rsidR="005A1CE3" w:rsidRPr="006B08A4" w:rsidRDefault="005A1CE3" w:rsidP="005A1CE3">
      <w:pPr>
        <w:rPr>
          <w:lang w:val="ru-RU"/>
        </w:rPr>
      </w:pPr>
      <w:r w:rsidRPr="006B08A4">
        <w:rPr>
          <w:color w:val="000000"/>
          <w:lang w:val="ru-RU"/>
        </w:rPr>
        <w:t>Светлана наливает себе мартини. Делает глоток. Рассматривает фото.</w:t>
      </w:r>
    </w:p>
    <w:p w14:paraId="2C1360C2" w14:textId="77777777" w:rsidR="005A1CE3" w:rsidRPr="006B08A4" w:rsidRDefault="005A1CE3" w:rsidP="005A1CE3">
      <w:pPr>
        <w:rPr>
          <w:lang w:val="ru-RU"/>
        </w:rPr>
      </w:pPr>
    </w:p>
    <w:p w14:paraId="7E73B456" w14:textId="77777777" w:rsidR="005A1CE3" w:rsidRPr="006B08A4" w:rsidRDefault="005A1CE3" w:rsidP="005A1CE3">
      <w:pPr>
        <w:ind w:left="3166"/>
        <w:rPr>
          <w:lang w:val="ru-RU"/>
        </w:rPr>
      </w:pPr>
      <w:r w:rsidRPr="006B08A4">
        <w:rPr>
          <w:color w:val="000000"/>
          <w:lang w:val="ru-RU"/>
        </w:rPr>
        <w:t>АКТРИСА</w:t>
      </w:r>
    </w:p>
    <w:p w14:paraId="37DA3A7C" w14:textId="77777777" w:rsidR="005A1CE3" w:rsidRPr="006B08A4" w:rsidRDefault="005A1CE3" w:rsidP="005A1CE3">
      <w:pPr>
        <w:ind w:left="1441" w:right="2161"/>
        <w:rPr>
          <w:lang w:val="ru-RU"/>
        </w:rPr>
      </w:pPr>
      <w:r w:rsidRPr="006B08A4">
        <w:rPr>
          <w:color w:val="000000"/>
          <w:lang w:val="ru-RU"/>
        </w:rPr>
        <w:t>Ну лица же тут не видно. Как я вам скажу?</w:t>
      </w:r>
    </w:p>
    <w:p w14:paraId="4A02689C" w14:textId="77777777" w:rsidR="005A1CE3" w:rsidRPr="006B08A4" w:rsidRDefault="005A1CE3" w:rsidP="005A1CE3">
      <w:pPr>
        <w:rPr>
          <w:lang w:val="ru-RU"/>
        </w:rPr>
      </w:pPr>
    </w:p>
    <w:p w14:paraId="59740009" w14:textId="77777777" w:rsidR="005A1CE3" w:rsidRPr="006B08A4" w:rsidRDefault="005A1CE3" w:rsidP="005A1CE3">
      <w:pPr>
        <w:ind w:left="3166"/>
        <w:rPr>
          <w:lang w:val="ru-RU"/>
        </w:rPr>
      </w:pPr>
      <w:r w:rsidRPr="006B08A4">
        <w:rPr>
          <w:color w:val="000000"/>
          <w:lang w:val="ru-RU"/>
        </w:rPr>
        <w:t>ДОБРОВОЛЬСКАЯ</w:t>
      </w:r>
    </w:p>
    <w:p w14:paraId="52325187" w14:textId="77777777" w:rsidR="005A1CE3" w:rsidRPr="006B08A4" w:rsidRDefault="005A1CE3" w:rsidP="005A1CE3">
      <w:pPr>
        <w:ind w:left="1441" w:right="2161"/>
        <w:rPr>
          <w:lang w:val="ru-RU"/>
        </w:rPr>
      </w:pPr>
      <w:r w:rsidRPr="006B08A4">
        <w:rPr>
          <w:color w:val="000000"/>
          <w:lang w:val="ru-RU"/>
        </w:rPr>
        <w:t>Ну может обои? Или стул? Или пол? Посмотри внимательно?</w:t>
      </w:r>
    </w:p>
    <w:p w14:paraId="6F6E9656" w14:textId="77777777" w:rsidR="005A1CE3" w:rsidRPr="006B08A4" w:rsidRDefault="005A1CE3" w:rsidP="005A1CE3">
      <w:pPr>
        <w:rPr>
          <w:lang w:val="ru-RU"/>
        </w:rPr>
      </w:pPr>
    </w:p>
    <w:p w14:paraId="008A4979" w14:textId="77777777" w:rsidR="005A1CE3" w:rsidRPr="006B08A4" w:rsidRDefault="005A1CE3" w:rsidP="005A1CE3">
      <w:pPr>
        <w:rPr>
          <w:lang w:val="ru-RU"/>
        </w:rPr>
      </w:pPr>
      <w:r w:rsidRPr="006B08A4">
        <w:rPr>
          <w:color w:val="000000"/>
          <w:lang w:val="ru-RU"/>
        </w:rPr>
        <w:t>Света смотрит.</w:t>
      </w:r>
    </w:p>
    <w:p w14:paraId="54314D8B" w14:textId="77777777" w:rsidR="005A1CE3" w:rsidRPr="006B08A4" w:rsidRDefault="005A1CE3" w:rsidP="005A1CE3">
      <w:pPr>
        <w:rPr>
          <w:lang w:val="ru-RU"/>
        </w:rPr>
      </w:pPr>
    </w:p>
    <w:p w14:paraId="0278BC3F" w14:textId="77777777" w:rsidR="005A1CE3" w:rsidRPr="006B08A4" w:rsidRDefault="005A1CE3" w:rsidP="005A1CE3">
      <w:pPr>
        <w:ind w:left="3166"/>
        <w:rPr>
          <w:lang w:val="ru-RU"/>
        </w:rPr>
      </w:pPr>
      <w:r w:rsidRPr="006B08A4">
        <w:rPr>
          <w:color w:val="000000"/>
          <w:lang w:val="ru-RU"/>
        </w:rPr>
        <w:t>АКТРИСА</w:t>
      </w:r>
    </w:p>
    <w:p w14:paraId="6CDA674B" w14:textId="77777777" w:rsidR="005A1CE3" w:rsidRPr="006B08A4" w:rsidRDefault="005A1CE3" w:rsidP="005A1CE3">
      <w:pPr>
        <w:ind w:left="1441" w:right="2161"/>
        <w:rPr>
          <w:lang w:val="ru-RU"/>
        </w:rPr>
      </w:pPr>
      <w:r w:rsidRPr="006B08A4">
        <w:rPr>
          <w:color w:val="000000"/>
          <w:lang w:val="ru-RU"/>
        </w:rPr>
        <w:t>Розетку эту венгерскую, с лампочкой, я только в одном месте в жизни видела. Но там фотограф вроде на вас и работает, ходят слухи.</w:t>
      </w:r>
    </w:p>
    <w:p w14:paraId="11B9A11C" w14:textId="77777777" w:rsidR="005A1CE3" w:rsidRPr="006B08A4" w:rsidRDefault="005A1CE3" w:rsidP="005A1CE3">
      <w:pPr>
        <w:rPr>
          <w:lang w:val="ru-RU"/>
        </w:rPr>
      </w:pPr>
    </w:p>
    <w:p w14:paraId="19667921" w14:textId="77777777" w:rsidR="005A1CE3" w:rsidRPr="006B08A4" w:rsidRDefault="005A1CE3" w:rsidP="005A1CE3">
      <w:pPr>
        <w:rPr>
          <w:lang w:val="ru-RU"/>
        </w:rPr>
      </w:pPr>
      <w:r w:rsidRPr="006B08A4">
        <w:rPr>
          <w:color w:val="000000"/>
          <w:lang w:val="ru-RU"/>
        </w:rPr>
        <w:t>Берёт ручку, отрывает кусок от конверта с иностранной маркой, пишет адрес.</w:t>
      </w:r>
    </w:p>
    <w:p w14:paraId="0B41A52F" w14:textId="77777777" w:rsidR="005A1CE3" w:rsidRPr="006B08A4" w:rsidRDefault="005A1CE3" w:rsidP="005A1CE3">
      <w:pPr>
        <w:rPr>
          <w:lang w:val="ru-RU"/>
        </w:rPr>
      </w:pPr>
    </w:p>
    <w:p w14:paraId="706AA668" w14:textId="77777777" w:rsidR="005A1CE3" w:rsidRPr="006B08A4" w:rsidRDefault="005A1CE3" w:rsidP="005A1CE3">
      <w:pPr>
        <w:ind w:left="3166"/>
        <w:rPr>
          <w:lang w:val="ru-RU"/>
        </w:rPr>
      </w:pPr>
      <w:r w:rsidRPr="006B08A4">
        <w:rPr>
          <w:color w:val="000000"/>
          <w:lang w:val="ru-RU"/>
        </w:rPr>
        <w:t>ДОБРОВОЛЬСКАЯ</w:t>
      </w:r>
    </w:p>
    <w:p w14:paraId="467ED5AC" w14:textId="77777777" w:rsidR="005A1CE3" w:rsidRPr="006B08A4" w:rsidRDefault="005A1CE3" w:rsidP="005A1CE3">
      <w:pPr>
        <w:ind w:left="1441" w:right="2161"/>
        <w:rPr>
          <w:lang w:val="ru-RU"/>
        </w:rPr>
      </w:pPr>
      <w:r w:rsidRPr="006B08A4">
        <w:rPr>
          <w:color w:val="000000"/>
          <w:lang w:val="ru-RU"/>
        </w:rPr>
        <w:t>Спасибо, Лана.</w:t>
      </w:r>
    </w:p>
    <w:p w14:paraId="0AD804EC" w14:textId="77777777" w:rsidR="005A1CE3" w:rsidRPr="006B08A4" w:rsidRDefault="005A1CE3" w:rsidP="005A1CE3">
      <w:pPr>
        <w:rPr>
          <w:lang w:val="ru-RU"/>
        </w:rPr>
      </w:pPr>
    </w:p>
    <w:p w14:paraId="1C41989E" w14:textId="77777777" w:rsidR="005A1CE3" w:rsidRPr="006B08A4" w:rsidRDefault="005A1CE3" w:rsidP="005A1CE3">
      <w:pPr>
        <w:rPr>
          <w:lang w:val="ru-RU"/>
        </w:rPr>
      </w:pPr>
      <w:r w:rsidRPr="006B08A4">
        <w:rPr>
          <w:color w:val="000000"/>
          <w:lang w:val="ru-RU"/>
        </w:rPr>
        <w:t>Актриса делает знак рукой: “Минуточку!”, уходит и возвращается с коробкой конфет. Одну засовывает в рот, остальные отдаёт Добровольской.</w:t>
      </w:r>
    </w:p>
    <w:p w14:paraId="1B88B8CC" w14:textId="77777777" w:rsidR="005A1CE3" w:rsidRPr="006B08A4" w:rsidRDefault="005A1CE3" w:rsidP="005A1CE3">
      <w:pPr>
        <w:rPr>
          <w:lang w:val="ru-RU"/>
        </w:rPr>
      </w:pPr>
    </w:p>
    <w:p w14:paraId="672623F4" w14:textId="77777777" w:rsidR="005A1CE3" w:rsidRPr="006B08A4" w:rsidRDefault="005A1CE3" w:rsidP="005A1CE3">
      <w:pPr>
        <w:ind w:left="3166"/>
        <w:rPr>
          <w:lang w:val="ru-RU"/>
        </w:rPr>
      </w:pPr>
      <w:r w:rsidRPr="006B08A4">
        <w:rPr>
          <w:color w:val="000000"/>
          <w:lang w:val="ru-RU"/>
        </w:rPr>
        <w:t>АКТРИСА</w:t>
      </w:r>
    </w:p>
    <w:p w14:paraId="3D3E2A2C" w14:textId="77777777" w:rsidR="005A1CE3" w:rsidRPr="006B08A4" w:rsidRDefault="005A1CE3" w:rsidP="005A1CE3">
      <w:pPr>
        <w:ind w:left="1441" w:right="2161"/>
        <w:rPr>
          <w:lang w:val="ru-RU"/>
        </w:rPr>
      </w:pPr>
      <w:r w:rsidRPr="006B08A4">
        <w:rPr>
          <w:color w:val="000000"/>
          <w:lang w:val="ru-RU"/>
        </w:rPr>
        <w:t>Возьмите, а? А то я как нервничаю, так могу коробку сожрать.</w:t>
      </w:r>
    </w:p>
    <w:p w14:paraId="14E4AE5B" w14:textId="77777777" w:rsidR="005A1CE3" w:rsidRPr="006B08A4" w:rsidRDefault="005A1CE3" w:rsidP="005A1CE3">
      <w:pPr>
        <w:rPr>
          <w:lang w:val="ru-RU"/>
        </w:rPr>
      </w:pPr>
    </w:p>
    <w:p w14:paraId="2401A0C4" w14:textId="77777777" w:rsidR="005A1CE3" w:rsidRPr="006B08A4" w:rsidRDefault="005A1CE3" w:rsidP="005A1CE3">
      <w:pPr>
        <w:rPr>
          <w:lang w:val="ru-RU"/>
        </w:rPr>
      </w:pPr>
      <w:r w:rsidRPr="006B08A4">
        <w:rPr>
          <w:color w:val="000000"/>
          <w:lang w:val="ru-RU"/>
        </w:rPr>
        <w:t>Буквально впихивает коробку Добровольской и выпроваживает её за дверь.</w:t>
      </w:r>
    </w:p>
    <w:p w14:paraId="6D815285" w14:textId="77777777" w:rsidR="005A1CE3" w:rsidRPr="006B08A4" w:rsidRDefault="005A1CE3" w:rsidP="005A1CE3">
      <w:pPr>
        <w:rPr>
          <w:lang w:val="ru-RU"/>
        </w:rPr>
      </w:pPr>
    </w:p>
    <w:p w14:paraId="1547B7EC" w14:textId="283777E2" w:rsidR="005A1CE3" w:rsidRPr="006B08A4" w:rsidRDefault="005A1CE3" w:rsidP="005A1CE3">
      <w:pPr>
        <w:rPr>
          <w:lang w:val="ru-RU"/>
        </w:rPr>
      </w:pPr>
      <w:r w:rsidRPr="006B08A4">
        <w:rPr>
          <w:b/>
          <w:color w:val="000000"/>
          <w:lang w:val="ru-RU"/>
        </w:rPr>
        <w:t xml:space="preserve">1-30. НАТ. ОТДЕЛЕНИЕ МИЛИЦИИ ОДИНЦОВО ДЕНЬ 3. </w:t>
      </w:r>
      <w:r w:rsidRPr="006B08A4">
        <w:rPr>
          <w:lang w:val="ru-RU"/>
        </w:rPr>
        <w:br/>
      </w:r>
      <w:r w:rsidRPr="006B08A4">
        <w:rPr>
          <w:b/>
          <w:color w:val="000000"/>
          <w:lang w:val="ru-RU"/>
        </w:rPr>
        <w:t>БОКОВ, КОЗЫРЕВ, ХВАН, ДОБРОВОЛЬСКАЯ</w:t>
      </w:r>
      <w:r w:rsidR="00845791">
        <w:rPr>
          <w:b/>
          <w:color w:val="000000"/>
          <w:lang w:val="ru-RU"/>
        </w:rPr>
        <w:t>, сотрудники милиции (2)</w:t>
      </w:r>
      <w:r w:rsidRPr="006B08A4">
        <w:rPr>
          <w:b/>
          <w:color w:val="000000"/>
          <w:lang w:val="ru-RU"/>
        </w:rPr>
        <w:t xml:space="preserve"> (00:55)</w:t>
      </w:r>
      <w:r w:rsidRPr="006B08A4">
        <w:rPr>
          <w:lang w:val="ru-RU"/>
        </w:rPr>
        <w:br/>
      </w:r>
    </w:p>
    <w:p w14:paraId="7B679918" w14:textId="77777777" w:rsidR="005A1CE3" w:rsidRPr="006B08A4" w:rsidRDefault="005A1CE3" w:rsidP="005A1CE3">
      <w:pPr>
        <w:rPr>
          <w:lang w:val="ru-RU"/>
        </w:rPr>
      </w:pPr>
      <w:r w:rsidRPr="006B08A4">
        <w:rPr>
          <w:color w:val="000000"/>
          <w:lang w:val="ru-RU"/>
        </w:rPr>
        <w:t xml:space="preserve">Козырев, Боков и </w:t>
      </w:r>
      <w:proofErr w:type="spellStart"/>
      <w:r w:rsidRPr="006B08A4">
        <w:rPr>
          <w:color w:val="000000"/>
          <w:lang w:val="ru-RU"/>
        </w:rPr>
        <w:t>Хван</w:t>
      </w:r>
      <w:proofErr w:type="spellEnd"/>
      <w:r w:rsidRPr="006B08A4">
        <w:rPr>
          <w:color w:val="000000"/>
          <w:lang w:val="ru-RU"/>
        </w:rPr>
        <w:t xml:space="preserve"> курят на входе.</w:t>
      </w:r>
    </w:p>
    <w:p w14:paraId="50692F0B" w14:textId="77777777" w:rsidR="005A1CE3" w:rsidRPr="006B08A4" w:rsidRDefault="005A1CE3" w:rsidP="005A1CE3">
      <w:pPr>
        <w:rPr>
          <w:lang w:val="ru-RU"/>
        </w:rPr>
      </w:pPr>
    </w:p>
    <w:p w14:paraId="6E3EA69D" w14:textId="77777777" w:rsidR="005A1CE3" w:rsidRPr="006B08A4" w:rsidRDefault="005A1CE3" w:rsidP="005A1CE3">
      <w:pPr>
        <w:ind w:left="3166"/>
        <w:rPr>
          <w:lang w:val="ru-RU"/>
        </w:rPr>
      </w:pPr>
      <w:r w:rsidRPr="006B08A4">
        <w:rPr>
          <w:color w:val="000000"/>
          <w:lang w:val="ru-RU"/>
        </w:rPr>
        <w:t>ХВАН</w:t>
      </w:r>
    </w:p>
    <w:p w14:paraId="748ACB45" w14:textId="77777777" w:rsidR="005A1CE3" w:rsidRPr="006B08A4" w:rsidRDefault="005A1CE3" w:rsidP="005A1CE3">
      <w:pPr>
        <w:ind w:left="1441" w:right="2161"/>
        <w:rPr>
          <w:lang w:val="ru-RU"/>
        </w:rPr>
      </w:pPr>
      <w:r w:rsidRPr="006B08A4">
        <w:rPr>
          <w:color w:val="000000"/>
          <w:lang w:val="ru-RU"/>
        </w:rPr>
        <w:t>Панов категорически отрицает, что это его фотография.</w:t>
      </w:r>
    </w:p>
    <w:p w14:paraId="0BA50830" w14:textId="77777777" w:rsidR="005A1CE3" w:rsidRPr="006B08A4" w:rsidRDefault="005A1CE3" w:rsidP="005A1CE3">
      <w:pPr>
        <w:rPr>
          <w:lang w:val="ru-RU"/>
        </w:rPr>
      </w:pPr>
    </w:p>
    <w:p w14:paraId="5537BF20" w14:textId="77777777" w:rsidR="005A1CE3" w:rsidRPr="006B08A4" w:rsidRDefault="005A1CE3" w:rsidP="005A1CE3">
      <w:pPr>
        <w:ind w:left="3166"/>
        <w:rPr>
          <w:lang w:val="ru-RU"/>
        </w:rPr>
      </w:pPr>
      <w:r w:rsidRPr="006B08A4">
        <w:rPr>
          <w:color w:val="000000"/>
          <w:lang w:val="ru-RU"/>
        </w:rPr>
        <w:t>БОКОВ</w:t>
      </w:r>
    </w:p>
    <w:p w14:paraId="56AC1679" w14:textId="77777777" w:rsidR="005A1CE3" w:rsidRPr="006B08A4" w:rsidRDefault="005A1CE3" w:rsidP="005A1CE3">
      <w:pPr>
        <w:ind w:left="1441" w:right="2161"/>
        <w:rPr>
          <w:lang w:val="ru-RU"/>
        </w:rPr>
      </w:pPr>
      <w:r w:rsidRPr="006B08A4">
        <w:rPr>
          <w:color w:val="000000"/>
          <w:lang w:val="ru-RU"/>
        </w:rPr>
        <w:t>А у сына не видел?</w:t>
      </w:r>
    </w:p>
    <w:p w14:paraId="22E716B8" w14:textId="77777777" w:rsidR="005A1CE3" w:rsidRPr="006B08A4" w:rsidRDefault="005A1CE3" w:rsidP="005A1CE3">
      <w:pPr>
        <w:rPr>
          <w:lang w:val="ru-RU"/>
        </w:rPr>
      </w:pPr>
    </w:p>
    <w:p w14:paraId="165F66DD" w14:textId="77777777" w:rsidR="005A1CE3" w:rsidRPr="006B08A4" w:rsidRDefault="005A1CE3" w:rsidP="005A1CE3">
      <w:pPr>
        <w:ind w:left="3166"/>
        <w:rPr>
          <w:lang w:val="ru-RU"/>
        </w:rPr>
      </w:pPr>
      <w:r w:rsidRPr="006B08A4">
        <w:rPr>
          <w:color w:val="000000"/>
          <w:lang w:val="ru-RU"/>
        </w:rPr>
        <w:t>ХВАН</w:t>
      </w:r>
    </w:p>
    <w:p w14:paraId="64F9F3D7" w14:textId="77777777" w:rsidR="005A1CE3" w:rsidRPr="006B08A4" w:rsidRDefault="005A1CE3" w:rsidP="005A1CE3">
      <w:pPr>
        <w:ind w:left="1441" w:right="2161"/>
        <w:rPr>
          <w:lang w:val="ru-RU"/>
        </w:rPr>
      </w:pPr>
      <w:r w:rsidRPr="006B08A4">
        <w:rPr>
          <w:color w:val="000000"/>
          <w:lang w:val="ru-RU"/>
        </w:rPr>
        <w:t>Уверен, что у сына ничего такого быть не могло. Искал у него сигареты и перетряхивал все вещи. Говорит, нашёл бы.</w:t>
      </w:r>
    </w:p>
    <w:p w14:paraId="640C6ADA" w14:textId="77777777" w:rsidR="005A1CE3" w:rsidRPr="006B08A4" w:rsidRDefault="005A1CE3" w:rsidP="005A1CE3">
      <w:pPr>
        <w:rPr>
          <w:lang w:val="ru-RU"/>
        </w:rPr>
      </w:pPr>
    </w:p>
    <w:p w14:paraId="4B6C0EAD" w14:textId="77777777" w:rsidR="005A1CE3" w:rsidRPr="006B08A4" w:rsidRDefault="005A1CE3" w:rsidP="005A1CE3">
      <w:pPr>
        <w:ind w:left="3166"/>
        <w:rPr>
          <w:lang w:val="ru-RU"/>
        </w:rPr>
      </w:pPr>
      <w:r w:rsidRPr="006B08A4">
        <w:rPr>
          <w:color w:val="000000"/>
          <w:lang w:val="ru-RU"/>
        </w:rPr>
        <w:t>БОКОВ</w:t>
      </w:r>
    </w:p>
    <w:p w14:paraId="0B7BE8C1" w14:textId="77777777" w:rsidR="005A1CE3" w:rsidRPr="006B08A4" w:rsidRDefault="005A1CE3" w:rsidP="005A1CE3">
      <w:pPr>
        <w:ind w:left="1441" w:right="2161"/>
        <w:rPr>
          <w:lang w:val="ru-RU"/>
        </w:rPr>
      </w:pPr>
      <w:r w:rsidRPr="006B08A4">
        <w:rPr>
          <w:color w:val="000000"/>
          <w:lang w:val="ru-RU"/>
        </w:rPr>
        <w:t>Он как себя чувствует?</w:t>
      </w:r>
    </w:p>
    <w:p w14:paraId="2B9CE8CA" w14:textId="77777777" w:rsidR="005A1CE3" w:rsidRPr="006B08A4" w:rsidRDefault="005A1CE3" w:rsidP="005A1CE3">
      <w:pPr>
        <w:rPr>
          <w:lang w:val="ru-RU"/>
        </w:rPr>
      </w:pPr>
    </w:p>
    <w:p w14:paraId="3D9B5B75" w14:textId="77777777" w:rsidR="005A1CE3" w:rsidRPr="006B08A4" w:rsidRDefault="005A1CE3" w:rsidP="005A1CE3">
      <w:pPr>
        <w:ind w:left="3166"/>
        <w:rPr>
          <w:lang w:val="ru-RU"/>
        </w:rPr>
      </w:pPr>
      <w:r w:rsidRPr="006B08A4">
        <w:rPr>
          <w:color w:val="000000"/>
          <w:lang w:val="ru-RU"/>
        </w:rPr>
        <w:t>ХВАН</w:t>
      </w:r>
    </w:p>
    <w:p w14:paraId="0C107BB0" w14:textId="77777777" w:rsidR="005A1CE3" w:rsidRPr="006B08A4" w:rsidRDefault="005A1CE3" w:rsidP="005A1CE3">
      <w:pPr>
        <w:ind w:left="1441" w:right="2161"/>
        <w:rPr>
          <w:lang w:val="ru-RU"/>
        </w:rPr>
      </w:pPr>
      <w:r w:rsidRPr="006B08A4">
        <w:rPr>
          <w:color w:val="000000"/>
          <w:lang w:val="ru-RU"/>
        </w:rPr>
        <w:t>Нормально. Врач сказал, на следующей неделе выпишет. Говорит, был реактивный психоз какой-то, но сейчас он просто как сказать… ну как бы скорбит, что ли…</w:t>
      </w:r>
    </w:p>
    <w:p w14:paraId="6F65BCCB" w14:textId="77777777" w:rsidR="005A1CE3" w:rsidRPr="006B08A4" w:rsidRDefault="005A1CE3" w:rsidP="005A1CE3">
      <w:pPr>
        <w:rPr>
          <w:lang w:val="ru-RU"/>
        </w:rPr>
      </w:pPr>
    </w:p>
    <w:p w14:paraId="2D0897E1" w14:textId="77777777" w:rsidR="005A1CE3" w:rsidRPr="006B08A4" w:rsidRDefault="005A1CE3" w:rsidP="005A1CE3">
      <w:pPr>
        <w:rPr>
          <w:lang w:val="ru-RU"/>
        </w:rPr>
      </w:pPr>
      <w:r w:rsidRPr="006B08A4">
        <w:rPr>
          <w:color w:val="000000"/>
          <w:lang w:val="ru-RU"/>
        </w:rPr>
        <w:lastRenderedPageBreak/>
        <w:t xml:space="preserve">Приходит Добровольская. Протягивает </w:t>
      </w:r>
      <w:proofErr w:type="spellStart"/>
      <w:r w:rsidRPr="006B08A4">
        <w:rPr>
          <w:color w:val="000000"/>
          <w:lang w:val="ru-RU"/>
        </w:rPr>
        <w:t>Хвану</w:t>
      </w:r>
      <w:proofErr w:type="spellEnd"/>
      <w:r w:rsidRPr="006B08A4">
        <w:rPr>
          <w:color w:val="000000"/>
          <w:lang w:val="ru-RU"/>
        </w:rPr>
        <w:t xml:space="preserve"> коробку конфет, где осталось всего две штуки. Он берёт одну.</w:t>
      </w:r>
    </w:p>
    <w:p w14:paraId="3DB76E60" w14:textId="77777777" w:rsidR="005A1CE3" w:rsidRPr="006B08A4" w:rsidRDefault="005A1CE3" w:rsidP="005A1CE3">
      <w:pPr>
        <w:rPr>
          <w:lang w:val="ru-RU"/>
        </w:rPr>
      </w:pPr>
    </w:p>
    <w:p w14:paraId="41123855" w14:textId="77777777" w:rsidR="005A1CE3" w:rsidRPr="006B08A4" w:rsidRDefault="005A1CE3" w:rsidP="005A1CE3">
      <w:pPr>
        <w:ind w:left="3166"/>
        <w:rPr>
          <w:lang w:val="ru-RU"/>
        </w:rPr>
      </w:pPr>
      <w:r w:rsidRPr="006B08A4">
        <w:rPr>
          <w:color w:val="000000"/>
          <w:lang w:val="ru-RU"/>
        </w:rPr>
        <w:t>ХВАН</w:t>
      </w:r>
    </w:p>
    <w:p w14:paraId="7307FE73" w14:textId="77777777" w:rsidR="005A1CE3" w:rsidRPr="006B08A4" w:rsidRDefault="005A1CE3" w:rsidP="005A1CE3">
      <w:pPr>
        <w:ind w:left="1441" w:right="2161"/>
        <w:rPr>
          <w:lang w:val="ru-RU"/>
        </w:rPr>
      </w:pPr>
      <w:r w:rsidRPr="006B08A4">
        <w:rPr>
          <w:color w:val="000000"/>
          <w:lang w:val="ru-RU"/>
        </w:rPr>
        <w:t>Спасибо.</w:t>
      </w:r>
    </w:p>
    <w:p w14:paraId="14B97F5C" w14:textId="77777777" w:rsidR="005A1CE3" w:rsidRPr="006B08A4" w:rsidRDefault="005A1CE3" w:rsidP="005A1CE3">
      <w:pPr>
        <w:rPr>
          <w:lang w:val="ru-RU"/>
        </w:rPr>
      </w:pPr>
    </w:p>
    <w:p w14:paraId="2B57B062" w14:textId="77777777" w:rsidR="005A1CE3" w:rsidRPr="006B08A4" w:rsidRDefault="005A1CE3" w:rsidP="005A1CE3">
      <w:pPr>
        <w:rPr>
          <w:lang w:val="ru-RU"/>
        </w:rPr>
      </w:pPr>
      <w:r w:rsidRPr="006B08A4">
        <w:rPr>
          <w:color w:val="000000"/>
          <w:lang w:val="ru-RU"/>
        </w:rPr>
        <w:t>Протягивает Козыреву. Тот тоже благодарит.</w:t>
      </w:r>
    </w:p>
    <w:p w14:paraId="5E166FC6" w14:textId="77777777" w:rsidR="005A1CE3" w:rsidRPr="006B08A4" w:rsidRDefault="005A1CE3" w:rsidP="005A1CE3">
      <w:pPr>
        <w:rPr>
          <w:lang w:val="ru-RU"/>
        </w:rPr>
      </w:pPr>
    </w:p>
    <w:p w14:paraId="1DCAE668" w14:textId="77777777" w:rsidR="005A1CE3" w:rsidRPr="006B08A4" w:rsidRDefault="005A1CE3" w:rsidP="005A1CE3">
      <w:pPr>
        <w:ind w:left="3166"/>
        <w:rPr>
          <w:lang w:val="ru-RU"/>
        </w:rPr>
      </w:pPr>
      <w:r w:rsidRPr="006B08A4">
        <w:rPr>
          <w:color w:val="000000"/>
          <w:lang w:val="ru-RU"/>
        </w:rPr>
        <w:t>БОКОВ</w:t>
      </w:r>
    </w:p>
    <w:p w14:paraId="0BF5F7B4" w14:textId="77777777" w:rsidR="005A1CE3" w:rsidRPr="006B08A4" w:rsidRDefault="005A1CE3" w:rsidP="005A1CE3">
      <w:pPr>
        <w:ind w:left="1441" w:right="2161"/>
        <w:rPr>
          <w:lang w:val="ru-RU"/>
        </w:rPr>
      </w:pPr>
      <w:proofErr w:type="spellStart"/>
      <w:r w:rsidRPr="006B08A4">
        <w:rPr>
          <w:color w:val="000000"/>
          <w:lang w:val="ru-RU"/>
        </w:rPr>
        <w:t>Шо</w:t>
      </w:r>
      <w:proofErr w:type="spellEnd"/>
      <w:r w:rsidRPr="006B08A4">
        <w:rPr>
          <w:color w:val="000000"/>
          <w:lang w:val="ru-RU"/>
        </w:rPr>
        <w:t xml:space="preserve"> тут за детсад? Жалко, совочка у меня нету, поиграли бы в куличики.</w:t>
      </w:r>
    </w:p>
    <w:p w14:paraId="762C78A6" w14:textId="77777777" w:rsidR="005A1CE3" w:rsidRPr="006B08A4" w:rsidRDefault="005A1CE3" w:rsidP="005A1CE3">
      <w:pPr>
        <w:rPr>
          <w:lang w:val="ru-RU"/>
        </w:rPr>
      </w:pPr>
    </w:p>
    <w:p w14:paraId="231D645A" w14:textId="77777777" w:rsidR="005A1CE3" w:rsidRPr="006B08A4" w:rsidRDefault="005A1CE3" w:rsidP="005A1CE3">
      <w:pPr>
        <w:ind w:left="3166"/>
        <w:rPr>
          <w:lang w:val="ru-RU"/>
        </w:rPr>
      </w:pPr>
      <w:r w:rsidRPr="006B08A4">
        <w:rPr>
          <w:color w:val="000000"/>
          <w:lang w:val="ru-RU"/>
        </w:rPr>
        <w:t>ДОБРОВОЛЬСКАЯ</w:t>
      </w:r>
    </w:p>
    <w:p w14:paraId="399FA7D6" w14:textId="77777777" w:rsidR="005A1CE3" w:rsidRPr="006B08A4" w:rsidRDefault="005A1CE3" w:rsidP="005A1CE3">
      <w:pPr>
        <w:ind w:left="1441" w:right="2161"/>
        <w:rPr>
          <w:lang w:val="ru-RU"/>
        </w:rPr>
      </w:pPr>
      <w:r w:rsidRPr="006B08A4">
        <w:rPr>
          <w:color w:val="000000"/>
          <w:lang w:val="ru-RU"/>
        </w:rPr>
        <w:t>У меня есть адрес студии, где была сделана фотография.</w:t>
      </w:r>
    </w:p>
    <w:p w14:paraId="3CF6A019" w14:textId="77777777" w:rsidR="005A1CE3" w:rsidRPr="006B08A4" w:rsidRDefault="005A1CE3" w:rsidP="005A1CE3">
      <w:pPr>
        <w:rPr>
          <w:lang w:val="ru-RU"/>
        </w:rPr>
      </w:pPr>
    </w:p>
    <w:p w14:paraId="5C68B360" w14:textId="77777777" w:rsidR="005A1CE3" w:rsidRPr="006B08A4" w:rsidRDefault="005A1CE3" w:rsidP="005A1CE3">
      <w:pPr>
        <w:rPr>
          <w:lang w:val="ru-RU"/>
        </w:rPr>
      </w:pPr>
      <w:r w:rsidRPr="006B08A4">
        <w:rPr>
          <w:color w:val="000000"/>
          <w:lang w:val="ru-RU"/>
        </w:rPr>
        <w:t>Все смотрят на неё с нескрываемым изумлением.</w:t>
      </w:r>
    </w:p>
    <w:p w14:paraId="37B650FA" w14:textId="77777777" w:rsidR="005A1CE3" w:rsidRPr="006B08A4" w:rsidRDefault="005A1CE3" w:rsidP="005A1CE3">
      <w:pPr>
        <w:rPr>
          <w:lang w:val="ru-RU"/>
        </w:rPr>
      </w:pPr>
    </w:p>
    <w:p w14:paraId="684D5E42" w14:textId="77777777" w:rsidR="005A1CE3" w:rsidRPr="006B08A4" w:rsidRDefault="005A1CE3" w:rsidP="005A1CE3">
      <w:pPr>
        <w:ind w:left="3166"/>
        <w:rPr>
          <w:lang w:val="ru-RU"/>
        </w:rPr>
      </w:pPr>
      <w:r w:rsidRPr="006B08A4">
        <w:rPr>
          <w:color w:val="000000"/>
          <w:lang w:val="ru-RU"/>
        </w:rPr>
        <w:t>БОКОВ</w:t>
      </w:r>
    </w:p>
    <w:p w14:paraId="7B260934" w14:textId="77777777" w:rsidR="005A1CE3" w:rsidRPr="006B08A4" w:rsidRDefault="005A1CE3" w:rsidP="005A1CE3">
      <w:pPr>
        <w:ind w:left="1441" w:right="2161"/>
        <w:rPr>
          <w:lang w:val="ru-RU"/>
        </w:rPr>
      </w:pPr>
      <w:r w:rsidRPr="006B08A4">
        <w:rPr>
          <w:color w:val="000000"/>
          <w:lang w:val="ru-RU"/>
        </w:rPr>
        <w:t xml:space="preserve">Ты там </w:t>
      </w:r>
      <w:proofErr w:type="spellStart"/>
      <w:r w:rsidRPr="006B08A4">
        <w:rPr>
          <w:color w:val="000000"/>
          <w:lang w:val="ru-RU"/>
        </w:rPr>
        <w:t>шо</w:t>
      </w:r>
      <w:proofErr w:type="spellEnd"/>
      <w:r w:rsidRPr="006B08A4">
        <w:rPr>
          <w:color w:val="000000"/>
          <w:lang w:val="ru-RU"/>
        </w:rPr>
        <w:t xml:space="preserve"> ли фотографировалась? За шоколадку?</w:t>
      </w:r>
    </w:p>
    <w:p w14:paraId="7D3BFA10" w14:textId="77777777" w:rsidR="005A1CE3" w:rsidRPr="006B08A4" w:rsidRDefault="005A1CE3" w:rsidP="005A1CE3">
      <w:pPr>
        <w:rPr>
          <w:lang w:val="ru-RU"/>
        </w:rPr>
      </w:pPr>
    </w:p>
    <w:p w14:paraId="00F5207E" w14:textId="77777777" w:rsidR="005A1CE3" w:rsidRPr="006B08A4" w:rsidRDefault="005A1CE3" w:rsidP="005A1CE3">
      <w:pPr>
        <w:rPr>
          <w:lang w:val="ru-RU"/>
        </w:rPr>
      </w:pPr>
      <w:r w:rsidRPr="006B08A4">
        <w:rPr>
          <w:color w:val="000000"/>
          <w:lang w:val="ru-RU"/>
        </w:rPr>
        <w:t>Добровольская, не обращая внимания на Бокова, продолжает разговор с Козыревым.</w:t>
      </w:r>
    </w:p>
    <w:p w14:paraId="56EC2BCF" w14:textId="77777777" w:rsidR="005A1CE3" w:rsidRPr="006B08A4" w:rsidRDefault="005A1CE3" w:rsidP="005A1CE3">
      <w:pPr>
        <w:rPr>
          <w:lang w:val="ru-RU"/>
        </w:rPr>
      </w:pPr>
    </w:p>
    <w:p w14:paraId="3D597A38" w14:textId="77777777" w:rsidR="005A1CE3" w:rsidRPr="006B08A4" w:rsidRDefault="005A1CE3" w:rsidP="005A1CE3">
      <w:pPr>
        <w:ind w:left="3166"/>
        <w:rPr>
          <w:lang w:val="ru-RU"/>
        </w:rPr>
      </w:pPr>
      <w:r w:rsidRPr="006B08A4">
        <w:rPr>
          <w:color w:val="000000"/>
          <w:lang w:val="ru-RU"/>
        </w:rPr>
        <w:t>ДОБРОВОЛЬСКАЯ</w:t>
      </w:r>
    </w:p>
    <w:p w14:paraId="2CB2895E" w14:textId="77777777" w:rsidR="005A1CE3" w:rsidRPr="006B08A4" w:rsidRDefault="005A1CE3" w:rsidP="005A1CE3">
      <w:pPr>
        <w:ind w:left="1441" w:right="2161"/>
        <w:rPr>
          <w:lang w:val="ru-RU"/>
        </w:rPr>
      </w:pPr>
      <w:r w:rsidRPr="006B08A4">
        <w:rPr>
          <w:color w:val="000000"/>
          <w:lang w:val="ru-RU"/>
        </w:rPr>
        <w:t>Я бы предпочла источники не раскрывать.</w:t>
      </w:r>
    </w:p>
    <w:p w14:paraId="584C9883" w14:textId="77777777" w:rsidR="005A1CE3" w:rsidRPr="006B08A4" w:rsidRDefault="005A1CE3" w:rsidP="005A1CE3">
      <w:pPr>
        <w:rPr>
          <w:lang w:val="ru-RU"/>
        </w:rPr>
      </w:pPr>
    </w:p>
    <w:p w14:paraId="0D83D0BB" w14:textId="1156B35C" w:rsidR="005A1CE3" w:rsidRPr="006B08A4" w:rsidRDefault="005A1CE3" w:rsidP="005A1CE3">
      <w:pPr>
        <w:rPr>
          <w:lang w:val="ru-RU"/>
        </w:rPr>
      </w:pPr>
      <w:r w:rsidRPr="006B08A4">
        <w:rPr>
          <w:b/>
          <w:color w:val="000000"/>
          <w:lang w:val="ru-RU"/>
        </w:rPr>
        <w:t xml:space="preserve">1-31. ИНТ. КВАРТИРА ФОТОГРАФА.ЭТАЖ ДЕНЬ 3. </w:t>
      </w:r>
      <w:r w:rsidRPr="006B08A4">
        <w:rPr>
          <w:lang w:val="ru-RU"/>
        </w:rPr>
        <w:br/>
      </w:r>
      <w:r w:rsidRPr="006B08A4">
        <w:rPr>
          <w:b/>
          <w:color w:val="000000"/>
          <w:lang w:val="ru-RU"/>
        </w:rPr>
        <w:t>БОКОВ, КОЗЫРЕВ</w:t>
      </w:r>
      <w:r w:rsidR="00845791">
        <w:rPr>
          <w:b/>
          <w:color w:val="000000"/>
          <w:lang w:val="ru-RU"/>
        </w:rPr>
        <w:t>, каскадер-сотрудник милиции, милиционер</w:t>
      </w:r>
      <w:r w:rsidRPr="006B08A4">
        <w:rPr>
          <w:b/>
          <w:color w:val="000000"/>
          <w:lang w:val="ru-RU"/>
        </w:rPr>
        <w:t xml:space="preserve"> (00:14)</w:t>
      </w:r>
      <w:r w:rsidRPr="006B08A4">
        <w:rPr>
          <w:lang w:val="ru-RU"/>
        </w:rPr>
        <w:br/>
      </w:r>
    </w:p>
    <w:p w14:paraId="14EB4212" w14:textId="77777777" w:rsidR="005A1CE3" w:rsidRPr="006B08A4" w:rsidRDefault="005A1CE3" w:rsidP="005A1CE3">
      <w:pPr>
        <w:rPr>
          <w:lang w:val="ru-RU"/>
        </w:rPr>
      </w:pPr>
      <w:r w:rsidRPr="006B08A4">
        <w:rPr>
          <w:color w:val="000000"/>
          <w:lang w:val="ru-RU"/>
        </w:rPr>
        <w:t>Сталинский дом. На этаж с лестницы поднимаются Боков, Козырев и несколько крепких сотрудников в форме. Настойчиво звонят в дверь, после 3 звонка сотрудник выбивает дверь.</w:t>
      </w:r>
    </w:p>
    <w:p w14:paraId="20525F7E" w14:textId="77777777" w:rsidR="005A1CE3" w:rsidRPr="006B08A4" w:rsidRDefault="005A1CE3" w:rsidP="005A1CE3">
      <w:pPr>
        <w:rPr>
          <w:lang w:val="ru-RU"/>
        </w:rPr>
      </w:pPr>
    </w:p>
    <w:p w14:paraId="13262C09" w14:textId="77777777" w:rsidR="005A1CE3" w:rsidRPr="006B08A4" w:rsidRDefault="005A1CE3" w:rsidP="005A1CE3">
      <w:pPr>
        <w:ind w:left="3166"/>
        <w:rPr>
          <w:lang w:val="ru-RU"/>
        </w:rPr>
      </w:pPr>
      <w:r w:rsidRPr="006B08A4">
        <w:rPr>
          <w:color w:val="000000"/>
          <w:lang w:val="ru-RU"/>
        </w:rPr>
        <w:t>БОКОВ</w:t>
      </w:r>
    </w:p>
    <w:p w14:paraId="3A73FEC8" w14:textId="77777777" w:rsidR="005A1CE3" w:rsidRPr="006B08A4" w:rsidRDefault="005A1CE3" w:rsidP="005A1CE3">
      <w:pPr>
        <w:ind w:left="1441" w:right="2161"/>
        <w:rPr>
          <w:lang w:val="ru-RU"/>
        </w:rPr>
      </w:pPr>
      <w:r w:rsidRPr="006B08A4">
        <w:rPr>
          <w:color w:val="000000"/>
          <w:lang w:val="ru-RU"/>
        </w:rPr>
        <w:t>Всем оставаться на своих местах! Никому не двигаться!</w:t>
      </w:r>
    </w:p>
    <w:p w14:paraId="0F020A43" w14:textId="77777777" w:rsidR="005A1CE3" w:rsidRPr="006B08A4" w:rsidRDefault="005A1CE3" w:rsidP="005A1CE3">
      <w:pPr>
        <w:rPr>
          <w:lang w:val="ru-RU"/>
        </w:rPr>
      </w:pPr>
    </w:p>
    <w:p w14:paraId="5C506A61" w14:textId="3D9D0577" w:rsidR="005A1CE3" w:rsidRPr="006B08A4" w:rsidRDefault="005A1CE3" w:rsidP="005A1CE3">
      <w:pPr>
        <w:rPr>
          <w:lang w:val="ru-RU"/>
        </w:rPr>
      </w:pPr>
      <w:r w:rsidRPr="006B08A4">
        <w:rPr>
          <w:b/>
          <w:color w:val="000000"/>
          <w:lang w:val="ru-RU"/>
        </w:rPr>
        <w:t xml:space="preserve">1-31-А. ИНТ. КВАРТИРА ФОТОГРАФА.ПРИХОЖАЯ СПАЛЬНЯ ДЕНЬ 3. </w:t>
      </w:r>
      <w:r w:rsidRPr="006B08A4">
        <w:rPr>
          <w:lang w:val="ru-RU"/>
        </w:rPr>
        <w:br/>
      </w:r>
      <w:r w:rsidRPr="006B08A4">
        <w:rPr>
          <w:b/>
          <w:color w:val="000000"/>
          <w:lang w:val="ru-RU"/>
        </w:rPr>
        <w:t>БОКОВ, КОЗЫРЕВ, ФОТОГРАФ</w:t>
      </w:r>
      <w:r w:rsidR="00845791">
        <w:rPr>
          <w:b/>
          <w:color w:val="000000"/>
          <w:lang w:val="ru-RU"/>
        </w:rPr>
        <w:t>, милиционер, понятая женщина, понятой мужчина, девушка-стриптиз</w:t>
      </w:r>
      <w:r w:rsidRPr="006B08A4">
        <w:rPr>
          <w:b/>
          <w:color w:val="000000"/>
          <w:lang w:val="ru-RU"/>
        </w:rPr>
        <w:t xml:space="preserve"> (00:55)</w:t>
      </w:r>
      <w:r w:rsidRPr="006B08A4">
        <w:rPr>
          <w:lang w:val="ru-RU"/>
        </w:rPr>
        <w:br/>
      </w:r>
    </w:p>
    <w:p w14:paraId="140DF45E" w14:textId="77777777" w:rsidR="005A1CE3" w:rsidRPr="006B08A4" w:rsidRDefault="005A1CE3" w:rsidP="005A1CE3">
      <w:pPr>
        <w:rPr>
          <w:lang w:val="ru-RU"/>
        </w:rPr>
      </w:pPr>
      <w:r w:rsidRPr="006B08A4">
        <w:rPr>
          <w:color w:val="000000"/>
          <w:lang w:val="ru-RU"/>
        </w:rPr>
        <w:t>Проходят по коридору, в спальне расстелена кровать, фотоаппарат на штативе, ДЕВУШКА натягивает штаны и так и замирает в странной позе. Человек лет 40 (ФОТОГРАФ)активно жестикулирует.</w:t>
      </w:r>
    </w:p>
    <w:p w14:paraId="7664678D" w14:textId="77777777" w:rsidR="005A1CE3" w:rsidRPr="006B08A4" w:rsidRDefault="005A1CE3" w:rsidP="005A1CE3">
      <w:pPr>
        <w:rPr>
          <w:lang w:val="ru-RU"/>
        </w:rPr>
      </w:pPr>
    </w:p>
    <w:p w14:paraId="04E58F47" w14:textId="77777777" w:rsidR="005A1CE3" w:rsidRPr="006B08A4" w:rsidRDefault="005A1CE3" w:rsidP="005A1CE3">
      <w:pPr>
        <w:ind w:left="3166"/>
        <w:rPr>
          <w:lang w:val="ru-RU"/>
        </w:rPr>
      </w:pPr>
      <w:r w:rsidRPr="006B08A4">
        <w:rPr>
          <w:color w:val="000000"/>
          <w:lang w:val="ru-RU"/>
        </w:rPr>
        <w:t>ФОТОГРАФ</w:t>
      </w:r>
    </w:p>
    <w:p w14:paraId="75B63E6D" w14:textId="77777777" w:rsidR="005A1CE3" w:rsidRPr="006B08A4" w:rsidRDefault="005A1CE3" w:rsidP="005A1CE3">
      <w:pPr>
        <w:ind w:left="1441" w:right="2161"/>
        <w:rPr>
          <w:lang w:val="ru-RU"/>
        </w:rPr>
      </w:pPr>
      <w:r w:rsidRPr="006B08A4">
        <w:rPr>
          <w:color w:val="000000"/>
          <w:lang w:val="ru-RU"/>
        </w:rPr>
        <w:t>Вы не имеете права! Это личная фотосъёмка! С каких пор государство подсматривает за нами в спальне?!</w:t>
      </w:r>
    </w:p>
    <w:p w14:paraId="6B85DF2B" w14:textId="77777777" w:rsidR="005A1CE3" w:rsidRPr="006B08A4" w:rsidRDefault="005A1CE3" w:rsidP="005A1CE3">
      <w:pPr>
        <w:rPr>
          <w:lang w:val="ru-RU"/>
        </w:rPr>
      </w:pPr>
    </w:p>
    <w:p w14:paraId="09CF7354" w14:textId="77777777" w:rsidR="005A1CE3" w:rsidRPr="006B08A4" w:rsidRDefault="005A1CE3" w:rsidP="005A1CE3">
      <w:pPr>
        <w:ind w:left="3166"/>
        <w:rPr>
          <w:lang w:val="ru-RU"/>
        </w:rPr>
      </w:pPr>
      <w:r w:rsidRPr="006B08A4">
        <w:rPr>
          <w:color w:val="000000"/>
          <w:lang w:val="ru-RU"/>
        </w:rPr>
        <w:t>КОЗЫРЕВ</w:t>
      </w:r>
    </w:p>
    <w:p w14:paraId="768816FC" w14:textId="77777777" w:rsidR="005A1CE3" w:rsidRPr="006B08A4" w:rsidRDefault="005A1CE3" w:rsidP="005A1CE3">
      <w:pPr>
        <w:ind w:left="1441" w:right="2161"/>
        <w:rPr>
          <w:lang w:val="ru-RU"/>
        </w:rPr>
      </w:pPr>
      <w:r w:rsidRPr="006B08A4">
        <w:rPr>
          <w:color w:val="000000"/>
          <w:lang w:val="ru-RU"/>
        </w:rPr>
        <w:lastRenderedPageBreak/>
        <w:t>Я бы называл это не подсматривает, а досматривает. Позовите понятых.</w:t>
      </w:r>
    </w:p>
    <w:p w14:paraId="5DE6A799" w14:textId="77777777" w:rsidR="005A1CE3" w:rsidRPr="006B08A4" w:rsidRDefault="005A1CE3" w:rsidP="005A1CE3">
      <w:pPr>
        <w:rPr>
          <w:lang w:val="ru-RU"/>
        </w:rPr>
      </w:pPr>
    </w:p>
    <w:p w14:paraId="74B881B4" w14:textId="77777777" w:rsidR="005A1CE3" w:rsidRPr="006B08A4" w:rsidRDefault="005A1CE3" w:rsidP="005A1CE3">
      <w:pPr>
        <w:rPr>
          <w:lang w:val="ru-RU"/>
        </w:rPr>
      </w:pPr>
      <w:r w:rsidRPr="006B08A4">
        <w:rPr>
          <w:color w:val="000000"/>
          <w:lang w:val="ru-RU"/>
        </w:rPr>
        <w:t>Сотрудник выходит.</w:t>
      </w:r>
    </w:p>
    <w:p w14:paraId="6554D086" w14:textId="77777777" w:rsidR="005A1CE3" w:rsidRPr="006B08A4" w:rsidRDefault="005A1CE3" w:rsidP="005A1CE3">
      <w:pPr>
        <w:rPr>
          <w:lang w:val="ru-RU"/>
        </w:rPr>
      </w:pPr>
    </w:p>
    <w:p w14:paraId="01D08185" w14:textId="77777777" w:rsidR="005A1CE3" w:rsidRPr="006B08A4" w:rsidRDefault="005A1CE3" w:rsidP="005A1CE3">
      <w:pPr>
        <w:ind w:left="3166"/>
        <w:rPr>
          <w:lang w:val="ru-RU"/>
        </w:rPr>
      </w:pPr>
      <w:r w:rsidRPr="006B08A4">
        <w:rPr>
          <w:color w:val="000000"/>
          <w:lang w:val="ru-RU"/>
        </w:rPr>
        <w:t>ФОТОГРАФ</w:t>
      </w:r>
    </w:p>
    <w:p w14:paraId="370580D1" w14:textId="77777777" w:rsidR="005A1CE3" w:rsidRPr="006B08A4" w:rsidRDefault="005A1CE3" w:rsidP="005A1CE3">
      <w:pPr>
        <w:ind w:left="1441" w:right="2161"/>
        <w:rPr>
          <w:lang w:val="ru-RU"/>
        </w:rPr>
      </w:pPr>
      <w:r w:rsidRPr="006B08A4">
        <w:rPr>
          <w:color w:val="000000"/>
          <w:lang w:val="ru-RU"/>
        </w:rPr>
        <w:t>Можно мне позвонить? Я не тот, за кого вы меня принимаете.</w:t>
      </w:r>
    </w:p>
    <w:p w14:paraId="692B9FED" w14:textId="77777777" w:rsidR="005A1CE3" w:rsidRPr="006B08A4" w:rsidRDefault="005A1CE3" w:rsidP="005A1CE3">
      <w:pPr>
        <w:rPr>
          <w:lang w:val="ru-RU"/>
        </w:rPr>
      </w:pPr>
    </w:p>
    <w:p w14:paraId="49A33B50" w14:textId="77777777" w:rsidR="005A1CE3" w:rsidRPr="006B08A4" w:rsidRDefault="005A1CE3" w:rsidP="005A1CE3">
      <w:pPr>
        <w:ind w:left="3166"/>
        <w:rPr>
          <w:lang w:val="ru-RU"/>
        </w:rPr>
      </w:pPr>
      <w:r w:rsidRPr="006B08A4">
        <w:rPr>
          <w:color w:val="000000"/>
          <w:lang w:val="ru-RU"/>
        </w:rPr>
        <w:t>КОЗЫРЕВ</w:t>
      </w:r>
    </w:p>
    <w:p w14:paraId="16273B57" w14:textId="77777777" w:rsidR="005A1CE3" w:rsidRPr="006B08A4" w:rsidRDefault="005A1CE3" w:rsidP="005A1CE3">
      <w:pPr>
        <w:ind w:left="1441" w:right="2161"/>
        <w:rPr>
          <w:lang w:val="ru-RU"/>
        </w:rPr>
      </w:pPr>
      <w:r w:rsidRPr="006B08A4">
        <w:rPr>
          <w:color w:val="000000"/>
          <w:lang w:val="ru-RU"/>
        </w:rPr>
        <w:t>Позвонить нельзя. Сейчас придут понятые и мы по закону определим, кто и кем здесь является. Документы, приготовьте, пожалуйста.</w:t>
      </w:r>
    </w:p>
    <w:p w14:paraId="7A1C32D2" w14:textId="77777777" w:rsidR="005A1CE3" w:rsidRPr="006B08A4" w:rsidRDefault="005A1CE3" w:rsidP="005A1CE3">
      <w:pPr>
        <w:rPr>
          <w:lang w:val="ru-RU"/>
        </w:rPr>
      </w:pPr>
    </w:p>
    <w:p w14:paraId="26D6A7AA" w14:textId="77777777" w:rsidR="005A1CE3" w:rsidRPr="006B08A4" w:rsidRDefault="005A1CE3" w:rsidP="005A1CE3">
      <w:pPr>
        <w:rPr>
          <w:lang w:val="ru-RU"/>
        </w:rPr>
      </w:pPr>
      <w:r w:rsidRPr="006B08A4">
        <w:rPr>
          <w:color w:val="000000"/>
          <w:lang w:val="ru-RU"/>
        </w:rPr>
        <w:t>Заходят понятые: МУЖЧИНА и ЖЕНЩИНА, лет двадцати.</w:t>
      </w:r>
    </w:p>
    <w:p w14:paraId="13EAE486" w14:textId="77777777" w:rsidR="005A1CE3" w:rsidRPr="006B08A4" w:rsidRDefault="005A1CE3" w:rsidP="005A1CE3">
      <w:pPr>
        <w:rPr>
          <w:lang w:val="ru-RU"/>
        </w:rPr>
      </w:pPr>
    </w:p>
    <w:p w14:paraId="354DB243" w14:textId="77777777" w:rsidR="005A1CE3" w:rsidRPr="006B08A4" w:rsidRDefault="005A1CE3" w:rsidP="005A1CE3">
      <w:pPr>
        <w:ind w:left="3166"/>
        <w:rPr>
          <w:lang w:val="ru-RU"/>
        </w:rPr>
      </w:pPr>
      <w:r w:rsidRPr="006B08A4">
        <w:rPr>
          <w:color w:val="000000"/>
          <w:lang w:val="ru-RU"/>
        </w:rPr>
        <w:t>БОКОВ</w:t>
      </w:r>
    </w:p>
    <w:p w14:paraId="00BC760E" w14:textId="77777777" w:rsidR="005A1CE3" w:rsidRPr="006B08A4" w:rsidRDefault="005A1CE3" w:rsidP="005A1CE3">
      <w:pPr>
        <w:ind w:left="1441" w:right="2161"/>
        <w:rPr>
          <w:lang w:val="ru-RU"/>
        </w:rPr>
      </w:pPr>
      <w:r w:rsidRPr="006B08A4">
        <w:rPr>
          <w:color w:val="000000"/>
          <w:lang w:val="ru-RU"/>
        </w:rPr>
        <w:t>А взрослых не было? Не хотелось бы молодёжь просвещать.</w:t>
      </w:r>
    </w:p>
    <w:p w14:paraId="5909B606" w14:textId="77777777" w:rsidR="005A1CE3" w:rsidRPr="006B08A4" w:rsidRDefault="005A1CE3" w:rsidP="005A1CE3">
      <w:pPr>
        <w:rPr>
          <w:lang w:val="ru-RU"/>
        </w:rPr>
      </w:pPr>
    </w:p>
    <w:p w14:paraId="6498F432" w14:textId="77777777" w:rsidR="005A1CE3" w:rsidRPr="006B08A4" w:rsidRDefault="005A1CE3" w:rsidP="005A1CE3">
      <w:pPr>
        <w:ind w:left="3166"/>
        <w:rPr>
          <w:lang w:val="ru-RU"/>
        </w:rPr>
      </w:pPr>
      <w:r w:rsidRPr="006B08A4">
        <w:rPr>
          <w:color w:val="000000"/>
          <w:lang w:val="ru-RU"/>
        </w:rPr>
        <w:t>МИЛИЦИОНЕР</w:t>
      </w:r>
    </w:p>
    <w:p w14:paraId="5ADD1CAC" w14:textId="77777777" w:rsidR="005A1CE3" w:rsidRPr="006B08A4" w:rsidRDefault="005A1CE3" w:rsidP="005A1CE3">
      <w:pPr>
        <w:ind w:left="1441" w:right="2161"/>
        <w:rPr>
          <w:lang w:val="ru-RU"/>
        </w:rPr>
      </w:pPr>
      <w:r w:rsidRPr="006B08A4">
        <w:rPr>
          <w:color w:val="000000"/>
          <w:lang w:val="ru-RU"/>
        </w:rPr>
        <w:t>Не было.</w:t>
      </w:r>
    </w:p>
    <w:p w14:paraId="6FA1CBA5" w14:textId="77777777" w:rsidR="005A1CE3" w:rsidRPr="006B08A4" w:rsidRDefault="005A1CE3" w:rsidP="005A1CE3">
      <w:pPr>
        <w:rPr>
          <w:lang w:val="ru-RU"/>
        </w:rPr>
      </w:pPr>
    </w:p>
    <w:p w14:paraId="2D0E7EFD" w14:textId="77777777" w:rsidR="005A1CE3" w:rsidRPr="006B08A4" w:rsidRDefault="005A1CE3" w:rsidP="005A1CE3">
      <w:pPr>
        <w:ind w:left="3166"/>
        <w:rPr>
          <w:lang w:val="ru-RU"/>
        </w:rPr>
      </w:pPr>
      <w:r w:rsidRPr="006B08A4">
        <w:rPr>
          <w:color w:val="000000"/>
          <w:lang w:val="ru-RU"/>
        </w:rPr>
        <w:t>КОЗЫРЕВ</w:t>
      </w:r>
    </w:p>
    <w:p w14:paraId="202A881A" w14:textId="77777777" w:rsidR="005A1CE3" w:rsidRPr="006B08A4" w:rsidRDefault="005A1CE3" w:rsidP="005A1CE3">
      <w:pPr>
        <w:ind w:left="1441" w:right="2161"/>
        <w:rPr>
          <w:lang w:val="ru-RU"/>
        </w:rPr>
      </w:pPr>
      <w:r w:rsidRPr="006B08A4">
        <w:rPr>
          <w:color w:val="000000"/>
          <w:lang w:val="ru-RU"/>
        </w:rPr>
        <w:t>Товарищи, вы тут всё ищите, описывайте, а мы пока побеседуем с гражданином в соседней комнате. Девушка пока штаны наденет, а то как-то ни туда, ни сюда.</w:t>
      </w:r>
    </w:p>
    <w:p w14:paraId="1AB41F45" w14:textId="77777777" w:rsidR="005A1CE3" w:rsidRPr="006B08A4" w:rsidRDefault="005A1CE3" w:rsidP="005A1CE3">
      <w:pPr>
        <w:rPr>
          <w:lang w:val="ru-RU"/>
        </w:rPr>
      </w:pPr>
    </w:p>
    <w:p w14:paraId="0B205B08" w14:textId="77777777" w:rsidR="005A1CE3" w:rsidRPr="006B08A4" w:rsidRDefault="005A1CE3" w:rsidP="005A1CE3">
      <w:pPr>
        <w:rPr>
          <w:lang w:val="ru-RU"/>
        </w:rPr>
      </w:pPr>
      <w:r w:rsidRPr="006B08A4">
        <w:rPr>
          <w:color w:val="000000"/>
          <w:lang w:val="ru-RU"/>
        </w:rPr>
        <w:t>Боков выходит, Козырев делает приглашающий жест Фотографу.</w:t>
      </w:r>
    </w:p>
    <w:p w14:paraId="735107E3" w14:textId="77777777" w:rsidR="005A1CE3" w:rsidRPr="006B08A4" w:rsidRDefault="005A1CE3" w:rsidP="005A1CE3">
      <w:pPr>
        <w:rPr>
          <w:lang w:val="ru-RU"/>
        </w:rPr>
      </w:pPr>
    </w:p>
    <w:p w14:paraId="06A88255" w14:textId="77777777" w:rsidR="005A1CE3" w:rsidRPr="006B08A4" w:rsidRDefault="005A1CE3" w:rsidP="005A1CE3">
      <w:pPr>
        <w:ind w:left="3166"/>
        <w:rPr>
          <w:lang w:val="ru-RU"/>
        </w:rPr>
      </w:pPr>
      <w:r w:rsidRPr="006B08A4">
        <w:rPr>
          <w:color w:val="000000"/>
          <w:lang w:val="ru-RU"/>
        </w:rPr>
        <w:t>ФОТОГРАФ</w:t>
      </w:r>
    </w:p>
    <w:p w14:paraId="099CBBE4" w14:textId="77777777" w:rsidR="005A1CE3" w:rsidRPr="006B08A4" w:rsidRDefault="005A1CE3" w:rsidP="005A1CE3">
      <w:pPr>
        <w:ind w:left="1441" w:right="2161"/>
        <w:rPr>
          <w:lang w:val="ru-RU"/>
        </w:rPr>
      </w:pPr>
      <w:r w:rsidRPr="006B08A4">
        <w:rPr>
          <w:color w:val="000000"/>
          <w:lang w:val="ru-RU"/>
        </w:rPr>
        <w:t>А пойдёмте на кухню? Я кофе сделаю.</w:t>
      </w:r>
    </w:p>
    <w:p w14:paraId="5CE0D877" w14:textId="77777777" w:rsidR="005A1CE3" w:rsidRPr="006B08A4" w:rsidRDefault="005A1CE3" w:rsidP="005A1CE3">
      <w:pPr>
        <w:rPr>
          <w:lang w:val="ru-RU"/>
        </w:rPr>
      </w:pPr>
    </w:p>
    <w:p w14:paraId="38DD47BD" w14:textId="77777777" w:rsidR="005A1CE3" w:rsidRPr="006B08A4" w:rsidRDefault="005A1CE3" w:rsidP="005A1CE3">
      <w:pPr>
        <w:rPr>
          <w:lang w:val="ru-RU"/>
        </w:rPr>
      </w:pPr>
      <w:r w:rsidRPr="006B08A4">
        <w:rPr>
          <w:b/>
          <w:color w:val="000000"/>
          <w:lang w:val="ru-RU"/>
        </w:rPr>
        <w:t xml:space="preserve">1-31-В. ИНТ. КВАРТИРА ФОТОГРАФА.КУХНЯ ДЕНЬ 3. </w:t>
      </w:r>
      <w:r w:rsidRPr="006B08A4">
        <w:rPr>
          <w:lang w:val="ru-RU"/>
        </w:rPr>
        <w:br/>
      </w:r>
      <w:r w:rsidRPr="006B08A4">
        <w:rPr>
          <w:b/>
          <w:color w:val="000000"/>
          <w:lang w:val="ru-RU"/>
        </w:rPr>
        <w:t>БОКОВ, КОЗЫРЕВ, ФОТОГРАФ (01:38)</w:t>
      </w:r>
      <w:r w:rsidRPr="006B08A4">
        <w:rPr>
          <w:lang w:val="ru-RU"/>
        </w:rPr>
        <w:br/>
      </w:r>
    </w:p>
    <w:p w14:paraId="1C15F6D4" w14:textId="77777777" w:rsidR="005A1CE3" w:rsidRPr="006B08A4" w:rsidRDefault="005A1CE3" w:rsidP="005A1CE3">
      <w:pPr>
        <w:rPr>
          <w:lang w:val="ru-RU"/>
        </w:rPr>
      </w:pPr>
      <w:r w:rsidRPr="006B08A4">
        <w:rPr>
          <w:color w:val="000000"/>
          <w:lang w:val="ru-RU"/>
        </w:rPr>
        <w:t>Заходят в кухню. Боков садится у окна, как бы отрезая возможность побега, Козырев - у двери. Фотограф действительно начинает делать кофе.</w:t>
      </w:r>
    </w:p>
    <w:p w14:paraId="11AADC57" w14:textId="77777777" w:rsidR="005A1CE3" w:rsidRPr="006B08A4" w:rsidRDefault="005A1CE3" w:rsidP="005A1CE3">
      <w:pPr>
        <w:rPr>
          <w:lang w:val="ru-RU"/>
        </w:rPr>
      </w:pPr>
    </w:p>
    <w:p w14:paraId="62D3A75B" w14:textId="77777777" w:rsidR="005A1CE3" w:rsidRPr="006B08A4" w:rsidRDefault="005A1CE3" w:rsidP="005A1CE3">
      <w:pPr>
        <w:ind w:left="3166"/>
        <w:rPr>
          <w:lang w:val="ru-RU"/>
        </w:rPr>
      </w:pPr>
      <w:r w:rsidRPr="006B08A4">
        <w:rPr>
          <w:color w:val="000000"/>
          <w:lang w:val="ru-RU"/>
        </w:rPr>
        <w:t>БОКОВ</w:t>
      </w:r>
    </w:p>
    <w:p w14:paraId="6CC83F46" w14:textId="77777777" w:rsidR="005A1CE3" w:rsidRPr="006B08A4" w:rsidRDefault="005A1CE3" w:rsidP="005A1CE3">
      <w:pPr>
        <w:ind w:left="1441" w:right="2161"/>
        <w:rPr>
          <w:lang w:val="ru-RU"/>
        </w:rPr>
      </w:pPr>
      <w:r w:rsidRPr="006B08A4">
        <w:rPr>
          <w:color w:val="000000"/>
          <w:lang w:val="ru-RU"/>
        </w:rPr>
        <w:t>В общем, гражданин…</w:t>
      </w:r>
    </w:p>
    <w:p w14:paraId="59304BE0" w14:textId="77777777" w:rsidR="005A1CE3" w:rsidRPr="006B08A4" w:rsidRDefault="005A1CE3" w:rsidP="005A1CE3">
      <w:pPr>
        <w:rPr>
          <w:lang w:val="ru-RU"/>
        </w:rPr>
      </w:pPr>
    </w:p>
    <w:p w14:paraId="2CDBBC7F" w14:textId="77777777" w:rsidR="005A1CE3" w:rsidRPr="006B08A4" w:rsidRDefault="005A1CE3" w:rsidP="005A1CE3">
      <w:pPr>
        <w:rPr>
          <w:lang w:val="ru-RU"/>
        </w:rPr>
      </w:pPr>
      <w:r w:rsidRPr="006B08A4">
        <w:rPr>
          <w:color w:val="000000"/>
          <w:lang w:val="ru-RU"/>
        </w:rPr>
        <w:t>Вопросительно смотрит на Фотографа, тот понятливо подхватывает.</w:t>
      </w:r>
    </w:p>
    <w:p w14:paraId="04DB321A" w14:textId="77777777" w:rsidR="005A1CE3" w:rsidRPr="006B08A4" w:rsidRDefault="005A1CE3" w:rsidP="005A1CE3">
      <w:pPr>
        <w:rPr>
          <w:lang w:val="ru-RU"/>
        </w:rPr>
      </w:pPr>
    </w:p>
    <w:p w14:paraId="681DBA61" w14:textId="77777777" w:rsidR="005A1CE3" w:rsidRPr="006B08A4" w:rsidRDefault="005A1CE3" w:rsidP="005A1CE3">
      <w:pPr>
        <w:ind w:left="3166"/>
        <w:rPr>
          <w:lang w:val="ru-RU"/>
        </w:rPr>
      </w:pPr>
      <w:r w:rsidRPr="006B08A4">
        <w:rPr>
          <w:color w:val="000000"/>
          <w:lang w:val="ru-RU"/>
        </w:rPr>
        <w:t>ФОТОГРАФ</w:t>
      </w:r>
    </w:p>
    <w:p w14:paraId="5783F826" w14:textId="77777777" w:rsidR="005A1CE3" w:rsidRPr="006B08A4" w:rsidRDefault="005A1CE3" w:rsidP="005A1CE3">
      <w:pPr>
        <w:ind w:left="1441" w:right="2161"/>
        <w:rPr>
          <w:lang w:val="ru-RU"/>
        </w:rPr>
      </w:pPr>
      <w:r w:rsidRPr="006B08A4">
        <w:rPr>
          <w:color w:val="000000"/>
          <w:lang w:val="ru-RU"/>
        </w:rPr>
        <w:t>Прилепин.</w:t>
      </w:r>
    </w:p>
    <w:p w14:paraId="7CD3ACA2" w14:textId="77777777" w:rsidR="005A1CE3" w:rsidRPr="006B08A4" w:rsidRDefault="005A1CE3" w:rsidP="005A1CE3">
      <w:pPr>
        <w:rPr>
          <w:lang w:val="ru-RU"/>
        </w:rPr>
      </w:pPr>
    </w:p>
    <w:p w14:paraId="5F92B318" w14:textId="77777777" w:rsidR="005A1CE3" w:rsidRPr="006B08A4" w:rsidRDefault="005A1CE3" w:rsidP="005A1CE3">
      <w:pPr>
        <w:rPr>
          <w:lang w:val="ru-RU"/>
        </w:rPr>
      </w:pPr>
      <w:r w:rsidRPr="006B08A4">
        <w:rPr>
          <w:color w:val="000000"/>
          <w:lang w:val="ru-RU"/>
        </w:rPr>
        <w:t>Боков удовлетворённо кивает.</w:t>
      </w:r>
    </w:p>
    <w:p w14:paraId="19ED7D75" w14:textId="77777777" w:rsidR="005A1CE3" w:rsidRPr="006B08A4" w:rsidRDefault="005A1CE3" w:rsidP="005A1CE3">
      <w:pPr>
        <w:rPr>
          <w:lang w:val="ru-RU"/>
        </w:rPr>
      </w:pPr>
    </w:p>
    <w:p w14:paraId="46F2ADE5" w14:textId="77777777" w:rsidR="005A1CE3" w:rsidRPr="006B08A4" w:rsidRDefault="005A1CE3" w:rsidP="005A1CE3">
      <w:pPr>
        <w:ind w:left="3166"/>
        <w:rPr>
          <w:lang w:val="ru-RU"/>
        </w:rPr>
      </w:pPr>
      <w:r w:rsidRPr="006B08A4">
        <w:rPr>
          <w:color w:val="000000"/>
          <w:lang w:val="ru-RU"/>
        </w:rPr>
        <w:t>ФОТОГРАФ</w:t>
      </w:r>
    </w:p>
    <w:p w14:paraId="67061377" w14:textId="77777777" w:rsidR="005A1CE3" w:rsidRPr="006B08A4" w:rsidRDefault="005A1CE3" w:rsidP="005A1CE3">
      <w:pPr>
        <w:ind w:left="1441" w:right="2161"/>
        <w:rPr>
          <w:lang w:val="ru-RU"/>
        </w:rPr>
      </w:pPr>
      <w:r w:rsidRPr="006B08A4">
        <w:rPr>
          <w:color w:val="000000"/>
          <w:lang w:val="ru-RU"/>
        </w:rPr>
        <w:lastRenderedPageBreak/>
        <w:t xml:space="preserve">Я всегда готов к сотрудничеству. Я и коллегам вашим помогаю, </w:t>
      </w:r>
      <w:proofErr w:type="gramStart"/>
      <w:r w:rsidRPr="006B08A4">
        <w:rPr>
          <w:color w:val="000000"/>
          <w:lang w:val="ru-RU"/>
        </w:rPr>
        <w:t>им</w:t>
      </w:r>
      <w:proofErr w:type="gramEnd"/>
      <w:r w:rsidRPr="006B08A4">
        <w:rPr>
          <w:color w:val="000000"/>
          <w:lang w:val="ru-RU"/>
        </w:rPr>
        <w:t xml:space="preserve"> когда надо кому-то девочку подложить и сфотографировать - сразу ко мне.</w:t>
      </w:r>
    </w:p>
    <w:p w14:paraId="6F259DEF" w14:textId="77777777" w:rsidR="005A1CE3" w:rsidRPr="006B08A4" w:rsidRDefault="005A1CE3" w:rsidP="005A1CE3">
      <w:pPr>
        <w:rPr>
          <w:lang w:val="ru-RU"/>
        </w:rPr>
      </w:pPr>
    </w:p>
    <w:p w14:paraId="1128D4A3" w14:textId="77777777" w:rsidR="005A1CE3" w:rsidRPr="006B08A4" w:rsidRDefault="005A1CE3" w:rsidP="005A1CE3">
      <w:pPr>
        <w:ind w:left="3166"/>
        <w:rPr>
          <w:lang w:val="ru-RU"/>
        </w:rPr>
      </w:pPr>
      <w:r w:rsidRPr="006B08A4">
        <w:rPr>
          <w:color w:val="000000"/>
          <w:lang w:val="ru-RU"/>
        </w:rPr>
        <w:t>БОКОВ</w:t>
      </w:r>
    </w:p>
    <w:p w14:paraId="66721999" w14:textId="77777777" w:rsidR="005A1CE3" w:rsidRPr="006B08A4" w:rsidRDefault="005A1CE3" w:rsidP="005A1CE3">
      <w:pPr>
        <w:ind w:left="1441" w:right="2161"/>
        <w:rPr>
          <w:lang w:val="ru-RU"/>
        </w:rPr>
      </w:pPr>
      <w:r w:rsidRPr="006B08A4">
        <w:rPr>
          <w:color w:val="000000"/>
          <w:lang w:val="ru-RU"/>
        </w:rPr>
        <w:t xml:space="preserve">Вы сейчас себе ещё на одну статью наговорите. Пока у вас два </w:t>
      </w:r>
      <w:proofErr w:type="spellStart"/>
      <w:r w:rsidRPr="006B08A4">
        <w:rPr>
          <w:color w:val="000000"/>
          <w:lang w:val="ru-RU"/>
        </w:rPr>
        <w:t>два</w:t>
      </w:r>
      <w:proofErr w:type="spellEnd"/>
      <w:r w:rsidRPr="006B08A4">
        <w:rPr>
          <w:color w:val="000000"/>
          <w:lang w:val="ru-RU"/>
        </w:rPr>
        <w:t xml:space="preserve"> восемь, изготовление и распространение порнографических материалов, до 3 лет.</w:t>
      </w:r>
    </w:p>
    <w:p w14:paraId="424CFF1D" w14:textId="77777777" w:rsidR="005A1CE3" w:rsidRPr="006B08A4" w:rsidRDefault="005A1CE3" w:rsidP="005A1CE3">
      <w:pPr>
        <w:rPr>
          <w:lang w:val="ru-RU"/>
        </w:rPr>
      </w:pPr>
    </w:p>
    <w:p w14:paraId="1EE3D108" w14:textId="77777777" w:rsidR="005A1CE3" w:rsidRPr="006B08A4" w:rsidRDefault="005A1CE3" w:rsidP="005A1CE3">
      <w:pPr>
        <w:ind w:left="3166"/>
        <w:rPr>
          <w:lang w:val="ru-RU"/>
        </w:rPr>
      </w:pPr>
      <w:r w:rsidRPr="006B08A4">
        <w:rPr>
          <w:color w:val="000000"/>
          <w:lang w:val="ru-RU"/>
        </w:rPr>
        <w:t>КОЗЫРЕВ</w:t>
      </w:r>
    </w:p>
    <w:p w14:paraId="24D6DD0D" w14:textId="77777777" w:rsidR="005A1CE3" w:rsidRPr="006B08A4" w:rsidRDefault="005A1CE3" w:rsidP="005A1CE3">
      <w:pPr>
        <w:ind w:left="1441" w:right="2161"/>
        <w:rPr>
          <w:lang w:val="ru-RU"/>
        </w:rPr>
      </w:pPr>
      <w:r w:rsidRPr="006B08A4">
        <w:rPr>
          <w:color w:val="000000"/>
          <w:lang w:val="ru-RU"/>
        </w:rPr>
        <w:t>Или штраф 100 рублей, тут всё от вас зависит.</w:t>
      </w:r>
    </w:p>
    <w:p w14:paraId="61EAF797" w14:textId="77777777" w:rsidR="005A1CE3" w:rsidRPr="006B08A4" w:rsidRDefault="005A1CE3" w:rsidP="005A1CE3">
      <w:pPr>
        <w:rPr>
          <w:lang w:val="ru-RU"/>
        </w:rPr>
      </w:pPr>
    </w:p>
    <w:p w14:paraId="0E293AB8" w14:textId="77777777" w:rsidR="005A1CE3" w:rsidRPr="006B08A4" w:rsidRDefault="005A1CE3" w:rsidP="005A1CE3">
      <w:pPr>
        <w:rPr>
          <w:lang w:val="ru-RU"/>
        </w:rPr>
      </w:pPr>
      <w:r w:rsidRPr="006B08A4">
        <w:rPr>
          <w:color w:val="000000"/>
          <w:lang w:val="ru-RU"/>
        </w:rPr>
        <w:t>Боков вынимает из кармана копию найденной на месте преступления фотографии.</w:t>
      </w:r>
    </w:p>
    <w:p w14:paraId="5EBE56AB" w14:textId="77777777" w:rsidR="005A1CE3" w:rsidRPr="006B08A4" w:rsidRDefault="005A1CE3" w:rsidP="005A1CE3">
      <w:pPr>
        <w:rPr>
          <w:lang w:val="ru-RU"/>
        </w:rPr>
      </w:pPr>
    </w:p>
    <w:p w14:paraId="470FD64E" w14:textId="77777777" w:rsidR="005A1CE3" w:rsidRPr="006B08A4" w:rsidRDefault="005A1CE3" w:rsidP="005A1CE3">
      <w:pPr>
        <w:ind w:left="3166"/>
        <w:rPr>
          <w:lang w:val="ru-RU"/>
        </w:rPr>
      </w:pPr>
      <w:r w:rsidRPr="006B08A4">
        <w:rPr>
          <w:color w:val="000000"/>
          <w:lang w:val="ru-RU"/>
        </w:rPr>
        <w:t>КОЗЫРЕВ</w:t>
      </w:r>
    </w:p>
    <w:p w14:paraId="459D55A9" w14:textId="77777777" w:rsidR="005A1CE3" w:rsidRPr="006B08A4" w:rsidRDefault="005A1CE3" w:rsidP="005A1CE3">
      <w:pPr>
        <w:ind w:left="1441" w:right="2161"/>
        <w:rPr>
          <w:lang w:val="ru-RU"/>
        </w:rPr>
      </w:pPr>
      <w:r w:rsidRPr="006B08A4">
        <w:rPr>
          <w:color w:val="000000"/>
          <w:lang w:val="ru-RU"/>
        </w:rPr>
        <w:t>Это ваше произведение?</w:t>
      </w:r>
    </w:p>
    <w:p w14:paraId="3FEC20BE" w14:textId="77777777" w:rsidR="005A1CE3" w:rsidRPr="006B08A4" w:rsidRDefault="005A1CE3" w:rsidP="005A1CE3">
      <w:pPr>
        <w:rPr>
          <w:lang w:val="ru-RU"/>
        </w:rPr>
      </w:pPr>
    </w:p>
    <w:p w14:paraId="60B0E586" w14:textId="77777777" w:rsidR="005A1CE3" w:rsidRPr="006B08A4" w:rsidRDefault="005A1CE3" w:rsidP="005A1CE3">
      <w:pPr>
        <w:ind w:left="3166"/>
        <w:rPr>
          <w:lang w:val="ru-RU"/>
        </w:rPr>
      </w:pPr>
      <w:r w:rsidRPr="006B08A4">
        <w:rPr>
          <w:color w:val="000000"/>
          <w:lang w:val="ru-RU"/>
        </w:rPr>
        <w:t>ФОТОГРАФ</w:t>
      </w:r>
    </w:p>
    <w:p w14:paraId="7D6230F9" w14:textId="77777777" w:rsidR="005A1CE3" w:rsidRPr="006B08A4" w:rsidRDefault="005A1CE3" w:rsidP="005A1CE3">
      <w:pPr>
        <w:ind w:left="1441" w:right="2161"/>
        <w:rPr>
          <w:lang w:val="ru-RU"/>
        </w:rPr>
      </w:pPr>
      <w:r w:rsidRPr="006B08A4">
        <w:rPr>
          <w:color w:val="000000"/>
          <w:lang w:val="ru-RU"/>
        </w:rPr>
        <w:t>Что вы, это произведение искусства, это Норман Паркинсон!</w:t>
      </w:r>
    </w:p>
    <w:p w14:paraId="3AFDC4DB" w14:textId="77777777" w:rsidR="005A1CE3" w:rsidRPr="006B08A4" w:rsidRDefault="005A1CE3" w:rsidP="005A1CE3">
      <w:pPr>
        <w:rPr>
          <w:lang w:val="ru-RU"/>
        </w:rPr>
      </w:pPr>
    </w:p>
    <w:p w14:paraId="3475DDE6" w14:textId="77777777" w:rsidR="005A1CE3" w:rsidRPr="006B08A4" w:rsidRDefault="005A1CE3" w:rsidP="005A1CE3">
      <w:pPr>
        <w:ind w:left="3166"/>
        <w:rPr>
          <w:lang w:val="ru-RU"/>
        </w:rPr>
      </w:pPr>
      <w:r w:rsidRPr="006B08A4">
        <w:rPr>
          <w:color w:val="000000"/>
          <w:lang w:val="ru-RU"/>
        </w:rPr>
        <w:t>БОКОВ</w:t>
      </w:r>
    </w:p>
    <w:p w14:paraId="28CEA051" w14:textId="77777777" w:rsidR="005A1CE3" w:rsidRPr="006B08A4" w:rsidRDefault="005A1CE3" w:rsidP="005A1CE3">
      <w:pPr>
        <w:ind w:left="1441" w:right="2161"/>
        <w:rPr>
          <w:lang w:val="ru-RU"/>
        </w:rPr>
      </w:pPr>
      <w:r w:rsidRPr="006B08A4">
        <w:rPr>
          <w:color w:val="000000"/>
          <w:lang w:val="ru-RU"/>
        </w:rPr>
        <w:t xml:space="preserve">Не беси меня, Прилепин, я тебе щас устрою нормальный </w:t>
      </w:r>
      <w:proofErr w:type="spellStart"/>
      <w:r w:rsidRPr="006B08A4">
        <w:rPr>
          <w:color w:val="000000"/>
          <w:lang w:val="ru-RU"/>
        </w:rPr>
        <w:t>паркинсон</w:t>
      </w:r>
      <w:proofErr w:type="spellEnd"/>
      <w:r w:rsidRPr="006B08A4">
        <w:rPr>
          <w:color w:val="000000"/>
          <w:lang w:val="ru-RU"/>
        </w:rPr>
        <w:t>, руки трястись точно будут.</w:t>
      </w:r>
    </w:p>
    <w:p w14:paraId="19E8FC26" w14:textId="77777777" w:rsidR="005A1CE3" w:rsidRPr="006B08A4" w:rsidRDefault="005A1CE3" w:rsidP="005A1CE3">
      <w:pPr>
        <w:rPr>
          <w:lang w:val="ru-RU"/>
        </w:rPr>
      </w:pPr>
    </w:p>
    <w:p w14:paraId="1A1E048A" w14:textId="77777777" w:rsidR="005A1CE3" w:rsidRPr="006B08A4" w:rsidRDefault="005A1CE3" w:rsidP="005A1CE3">
      <w:pPr>
        <w:rPr>
          <w:lang w:val="ru-RU"/>
        </w:rPr>
      </w:pPr>
      <w:r w:rsidRPr="006B08A4">
        <w:rPr>
          <w:color w:val="000000"/>
          <w:lang w:val="ru-RU"/>
        </w:rPr>
        <w:t>Фотограф открывает какие-то баночки, добавляет в турку с кофе корицу, ещё какие-то специи, наливает в чашку, отпивает.</w:t>
      </w:r>
    </w:p>
    <w:p w14:paraId="0CA0E798" w14:textId="77777777" w:rsidR="005A1CE3" w:rsidRPr="006B08A4" w:rsidRDefault="005A1CE3" w:rsidP="005A1CE3">
      <w:pPr>
        <w:rPr>
          <w:lang w:val="ru-RU"/>
        </w:rPr>
      </w:pPr>
    </w:p>
    <w:p w14:paraId="13E1744F" w14:textId="77777777" w:rsidR="005A1CE3" w:rsidRPr="006B08A4" w:rsidRDefault="005A1CE3" w:rsidP="005A1CE3">
      <w:pPr>
        <w:ind w:left="3166"/>
        <w:rPr>
          <w:lang w:val="ru-RU"/>
        </w:rPr>
      </w:pPr>
      <w:r w:rsidRPr="006B08A4">
        <w:rPr>
          <w:color w:val="000000"/>
          <w:lang w:val="ru-RU"/>
        </w:rPr>
        <w:t>КОЗЫРЕВ</w:t>
      </w:r>
    </w:p>
    <w:p w14:paraId="4B37B61E" w14:textId="77777777" w:rsidR="005A1CE3" w:rsidRPr="006B08A4" w:rsidRDefault="005A1CE3" w:rsidP="005A1CE3">
      <w:pPr>
        <w:ind w:left="1441" w:right="2161"/>
        <w:rPr>
          <w:lang w:val="ru-RU"/>
        </w:rPr>
      </w:pPr>
      <w:r w:rsidRPr="006B08A4">
        <w:rPr>
          <w:color w:val="000000"/>
          <w:lang w:val="ru-RU"/>
        </w:rPr>
        <w:t>Эта фотография связана с особо тяжким преступлением, можем рассмотреть перспективу высшей меры.</w:t>
      </w:r>
    </w:p>
    <w:p w14:paraId="33527850" w14:textId="77777777" w:rsidR="005A1CE3" w:rsidRPr="006B08A4" w:rsidRDefault="005A1CE3" w:rsidP="005A1CE3">
      <w:pPr>
        <w:rPr>
          <w:lang w:val="ru-RU"/>
        </w:rPr>
      </w:pPr>
    </w:p>
    <w:p w14:paraId="7DDE5F9D" w14:textId="77777777" w:rsidR="005A1CE3" w:rsidRPr="006B08A4" w:rsidRDefault="005A1CE3" w:rsidP="005A1CE3">
      <w:pPr>
        <w:rPr>
          <w:lang w:val="ru-RU"/>
        </w:rPr>
      </w:pPr>
      <w:r w:rsidRPr="006B08A4">
        <w:rPr>
          <w:color w:val="000000"/>
          <w:lang w:val="ru-RU"/>
        </w:rPr>
        <w:t>У Фотографа раздувается лицо, он начинает задыхаться, падает на пол, практически на ноги Бокову, тот брезгливо отпрыгивает.</w:t>
      </w:r>
    </w:p>
    <w:p w14:paraId="5706FFF9" w14:textId="77777777" w:rsidR="005A1CE3" w:rsidRPr="006B08A4" w:rsidRDefault="005A1CE3" w:rsidP="005A1CE3">
      <w:pPr>
        <w:rPr>
          <w:lang w:val="ru-RU"/>
        </w:rPr>
      </w:pPr>
    </w:p>
    <w:p w14:paraId="4296C9B3" w14:textId="77777777" w:rsidR="005A1CE3" w:rsidRPr="006B08A4" w:rsidRDefault="005A1CE3" w:rsidP="005A1CE3">
      <w:pPr>
        <w:rPr>
          <w:lang w:val="ru-RU"/>
        </w:rPr>
      </w:pPr>
      <w:r w:rsidRPr="006B08A4">
        <w:rPr>
          <w:color w:val="000000"/>
          <w:lang w:val="ru-RU"/>
        </w:rPr>
        <w:t>Козырев смотрит на специи - миндальный орех.</w:t>
      </w:r>
    </w:p>
    <w:p w14:paraId="2DC4B47E" w14:textId="77777777" w:rsidR="005A1CE3" w:rsidRPr="006B08A4" w:rsidRDefault="005A1CE3" w:rsidP="005A1CE3">
      <w:pPr>
        <w:rPr>
          <w:lang w:val="ru-RU"/>
        </w:rPr>
      </w:pPr>
    </w:p>
    <w:p w14:paraId="6E4CFECB" w14:textId="77777777" w:rsidR="005A1CE3" w:rsidRPr="006B08A4" w:rsidRDefault="005A1CE3" w:rsidP="005A1CE3">
      <w:pPr>
        <w:ind w:left="3166"/>
        <w:rPr>
          <w:lang w:val="ru-RU"/>
        </w:rPr>
      </w:pPr>
      <w:r w:rsidRPr="006B08A4">
        <w:rPr>
          <w:color w:val="000000"/>
          <w:lang w:val="ru-RU"/>
        </w:rPr>
        <w:t>КОЗЫРЕВ</w:t>
      </w:r>
    </w:p>
    <w:p w14:paraId="1AD7945B" w14:textId="77777777" w:rsidR="005A1CE3" w:rsidRPr="006B08A4" w:rsidRDefault="005A1CE3" w:rsidP="005A1CE3">
      <w:pPr>
        <w:ind w:left="1441" w:right="2161"/>
        <w:rPr>
          <w:lang w:val="ru-RU"/>
        </w:rPr>
      </w:pPr>
      <w:r w:rsidRPr="006B08A4">
        <w:rPr>
          <w:color w:val="000000"/>
          <w:lang w:val="ru-RU"/>
        </w:rPr>
        <w:t>У вас аллергия на орехи? Анафилактический шок?</w:t>
      </w:r>
    </w:p>
    <w:p w14:paraId="5B631C08" w14:textId="77777777" w:rsidR="005A1CE3" w:rsidRPr="006B08A4" w:rsidRDefault="005A1CE3" w:rsidP="005A1CE3">
      <w:pPr>
        <w:rPr>
          <w:lang w:val="ru-RU"/>
        </w:rPr>
      </w:pPr>
    </w:p>
    <w:p w14:paraId="043748DC" w14:textId="77777777" w:rsidR="005A1CE3" w:rsidRPr="006B08A4" w:rsidRDefault="005A1CE3" w:rsidP="005A1CE3">
      <w:pPr>
        <w:rPr>
          <w:lang w:val="ru-RU"/>
        </w:rPr>
      </w:pPr>
      <w:r w:rsidRPr="006B08A4">
        <w:rPr>
          <w:color w:val="000000"/>
          <w:lang w:val="ru-RU"/>
        </w:rPr>
        <w:t>Фотограф кивает.</w:t>
      </w:r>
    </w:p>
    <w:p w14:paraId="57F2CD41" w14:textId="77777777" w:rsidR="005A1CE3" w:rsidRPr="006B08A4" w:rsidRDefault="005A1CE3" w:rsidP="005A1CE3">
      <w:pPr>
        <w:rPr>
          <w:lang w:val="ru-RU"/>
        </w:rPr>
      </w:pPr>
    </w:p>
    <w:p w14:paraId="18B90C55" w14:textId="77777777" w:rsidR="005A1CE3" w:rsidRPr="006B08A4" w:rsidRDefault="005A1CE3" w:rsidP="005A1CE3">
      <w:pPr>
        <w:ind w:left="3166"/>
        <w:rPr>
          <w:lang w:val="ru-RU"/>
        </w:rPr>
      </w:pPr>
      <w:r w:rsidRPr="006B08A4">
        <w:rPr>
          <w:color w:val="000000"/>
          <w:lang w:val="ru-RU"/>
        </w:rPr>
        <w:t>КОЗЫРЕВ</w:t>
      </w:r>
    </w:p>
    <w:p w14:paraId="0E1AEAEE" w14:textId="77777777" w:rsidR="005A1CE3" w:rsidRPr="006B08A4" w:rsidRDefault="005A1CE3" w:rsidP="005A1CE3">
      <w:pPr>
        <w:ind w:left="2303"/>
        <w:rPr>
          <w:lang w:val="ru-RU"/>
        </w:rPr>
      </w:pPr>
      <w:r w:rsidRPr="006B08A4">
        <w:rPr>
          <w:color w:val="000000"/>
          <w:lang w:val="ru-RU"/>
        </w:rPr>
        <w:t>(кричит)</w:t>
      </w:r>
    </w:p>
    <w:p w14:paraId="39B35BF7" w14:textId="77777777" w:rsidR="005A1CE3" w:rsidRPr="006B08A4" w:rsidRDefault="005A1CE3" w:rsidP="005A1CE3">
      <w:pPr>
        <w:ind w:left="1441" w:right="2161"/>
        <w:rPr>
          <w:lang w:val="ru-RU"/>
        </w:rPr>
      </w:pPr>
      <w:r w:rsidRPr="006B08A4">
        <w:rPr>
          <w:color w:val="000000"/>
          <w:lang w:val="ru-RU"/>
        </w:rPr>
        <w:t>Лейтенант! Скорую вызови быстро!</w:t>
      </w:r>
    </w:p>
    <w:p w14:paraId="30DBF2B7" w14:textId="77777777" w:rsidR="005A1CE3" w:rsidRPr="006B08A4" w:rsidRDefault="005A1CE3" w:rsidP="005A1CE3">
      <w:pPr>
        <w:ind w:left="2303"/>
        <w:rPr>
          <w:lang w:val="ru-RU"/>
        </w:rPr>
      </w:pPr>
      <w:r w:rsidRPr="006B08A4">
        <w:rPr>
          <w:color w:val="000000"/>
          <w:lang w:val="ru-RU"/>
        </w:rPr>
        <w:t>(Бокову)</w:t>
      </w:r>
    </w:p>
    <w:p w14:paraId="00FB241C" w14:textId="77777777" w:rsidR="005A1CE3" w:rsidRPr="006B08A4" w:rsidRDefault="005A1CE3" w:rsidP="005A1CE3">
      <w:pPr>
        <w:ind w:left="1441" w:right="2161"/>
        <w:rPr>
          <w:lang w:val="ru-RU"/>
        </w:rPr>
      </w:pPr>
      <w:r w:rsidRPr="006B08A4">
        <w:rPr>
          <w:color w:val="000000"/>
          <w:lang w:val="ru-RU"/>
        </w:rPr>
        <w:lastRenderedPageBreak/>
        <w:t>А до скорой он может и не дотянуть, смотри, синий весь.</w:t>
      </w:r>
    </w:p>
    <w:p w14:paraId="3DA5008B" w14:textId="77777777" w:rsidR="005A1CE3" w:rsidRPr="006B08A4" w:rsidRDefault="005A1CE3" w:rsidP="005A1CE3">
      <w:pPr>
        <w:rPr>
          <w:lang w:val="ru-RU"/>
        </w:rPr>
      </w:pPr>
    </w:p>
    <w:p w14:paraId="7E129B14" w14:textId="77777777" w:rsidR="005A1CE3" w:rsidRPr="006B08A4" w:rsidRDefault="005A1CE3" w:rsidP="005A1CE3">
      <w:pPr>
        <w:rPr>
          <w:lang w:val="ru-RU"/>
        </w:rPr>
      </w:pPr>
      <w:r w:rsidRPr="006B08A4">
        <w:rPr>
          <w:color w:val="000000"/>
          <w:lang w:val="ru-RU"/>
        </w:rPr>
        <w:t>Фотограф действительно синий и без сознания. Боков открывает шкафчики, разбрасывая разные кухонные мелочи, находит острый нож и втыкает его в горло Фотографу, открывая доступ воздуха в лёгкие. Фотограф судорожно хватает воздух.</w:t>
      </w:r>
    </w:p>
    <w:p w14:paraId="2AD4379E" w14:textId="77777777" w:rsidR="005A1CE3" w:rsidRPr="006B08A4" w:rsidRDefault="005A1CE3" w:rsidP="005A1CE3">
      <w:pPr>
        <w:rPr>
          <w:lang w:val="ru-RU"/>
        </w:rPr>
      </w:pPr>
    </w:p>
    <w:p w14:paraId="2A666ADD" w14:textId="57FD70CD" w:rsidR="005A1CE3" w:rsidRPr="006B08A4" w:rsidRDefault="005A1CE3" w:rsidP="005A1CE3">
      <w:pPr>
        <w:rPr>
          <w:lang w:val="ru-RU"/>
        </w:rPr>
      </w:pPr>
      <w:r w:rsidRPr="006B08A4">
        <w:rPr>
          <w:b/>
          <w:color w:val="000000"/>
          <w:lang w:val="ru-RU"/>
        </w:rPr>
        <w:t xml:space="preserve">1-32. ИНТ. ДОМ ФОТОГРАФА.ЛЕСТНИЧНАЯ ПЛОЩАДКА ДЕНЬ 3. </w:t>
      </w:r>
      <w:r w:rsidRPr="006B08A4">
        <w:rPr>
          <w:lang w:val="ru-RU"/>
        </w:rPr>
        <w:br/>
      </w:r>
      <w:r w:rsidRPr="006B08A4">
        <w:rPr>
          <w:b/>
          <w:color w:val="000000"/>
          <w:lang w:val="ru-RU"/>
        </w:rPr>
        <w:t>БОКОВ, КОЗЫРЕВ, ФОТОГРАФ</w:t>
      </w:r>
      <w:r w:rsidR="0092707C">
        <w:rPr>
          <w:b/>
          <w:color w:val="000000"/>
          <w:lang w:val="ru-RU"/>
        </w:rPr>
        <w:t>, врач скорой, санитары (2)</w:t>
      </w:r>
      <w:r w:rsidRPr="006B08A4">
        <w:rPr>
          <w:b/>
          <w:color w:val="000000"/>
          <w:lang w:val="ru-RU"/>
        </w:rPr>
        <w:t xml:space="preserve"> (00:43)</w:t>
      </w:r>
      <w:r w:rsidRPr="006B08A4">
        <w:rPr>
          <w:lang w:val="ru-RU"/>
        </w:rPr>
        <w:br/>
      </w:r>
    </w:p>
    <w:p w14:paraId="361E582F" w14:textId="77777777" w:rsidR="005A1CE3" w:rsidRPr="006B08A4" w:rsidRDefault="005A1CE3" w:rsidP="005A1CE3">
      <w:pPr>
        <w:rPr>
          <w:lang w:val="ru-RU"/>
        </w:rPr>
      </w:pPr>
      <w:r w:rsidRPr="006B08A4">
        <w:rPr>
          <w:color w:val="000000"/>
          <w:lang w:val="ru-RU"/>
        </w:rPr>
        <w:t>Боков и Козырев курят. 1-32А: Фотографа на носилках грузят в “Скорую помощь”, сквозь окно все это выглядит какой-то странной мрачной смесью соцреализма и импрессионизма.</w:t>
      </w:r>
    </w:p>
    <w:p w14:paraId="4529C9E2" w14:textId="77777777" w:rsidR="005A1CE3" w:rsidRPr="006B08A4" w:rsidRDefault="005A1CE3" w:rsidP="005A1CE3">
      <w:pPr>
        <w:rPr>
          <w:lang w:val="ru-RU"/>
        </w:rPr>
      </w:pPr>
    </w:p>
    <w:p w14:paraId="6F32AF87" w14:textId="77777777" w:rsidR="005A1CE3" w:rsidRPr="006B08A4" w:rsidRDefault="005A1CE3" w:rsidP="005A1CE3">
      <w:pPr>
        <w:ind w:left="3166"/>
        <w:rPr>
          <w:lang w:val="ru-RU"/>
        </w:rPr>
      </w:pPr>
      <w:r w:rsidRPr="006B08A4">
        <w:rPr>
          <w:color w:val="000000"/>
          <w:lang w:val="ru-RU"/>
        </w:rPr>
        <w:t>БОКОВ</w:t>
      </w:r>
    </w:p>
    <w:p w14:paraId="0684B260" w14:textId="77777777" w:rsidR="005A1CE3" w:rsidRPr="006B08A4" w:rsidRDefault="005A1CE3" w:rsidP="005A1CE3">
      <w:pPr>
        <w:ind w:left="1441" w:right="2161"/>
        <w:rPr>
          <w:lang w:val="ru-RU"/>
        </w:rPr>
      </w:pPr>
      <w:r w:rsidRPr="006B08A4">
        <w:rPr>
          <w:color w:val="000000"/>
          <w:lang w:val="ru-RU"/>
        </w:rPr>
        <w:t xml:space="preserve">На хера я его спас? Он же специально эту аллергию исполнил, чтоб КГБ-шники его отмазали. </w:t>
      </w:r>
      <w:proofErr w:type="spellStart"/>
      <w:r w:rsidRPr="006B08A4">
        <w:rPr>
          <w:color w:val="000000"/>
          <w:lang w:val="ru-RU"/>
        </w:rPr>
        <w:t>Мразота</w:t>
      </w:r>
      <w:proofErr w:type="spellEnd"/>
      <w:r w:rsidRPr="006B08A4">
        <w:rPr>
          <w:color w:val="000000"/>
          <w:lang w:val="ru-RU"/>
        </w:rPr>
        <w:t>.</w:t>
      </w:r>
    </w:p>
    <w:p w14:paraId="2BBBC8BF" w14:textId="77777777" w:rsidR="005A1CE3" w:rsidRPr="006B08A4" w:rsidRDefault="005A1CE3" w:rsidP="005A1CE3">
      <w:pPr>
        <w:rPr>
          <w:lang w:val="ru-RU"/>
        </w:rPr>
      </w:pPr>
    </w:p>
    <w:p w14:paraId="5E10FFE2" w14:textId="77777777" w:rsidR="005A1CE3" w:rsidRPr="006B08A4" w:rsidRDefault="005A1CE3" w:rsidP="005A1CE3">
      <w:pPr>
        <w:ind w:left="3166"/>
        <w:rPr>
          <w:lang w:val="ru-RU"/>
        </w:rPr>
      </w:pPr>
      <w:r w:rsidRPr="006B08A4">
        <w:rPr>
          <w:color w:val="000000"/>
          <w:lang w:val="ru-RU"/>
        </w:rPr>
        <w:t>КОЗЫРЕВ</w:t>
      </w:r>
    </w:p>
    <w:p w14:paraId="4D35594B" w14:textId="77777777" w:rsidR="005A1CE3" w:rsidRPr="006B08A4" w:rsidRDefault="005A1CE3" w:rsidP="005A1CE3">
      <w:pPr>
        <w:ind w:left="1441" w:right="2161"/>
        <w:rPr>
          <w:lang w:val="ru-RU"/>
        </w:rPr>
      </w:pPr>
      <w:r w:rsidRPr="006B08A4">
        <w:rPr>
          <w:color w:val="000000"/>
          <w:lang w:val="ru-RU"/>
        </w:rPr>
        <w:t>Я, если честно, потрясён. Профессиональная трахеотомия.</w:t>
      </w:r>
    </w:p>
    <w:p w14:paraId="12AF6412" w14:textId="77777777" w:rsidR="005A1CE3" w:rsidRPr="006B08A4" w:rsidRDefault="005A1CE3" w:rsidP="005A1CE3">
      <w:pPr>
        <w:rPr>
          <w:lang w:val="ru-RU"/>
        </w:rPr>
      </w:pPr>
    </w:p>
    <w:p w14:paraId="6D9EC780" w14:textId="77777777" w:rsidR="005A1CE3" w:rsidRPr="006B08A4" w:rsidRDefault="005A1CE3" w:rsidP="005A1CE3">
      <w:pPr>
        <w:ind w:left="3166"/>
        <w:rPr>
          <w:lang w:val="ru-RU"/>
        </w:rPr>
      </w:pPr>
      <w:r w:rsidRPr="006B08A4">
        <w:rPr>
          <w:color w:val="000000"/>
          <w:lang w:val="ru-RU"/>
        </w:rPr>
        <w:t>БОКОВ</w:t>
      </w:r>
    </w:p>
    <w:p w14:paraId="7F5865D8" w14:textId="77777777" w:rsidR="005A1CE3" w:rsidRPr="006B08A4" w:rsidRDefault="005A1CE3" w:rsidP="005A1CE3">
      <w:pPr>
        <w:ind w:left="1441" w:right="2161"/>
        <w:rPr>
          <w:lang w:val="ru-RU"/>
        </w:rPr>
      </w:pPr>
      <w:r w:rsidRPr="006B08A4">
        <w:rPr>
          <w:color w:val="000000"/>
          <w:lang w:val="ru-RU"/>
        </w:rPr>
        <w:t>Я, кстати, пока его резал, подумал, что следующему ребёнку, если он будет, перережут горло живому. Без всякого удушения.</w:t>
      </w:r>
    </w:p>
    <w:p w14:paraId="7D48027B" w14:textId="77777777" w:rsidR="005A1CE3" w:rsidRPr="006B08A4" w:rsidRDefault="005A1CE3" w:rsidP="005A1CE3">
      <w:pPr>
        <w:rPr>
          <w:lang w:val="ru-RU"/>
        </w:rPr>
      </w:pPr>
    </w:p>
    <w:p w14:paraId="4E9421FE" w14:textId="77777777" w:rsidR="005A1CE3" w:rsidRPr="006B08A4" w:rsidRDefault="005A1CE3" w:rsidP="005A1CE3">
      <w:pPr>
        <w:rPr>
          <w:lang w:val="ru-RU"/>
        </w:rPr>
      </w:pPr>
      <w:r w:rsidRPr="006B08A4">
        <w:rPr>
          <w:color w:val="000000"/>
          <w:lang w:val="ru-RU"/>
        </w:rPr>
        <w:t>Возвращается врач. Протягивает записку.</w:t>
      </w:r>
    </w:p>
    <w:p w14:paraId="23E8EA1D" w14:textId="77777777" w:rsidR="005A1CE3" w:rsidRPr="006B08A4" w:rsidRDefault="005A1CE3" w:rsidP="005A1CE3">
      <w:pPr>
        <w:rPr>
          <w:lang w:val="ru-RU"/>
        </w:rPr>
      </w:pPr>
    </w:p>
    <w:p w14:paraId="396A1009" w14:textId="77777777" w:rsidR="005A1CE3" w:rsidRPr="006B08A4" w:rsidRDefault="005A1CE3" w:rsidP="005A1CE3">
      <w:pPr>
        <w:ind w:left="3166"/>
        <w:rPr>
          <w:lang w:val="ru-RU"/>
        </w:rPr>
      </w:pPr>
      <w:r w:rsidRPr="006B08A4">
        <w:rPr>
          <w:color w:val="000000"/>
          <w:lang w:val="ru-RU"/>
        </w:rPr>
        <w:t>ВРАЧ</w:t>
      </w:r>
    </w:p>
    <w:p w14:paraId="34F5F745" w14:textId="77777777" w:rsidR="005A1CE3" w:rsidRPr="006B08A4" w:rsidRDefault="005A1CE3" w:rsidP="005A1CE3">
      <w:pPr>
        <w:ind w:left="1441" w:right="2161"/>
        <w:rPr>
          <w:lang w:val="ru-RU"/>
        </w:rPr>
      </w:pPr>
      <w:r w:rsidRPr="006B08A4">
        <w:rPr>
          <w:color w:val="000000"/>
          <w:lang w:val="ru-RU"/>
        </w:rPr>
        <w:t>Пациент вам передал.</w:t>
      </w:r>
    </w:p>
    <w:p w14:paraId="5B1BEF47" w14:textId="77777777" w:rsidR="005A1CE3" w:rsidRPr="006B08A4" w:rsidRDefault="005A1CE3" w:rsidP="005A1CE3">
      <w:pPr>
        <w:rPr>
          <w:lang w:val="ru-RU"/>
        </w:rPr>
      </w:pPr>
    </w:p>
    <w:p w14:paraId="59B74F22" w14:textId="77777777" w:rsidR="005A1CE3" w:rsidRPr="006B08A4" w:rsidRDefault="005A1CE3" w:rsidP="005A1CE3">
      <w:pPr>
        <w:rPr>
          <w:lang w:val="ru-RU"/>
        </w:rPr>
      </w:pPr>
      <w:r w:rsidRPr="006B08A4">
        <w:rPr>
          <w:color w:val="000000"/>
          <w:lang w:val="ru-RU"/>
        </w:rPr>
        <w:t>Козырев берёт и читает вслух.</w:t>
      </w:r>
    </w:p>
    <w:p w14:paraId="6863AB1C" w14:textId="77777777" w:rsidR="005A1CE3" w:rsidRPr="006B08A4" w:rsidRDefault="005A1CE3" w:rsidP="005A1CE3">
      <w:pPr>
        <w:rPr>
          <w:lang w:val="ru-RU"/>
        </w:rPr>
      </w:pPr>
    </w:p>
    <w:p w14:paraId="52A83041" w14:textId="77777777" w:rsidR="005A1CE3" w:rsidRPr="006B08A4" w:rsidRDefault="005A1CE3" w:rsidP="005A1CE3">
      <w:pPr>
        <w:ind w:left="3166"/>
        <w:rPr>
          <w:lang w:val="ru-RU"/>
        </w:rPr>
      </w:pPr>
      <w:r w:rsidRPr="006B08A4">
        <w:rPr>
          <w:color w:val="000000"/>
          <w:lang w:val="ru-RU"/>
        </w:rPr>
        <w:t>КОЗЫРЕВ</w:t>
      </w:r>
    </w:p>
    <w:p w14:paraId="19501AB6" w14:textId="77777777" w:rsidR="005A1CE3" w:rsidRPr="006B08A4" w:rsidRDefault="005A1CE3" w:rsidP="005A1CE3">
      <w:pPr>
        <w:ind w:left="1441" w:right="2161"/>
        <w:rPr>
          <w:lang w:val="ru-RU"/>
        </w:rPr>
      </w:pPr>
      <w:r w:rsidRPr="006B08A4">
        <w:rPr>
          <w:color w:val="000000"/>
          <w:lang w:val="ru-RU"/>
        </w:rPr>
        <w:t>Такие фотографии продаются в каждой школе.</w:t>
      </w:r>
    </w:p>
    <w:p w14:paraId="311D7D94" w14:textId="77777777" w:rsidR="005A1CE3" w:rsidRPr="006B08A4" w:rsidRDefault="005A1CE3" w:rsidP="005A1CE3">
      <w:pPr>
        <w:rPr>
          <w:lang w:val="ru-RU"/>
        </w:rPr>
      </w:pPr>
    </w:p>
    <w:p w14:paraId="536758DA" w14:textId="77777777" w:rsidR="005A1CE3" w:rsidRPr="006B08A4" w:rsidRDefault="005A1CE3" w:rsidP="005A1CE3">
      <w:pPr>
        <w:ind w:left="3166"/>
        <w:rPr>
          <w:lang w:val="ru-RU"/>
        </w:rPr>
      </w:pPr>
      <w:r w:rsidRPr="006B08A4">
        <w:rPr>
          <w:color w:val="000000"/>
          <w:lang w:val="ru-RU"/>
        </w:rPr>
        <w:t>БОКОВ</w:t>
      </w:r>
    </w:p>
    <w:p w14:paraId="3EC884FA" w14:textId="77777777" w:rsidR="005A1CE3" w:rsidRPr="006B08A4" w:rsidRDefault="005A1CE3" w:rsidP="005A1CE3">
      <w:pPr>
        <w:ind w:left="1441" w:right="2161"/>
        <w:rPr>
          <w:lang w:val="ru-RU"/>
        </w:rPr>
      </w:pPr>
      <w:r w:rsidRPr="006B08A4">
        <w:rPr>
          <w:color w:val="000000"/>
          <w:lang w:val="ru-RU"/>
        </w:rPr>
        <w:t>Ну надо же ж было улику отработать. Теперь точно тупик.</w:t>
      </w:r>
    </w:p>
    <w:p w14:paraId="2DA2463C" w14:textId="77777777" w:rsidR="005A1CE3" w:rsidRPr="006B08A4" w:rsidRDefault="005A1CE3" w:rsidP="005A1CE3">
      <w:pPr>
        <w:rPr>
          <w:lang w:val="ru-RU"/>
        </w:rPr>
      </w:pPr>
    </w:p>
    <w:p w14:paraId="456D365A" w14:textId="77777777" w:rsidR="005A1CE3" w:rsidRPr="006B08A4" w:rsidRDefault="005A1CE3" w:rsidP="005A1CE3">
      <w:pPr>
        <w:rPr>
          <w:lang w:val="ru-RU"/>
        </w:rPr>
      </w:pPr>
      <w:r w:rsidRPr="006B08A4">
        <w:rPr>
          <w:b/>
          <w:color w:val="000000"/>
          <w:lang w:val="ru-RU"/>
        </w:rPr>
        <w:t xml:space="preserve">1-33. ИНТ. КВАРТИРА КОЗЫРЕВА.ПРИХОЖАЯ ВЕЧЕР 3. </w:t>
      </w:r>
      <w:r w:rsidRPr="006B08A4">
        <w:rPr>
          <w:lang w:val="ru-RU"/>
        </w:rPr>
        <w:br/>
      </w:r>
      <w:r w:rsidRPr="006B08A4">
        <w:rPr>
          <w:b/>
          <w:color w:val="000000"/>
          <w:lang w:val="ru-RU"/>
        </w:rPr>
        <w:t>КОЗЫРЕВ, КОЗЫРЕВА (00:35)</w:t>
      </w:r>
      <w:r w:rsidRPr="006B08A4">
        <w:rPr>
          <w:lang w:val="ru-RU"/>
        </w:rPr>
        <w:br/>
      </w:r>
    </w:p>
    <w:p w14:paraId="09CAEA46" w14:textId="77777777" w:rsidR="005A1CE3" w:rsidRPr="006B08A4" w:rsidRDefault="005A1CE3" w:rsidP="005A1CE3">
      <w:pPr>
        <w:rPr>
          <w:lang w:val="ru-RU"/>
        </w:rPr>
      </w:pPr>
      <w:r w:rsidRPr="006B08A4">
        <w:rPr>
          <w:color w:val="000000"/>
          <w:lang w:val="ru-RU"/>
        </w:rPr>
        <w:t>Козырев входит домой. Его встречает жена, эффектная женщина с формами и хорошей осанкой. Нейлоновый сиреневый халат не оставляет в этом сомнений. Целует мужа в щеку.</w:t>
      </w:r>
    </w:p>
    <w:p w14:paraId="488A2F29" w14:textId="77777777" w:rsidR="005A1CE3" w:rsidRPr="006B08A4" w:rsidRDefault="005A1CE3" w:rsidP="005A1CE3">
      <w:pPr>
        <w:rPr>
          <w:lang w:val="ru-RU"/>
        </w:rPr>
      </w:pPr>
    </w:p>
    <w:p w14:paraId="7840066B" w14:textId="77777777" w:rsidR="005A1CE3" w:rsidRPr="006B08A4" w:rsidRDefault="005A1CE3" w:rsidP="005A1CE3">
      <w:pPr>
        <w:ind w:left="3166"/>
        <w:rPr>
          <w:lang w:val="ru-RU"/>
        </w:rPr>
      </w:pPr>
      <w:r w:rsidRPr="006B08A4">
        <w:rPr>
          <w:color w:val="000000"/>
          <w:lang w:val="ru-RU"/>
        </w:rPr>
        <w:t>КОЗЫРЕВА</w:t>
      </w:r>
    </w:p>
    <w:p w14:paraId="4B431E7F" w14:textId="77777777" w:rsidR="005A1CE3" w:rsidRPr="006B08A4" w:rsidRDefault="005A1CE3" w:rsidP="005A1CE3">
      <w:pPr>
        <w:ind w:left="1441" w:right="2161"/>
        <w:rPr>
          <w:lang w:val="ru-RU"/>
        </w:rPr>
      </w:pPr>
      <w:r w:rsidRPr="006B08A4">
        <w:rPr>
          <w:color w:val="000000"/>
          <w:lang w:val="ru-RU"/>
        </w:rPr>
        <w:lastRenderedPageBreak/>
        <w:t>Замёрз? Устал? Колючий.</w:t>
      </w:r>
    </w:p>
    <w:p w14:paraId="68F5D011" w14:textId="77777777" w:rsidR="005A1CE3" w:rsidRPr="006B08A4" w:rsidRDefault="005A1CE3" w:rsidP="005A1CE3">
      <w:pPr>
        <w:rPr>
          <w:lang w:val="ru-RU"/>
        </w:rPr>
      </w:pPr>
    </w:p>
    <w:p w14:paraId="393C0587" w14:textId="77777777" w:rsidR="005A1CE3" w:rsidRPr="006B08A4" w:rsidRDefault="005A1CE3" w:rsidP="005A1CE3">
      <w:pPr>
        <w:rPr>
          <w:lang w:val="ru-RU"/>
        </w:rPr>
      </w:pPr>
      <w:r w:rsidRPr="006B08A4">
        <w:rPr>
          <w:color w:val="000000"/>
          <w:lang w:val="ru-RU"/>
        </w:rPr>
        <w:t>Удаляется в сторону кухни и говорит уже оттуда.</w:t>
      </w:r>
    </w:p>
    <w:p w14:paraId="4EACCE5B" w14:textId="77777777" w:rsidR="005A1CE3" w:rsidRPr="006B08A4" w:rsidRDefault="005A1CE3" w:rsidP="005A1CE3">
      <w:pPr>
        <w:rPr>
          <w:lang w:val="ru-RU"/>
        </w:rPr>
      </w:pPr>
    </w:p>
    <w:p w14:paraId="56754961" w14:textId="77777777" w:rsidR="005A1CE3" w:rsidRPr="006B08A4" w:rsidRDefault="005A1CE3" w:rsidP="005A1CE3">
      <w:pPr>
        <w:ind w:left="3166"/>
        <w:rPr>
          <w:lang w:val="ru-RU"/>
        </w:rPr>
      </w:pPr>
      <w:r w:rsidRPr="006B08A4">
        <w:rPr>
          <w:color w:val="000000"/>
          <w:lang w:val="ru-RU"/>
        </w:rPr>
        <w:t>КОЗЫРЕВА (ЗК)</w:t>
      </w:r>
    </w:p>
    <w:p w14:paraId="6C8D03A6" w14:textId="77777777" w:rsidR="005A1CE3" w:rsidRPr="006B08A4" w:rsidRDefault="005A1CE3" w:rsidP="005A1CE3">
      <w:pPr>
        <w:ind w:left="1441" w:right="2161"/>
        <w:rPr>
          <w:lang w:val="ru-RU"/>
        </w:rPr>
      </w:pPr>
      <w:r w:rsidRPr="006B08A4">
        <w:rPr>
          <w:color w:val="000000"/>
          <w:lang w:val="ru-RU"/>
        </w:rPr>
        <w:t>Как дела? Сколько ещё ты будешь ездить в эту правительственную деревню? Так ведь никаких сил не хватит.</w:t>
      </w:r>
    </w:p>
    <w:p w14:paraId="78D1E958" w14:textId="77777777" w:rsidR="005A1CE3" w:rsidRPr="006B08A4" w:rsidRDefault="005A1CE3" w:rsidP="005A1CE3">
      <w:pPr>
        <w:rPr>
          <w:lang w:val="ru-RU"/>
        </w:rPr>
      </w:pPr>
    </w:p>
    <w:p w14:paraId="27F1C07E" w14:textId="77777777" w:rsidR="005A1CE3" w:rsidRPr="006B08A4" w:rsidRDefault="005A1CE3" w:rsidP="005A1CE3">
      <w:pPr>
        <w:rPr>
          <w:lang w:val="ru-RU"/>
        </w:rPr>
      </w:pPr>
      <w:r w:rsidRPr="006B08A4">
        <w:rPr>
          <w:color w:val="000000"/>
          <w:lang w:val="ru-RU"/>
        </w:rPr>
        <w:t>Козырев тем временем снял плащ, ушёл в ванную.</w:t>
      </w:r>
    </w:p>
    <w:p w14:paraId="00726E6E" w14:textId="77777777" w:rsidR="005A1CE3" w:rsidRPr="006B08A4" w:rsidRDefault="005A1CE3" w:rsidP="005A1CE3">
      <w:pPr>
        <w:rPr>
          <w:lang w:val="ru-RU"/>
        </w:rPr>
      </w:pPr>
    </w:p>
    <w:p w14:paraId="41031E78" w14:textId="77777777" w:rsidR="005A1CE3" w:rsidRPr="006B08A4" w:rsidRDefault="005A1CE3" w:rsidP="005A1CE3">
      <w:pPr>
        <w:ind w:left="3166"/>
        <w:rPr>
          <w:lang w:val="ru-RU"/>
        </w:rPr>
      </w:pPr>
      <w:r w:rsidRPr="006B08A4">
        <w:rPr>
          <w:color w:val="000000"/>
          <w:lang w:val="ru-RU"/>
        </w:rPr>
        <w:t>КОЗЫРЕВА (ЗК)</w:t>
      </w:r>
    </w:p>
    <w:p w14:paraId="2FB4B764" w14:textId="77777777" w:rsidR="005A1CE3" w:rsidRPr="006B08A4" w:rsidRDefault="005A1CE3" w:rsidP="005A1CE3">
      <w:pPr>
        <w:ind w:left="1441" w:right="2161"/>
        <w:rPr>
          <w:lang w:val="ru-RU"/>
        </w:rPr>
      </w:pPr>
      <w:r w:rsidRPr="006B08A4">
        <w:rPr>
          <w:color w:val="000000"/>
          <w:lang w:val="ru-RU"/>
        </w:rPr>
        <w:t>Пусть тебе тогда дачу там дают, и мы проведём лето как нормальные люди.</w:t>
      </w:r>
    </w:p>
    <w:p w14:paraId="42EC3572" w14:textId="77777777" w:rsidR="005A1CE3" w:rsidRPr="006B08A4" w:rsidRDefault="005A1CE3" w:rsidP="005A1CE3">
      <w:pPr>
        <w:rPr>
          <w:lang w:val="ru-RU"/>
        </w:rPr>
      </w:pPr>
    </w:p>
    <w:p w14:paraId="7ACB2024" w14:textId="77777777" w:rsidR="005A1CE3" w:rsidRPr="006B08A4" w:rsidRDefault="005A1CE3" w:rsidP="005A1CE3">
      <w:pPr>
        <w:rPr>
          <w:lang w:val="ru-RU"/>
        </w:rPr>
      </w:pPr>
      <w:r w:rsidRPr="006B08A4">
        <w:rPr>
          <w:color w:val="000000"/>
          <w:lang w:val="ru-RU"/>
        </w:rPr>
        <w:t>Козырев выходит из ванной и заходит в комнату сына без стука.</w:t>
      </w:r>
    </w:p>
    <w:p w14:paraId="5D9CFB17" w14:textId="77777777" w:rsidR="005A1CE3" w:rsidRPr="006B08A4" w:rsidRDefault="005A1CE3" w:rsidP="005A1CE3">
      <w:pPr>
        <w:rPr>
          <w:lang w:val="ru-RU"/>
        </w:rPr>
      </w:pPr>
    </w:p>
    <w:p w14:paraId="6A597E7D" w14:textId="77777777" w:rsidR="005A1CE3" w:rsidRPr="006B08A4" w:rsidRDefault="005A1CE3" w:rsidP="005A1CE3">
      <w:pPr>
        <w:rPr>
          <w:lang w:val="ru-RU"/>
        </w:rPr>
      </w:pPr>
      <w:r w:rsidRPr="006B08A4">
        <w:rPr>
          <w:b/>
          <w:color w:val="000000"/>
          <w:lang w:val="ru-RU"/>
        </w:rPr>
        <w:t xml:space="preserve">1-33-А. ИНТ. КВАРТИРА КОЗЫРЕВА.КОМНАТА СТЕПАНА ВЕЧЕР 3. </w:t>
      </w:r>
      <w:r w:rsidRPr="006B08A4">
        <w:rPr>
          <w:lang w:val="ru-RU"/>
        </w:rPr>
        <w:br/>
      </w:r>
      <w:r w:rsidRPr="006B08A4">
        <w:rPr>
          <w:b/>
          <w:color w:val="000000"/>
          <w:lang w:val="ru-RU"/>
        </w:rPr>
        <w:t>КОЗЫРЕВ, КОЗЫРЕВА, СТЕПАН (02:16)</w:t>
      </w:r>
      <w:r w:rsidRPr="006B08A4">
        <w:rPr>
          <w:lang w:val="ru-RU"/>
        </w:rPr>
        <w:br/>
      </w:r>
    </w:p>
    <w:p w14:paraId="06567926" w14:textId="77777777" w:rsidR="005A1CE3" w:rsidRPr="006B08A4" w:rsidRDefault="005A1CE3" w:rsidP="005A1CE3">
      <w:pPr>
        <w:rPr>
          <w:lang w:val="ru-RU"/>
        </w:rPr>
      </w:pPr>
      <w:r w:rsidRPr="006B08A4">
        <w:rPr>
          <w:color w:val="000000"/>
          <w:lang w:val="ru-RU"/>
        </w:rPr>
        <w:t xml:space="preserve">СТЕПАН (14), худой подросток с модным </w:t>
      </w:r>
      <w:proofErr w:type="spellStart"/>
      <w:proofErr w:type="gramStart"/>
      <w:r w:rsidRPr="006B08A4">
        <w:rPr>
          <w:color w:val="000000"/>
          <w:lang w:val="ru-RU"/>
        </w:rPr>
        <w:t>маллетом,слушает</w:t>
      </w:r>
      <w:proofErr w:type="spellEnd"/>
      <w:proofErr w:type="gramEnd"/>
      <w:r w:rsidRPr="006B08A4">
        <w:rPr>
          <w:color w:val="000000"/>
          <w:lang w:val="ru-RU"/>
        </w:rPr>
        <w:t xml:space="preserve"> музыку.</w:t>
      </w:r>
      <w:r w:rsidRPr="006B08A4">
        <w:rPr>
          <w:lang w:val="ru-RU"/>
        </w:rPr>
        <w:br/>
      </w:r>
      <w:r w:rsidRPr="006B08A4">
        <w:rPr>
          <w:color w:val="000000"/>
          <w:lang w:val="ru-RU"/>
        </w:rPr>
        <w:t>КОЗЫРЕВ</w:t>
      </w:r>
      <w:r w:rsidRPr="006B08A4">
        <w:rPr>
          <w:lang w:val="ru-RU"/>
        </w:rPr>
        <w:br/>
      </w:r>
      <w:r w:rsidRPr="006B08A4">
        <w:rPr>
          <w:color w:val="000000"/>
          <w:lang w:val="ru-RU"/>
        </w:rPr>
        <w:t>Привет, как дела?</w:t>
      </w:r>
      <w:r w:rsidRPr="006B08A4">
        <w:rPr>
          <w:lang w:val="ru-RU"/>
        </w:rPr>
        <w:br/>
      </w:r>
      <w:r w:rsidRPr="006B08A4">
        <w:rPr>
          <w:color w:val="000000"/>
          <w:lang w:val="ru-RU"/>
        </w:rPr>
        <w:t>Сын показывает большой палец.</w:t>
      </w:r>
      <w:r w:rsidRPr="006B08A4">
        <w:rPr>
          <w:lang w:val="ru-RU"/>
        </w:rPr>
        <w:br/>
      </w:r>
      <w:r w:rsidRPr="006B08A4">
        <w:rPr>
          <w:color w:val="000000"/>
          <w:lang w:val="ru-RU"/>
        </w:rPr>
        <w:t>КОЗЫРЕВ</w:t>
      </w:r>
      <w:r w:rsidRPr="006B08A4">
        <w:rPr>
          <w:lang w:val="ru-RU"/>
        </w:rPr>
        <w:br/>
      </w:r>
      <w:r w:rsidRPr="006B08A4">
        <w:rPr>
          <w:color w:val="000000"/>
          <w:lang w:val="ru-RU"/>
        </w:rPr>
        <w:t>Разговор есть. Серьёзный.</w:t>
      </w:r>
      <w:r w:rsidRPr="006B08A4">
        <w:rPr>
          <w:lang w:val="ru-RU"/>
        </w:rPr>
        <w:br/>
      </w:r>
      <w:r w:rsidRPr="006B08A4">
        <w:rPr>
          <w:color w:val="000000"/>
          <w:lang w:val="ru-RU"/>
        </w:rPr>
        <w:t>Козырев выключает музыку.</w:t>
      </w:r>
      <w:r w:rsidRPr="006B08A4">
        <w:rPr>
          <w:lang w:val="ru-RU"/>
        </w:rPr>
        <w:br/>
      </w:r>
      <w:r w:rsidRPr="006B08A4">
        <w:rPr>
          <w:color w:val="000000"/>
          <w:lang w:val="ru-RU"/>
        </w:rPr>
        <w:t>СЫН</w:t>
      </w:r>
      <w:r w:rsidRPr="006B08A4">
        <w:rPr>
          <w:lang w:val="ru-RU"/>
        </w:rPr>
        <w:br/>
      </w:r>
      <w:r w:rsidRPr="006B08A4">
        <w:rPr>
          <w:color w:val="000000"/>
          <w:lang w:val="ru-RU"/>
        </w:rPr>
        <w:t>Про политическую ситуацию в стране?</w:t>
      </w:r>
      <w:r w:rsidRPr="006B08A4">
        <w:rPr>
          <w:lang w:val="ru-RU"/>
        </w:rPr>
        <w:br/>
      </w:r>
      <w:r w:rsidRPr="006B08A4">
        <w:rPr>
          <w:color w:val="000000"/>
          <w:lang w:val="ru-RU"/>
        </w:rPr>
        <w:t>КОЗЫРЕВ</w:t>
      </w:r>
      <w:r w:rsidRPr="006B08A4">
        <w:rPr>
          <w:lang w:val="ru-RU"/>
        </w:rPr>
        <w:br/>
      </w:r>
      <w:r w:rsidRPr="006B08A4">
        <w:rPr>
          <w:color w:val="000000"/>
          <w:lang w:val="ru-RU"/>
        </w:rPr>
        <w:t>Ты уже практически взрослый человек. И у тебя наверняка есть от меня секреты. Я начну издалека.</w:t>
      </w:r>
      <w:r w:rsidRPr="006B08A4">
        <w:rPr>
          <w:lang w:val="ru-RU"/>
        </w:rPr>
        <w:br/>
      </w:r>
      <w:r w:rsidRPr="006B08A4">
        <w:rPr>
          <w:color w:val="000000"/>
          <w:lang w:val="ru-RU"/>
        </w:rPr>
        <w:t>СЫН</w:t>
      </w:r>
      <w:r w:rsidRPr="006B08A4">
        <w:rPr>
          <w:lang w:val="ru-RU"/>
        </w:rPr>
        <w:br/>
      </w:r>
      <w:r w:rsidRPr="006B08A4">
        <w:rPr>
          <w:color w:val="000000"/>
          <w:lang w:val="ru-RU"/>
        </w:rPr>
        <w:t>То есть это надолго? Может, поедим сначала? И за ужином поговорим? А то ты, когда голодный, злой.</w:t>
      </w:r>
      <w:r w:rsidRPr="006B08A4">
        <w:rPr>
          <w:lang w:val="ru-RU"/>
        </w:rPr>
        <w:br/>
      </w:r>
      <w:r w:rsidRPr="006B08A4">
        <w:rPr>
          <w:color w:val="000000"/>
          <w:lang w:val="ru-RU"/>
        </w:rPr>
        <w:t>КОЗЫРЕВ</w:t>
      </w:r>
      <w:r w:rsidRPr="006B08A4">
        <w:rPr>
          <w:lang w:val="ru-RU"/>
        </w:rPr>
        <w:br/>
      </w:r>
      <w:r w:rsidRPr="006B08A4">
        <w:rPr>
          <w:color w:val="000000"/>
          <w:lang w:val="ru-RU"/>
        </w:rPr>
        <w:t>Тогда сразу к делу. Ты знаешь, кто такой Норман Паркинсон?</w:t>
      </w:r>
      <w:r w:rsidRPr="006B08A4">
        <w:rPr>
          <w:lang w:val="ru-RU"/>
        </w:rPr>
        <w:br/>
      </w:r>
      <w:r w:rsidRPr="006B08A4">
        <w:rPr>
          <w:color w:val="000000"/>
          <w:lang w:val="ru-RU"/>
        </w:rPr>
        <w:t>СЫН</w:t>
      </w:r>
      <w:r w:rsidRPr="006B08A4">
        <w:rPr>
          <w:lang w:val="ru-RU"/>
        </w:rPr>
        <w:br/>
      </w:r>
      <w:r w:rsidRPr="006B08A4">
        <w:rPr>
          <w:color w:val="000000"/>
          <w:lang w:val="ru-RU"/>
        </w:rPr>
        <w:t>Нет. Это что вообще такое? Рок-музыкант? Президент Анголы? Враг социализма?</w:t>
      </w:r>
      <w:r w:rsidRPr="006B08A4">
        <w:rPr>
          <w:lang w:val="ru-RU"/>
        </w:rPr>
        <w:br/>
      </w:r>
      <w:r w:rsidRPr="006B08A4">
        <w:rPr>
          <w:color w:val="000000"/>
          <w:lang w:val="ru-RU"/>
        </w:rPr>
        <w:t>КОЗЫРЕВ</w:t>
      </w:r>
      <w:r w:rsidRPr="006B08A4">
        <w:rPr>
          <w:lang w:val="ru-RU"/>
        </w:rPr>
        <w:br/>
      </w:r>
      <w:r w:rsidRPr="006B08A4">
        <w:rPr>
          <w:color w:val="000000"/>
          <w:lang w:val="ru-RU"/>
        </w:rPr>
        <w:t>У тебя есть порнографические открытки?</w:t>
      </w:r>
      <w:r w:rsidRPr="006B08A4">
        <w:rPr>
          <w:lang w:val="ru-RU"/>
        </w:rPr>
        <w:br/>
      </w:r>
      <w:r w:rsidRPr="006B08A4">
        <w:rPr>
          <w:color w:val="000000"/>
          <w:lang w:val="ru-RU"/>
        </w:rPr>
        <w:t>СЫН</w:t>
      </w:r>
      <w:r w:rsidRPr="006B08A4">
        <w:rPr>
          <w:lang w:val="ru-RU"/>
        </w:rPr>
        <w:br/>
      </w:r>
      <w:r w:rsidRPr="006B08A4">
        <w:rPr>
          <w:color w:val="000000"/>
          <w:lang w:val="ru-RU"/>
        </w:rPr>
        <w:t xml:space="preserve">А тебе какое дело? Арестовать хочешь? </w:t>
      </w:r>
      <w:proofErr w:type="spellStart"/>
      <w:r w:rsidRPr="006B08A4">
        <w:rPr>
          <w:color w:val="000000"/>
          <w:lang w:val="ru-RU"/>
        </w:rPr>
        <w:t>Чё</w:t>
      </w:r>
      <w:proofErr w:type="spellEnd"/>
      <w:r w:rsidRPr="006B08A4">
        <w:rPr>
          <w:color w:val="000000"/>
          <w:lang w:val="ru-RU"/>
        </w:rPr>
        <w:t xml:space="preserve"> ты вообще привязался? Я есть хочу.</w:t>
      </w:r>
      <w:r w:rsidRPr="006B08A4">
        <w:rPr>
          <w:lang w:val="ru-RU"/>
        </w:rPr>
        <w:br/>
      </w:r>
      <w:r w:rsidRPr="006B08A4">
        <w:rPr>
          <w:color w:val="000000"/>
          <w:lang w:val="ru-RU"/>
        </w:rPr>
        <w:t>Встаёт и направляется к двери, но отец грубо хватает его за предплечье.</w:t>
      </w:r>
      <w:r w:rsidRPr="006B08A4">
        <w:rPr>
          <w:lang w:val="ru-RU"/>
        </w:rPr>
        <w:br/>
      </w:r>
      <w:r w:rsidRPr="006B08A4">
        <w:rPr>
          <w:color w:val="000000"/>
          <w:lang w:val="ru-RU"/>
        </w:rPr>
        <w:t>КОЗЫРЕВ</w:t>
      </w:r>
      <w:r w:rsidRPr="006B08A4">
        <w:rPr>
          <w:lang w:val="ru-RU"/>
        </w:rPr>
        <w:br/>
      </w:r>
      <w:r w:rsidRPr="006B08A4">
        <w:rPr>
          <w:color w:val="000000"/>
          <w:lang w:val="ru-RU"/>
        </w:rPr>
        <w:t>Врёшь. Я же вижу.</w:t>
      </w:r>
      <w:r w:rsidRPr="006B08A4">
        <w:rPr>
          <w:lang w:val="ru-RU"/>
        </w:rPr>
        <w:br/>
      </w:r>
      <w:r w:rsidRPr="006B08A4">
        <w:rPr>
          <w:color w:val="000000"/>
          <w:lang w:val="ru-RU"/>
        </w:rPr>
        <w:t>СЫН</w:t>
      </w:r>
      <w:r w:rsidRPr="006B08A4">
        <w:rPr>
          <w:lang w:val="ru-RU"/>
        </w:rPr>
        <w:br/>
      </w:r>
      <w:r w:rsidRPr="006B08A4">
        <w:rPr>
          <w:color w:val="000000"/>
          <w:lang w:val="ru-RU"/>
        </w:rPr>
        <w:t>Точно, ты ж профессионал.</w:t>
      </w:r>
      <w:r w:rsidRPr="006B08A4">
        <w:rPr>
          <w:lang w:val="ru-RU"/>
        </w:rPr>
        <w:br/>
      </w:r>
      <w:r w:rsidRPr="006B08A4">
        <w:rPr>
          <w:color w:val="000000"/>
          <w:lang w:val="ru-RU"/>
        </w:rPr>
        <w:t>КОЗЫРЕВ</w:t>
      </w:r>
      <w:r w:rsidRPr="006B08A4">
        <w:rPr>
          <w:lang w:val="ru-RU"/>
        </w:rPr>
        <w:br/>
      </w:r>
      <w:r w:rsidRPr="006B08A4">
        <w:rPr>
          <w:color w:val="000000"/>
          <w:lang w:val="ru-RU"/>
        </w:rPr>
        <w:t xml:space="preserve">Мне сейчас даже не важно, где ты их берёшь. Просто скажи, они у </w:t>
      </w:r>
      <w:r w:rsidRPr="006B08A4">
        <w:rPr>
          <w:color w:val="000000"/>
          <w:lang w:val="ru-RU"/>
        </w:rPr>
        <w:lastRenderedPageBreak/>
        <w:t>всех подростков сейчас есть?</w:t>
      </w:r>
      <w:r w:rsidRPr="006B08A4">
        <w:rPr>
          <w:lang w:val="ru-RU"/>
        </w:rPr>
        <w:br/>
      </w:r>
      <w:r w:rsidRPr="006B08A4">
        <w:rPr>
          <w:color w:val="000000"/>
          <w:lang w:val="ru-RU"/>
        </w:rPr>
        <w:t>Кажется, Козыреву удалось мгновенно погасить вспышку гнева, и он совершенно спокоен, но сын уже явно на взводе.</w:t>
      </w:r>
      <w:r w:rsidRPr="006B08A4">
        <w:rPr>
          <w:lang w:val="ru-RU"/>
        </w:rPr>
        <w:br/>
      </w:r>
      <w:r w:rsidRPr="006B08A4">
        <w:rPr>
          <w:color w:val="000000"/>
          <w:lang w:val="ru-RU"/>
        </w:rPr>
        <w:t>СЫН</w:t>
      </w:r>
      <w:r w:rsidRPr="006B08A4">
        <w:rPr>
          <w:lang w:val="ru-RU"/>
        </w:rPr>
        <w:br/>
      </w:r>
      <w:r w:rsidRPr="006B08A4">
        <w:rPr>
          <w:color w:val="000000"/>
          <w:lang w:val="ru-RU"/>
        </w:rPr>
        <w:t>Я не стукач, даже не надейся!</w:t>
      </w:r>
      <w:r w:rsidRPr="006B08A4">
        <w:rPr>
          <w:lang w:val="ru-RU"/>
        </w:rPr>
        <w:br/>
      </w:r>
      <w:r w:rsidRPr="006B08A4">
        <w:rPr>
          <w:color w:val="000000"/>
          <w:lang w:val="ru-RU"/>
        </w:rPr>
        <w:t>Козырев отходит от сына и начинает спокойно и методично, как при стандартном обыске, разбирать с полок его вещи, перелистывать книги, вытряхивать портфель. Когда через пару минут на шум в комнату заходит мать, она видит чудовищный бардак.</w:t>
      </w:r>
      <w:r w:rsidRPr="006B08A4">
        <w:rPr>
          <w:lang w:val="ru-RU"/>
        </w:rPr>
        <w:br/>
      </w:r>
      <w:r w:rsidRPr="006B08A4">
        <w:rPr>
          <w:color w:val="000000"/>
          <w:lang w:val="ru-RU"/>
        </w:rPr>
        <w:t>КОЗЫРЕВА</w:t>
      </w:r>
      <w:r w:rsidRPr="006B08A4">
        <w:rPr>
          <w:lang w:val="ru-RU"/>
        </w:rPr>
        <w:br/>
      </w:r>
      <w:r w:rsidRPr="006B08A4">
        <w:rPr>
          <w:color w:val="000000"/>
          <w:lang w:val="ru-RU"/>
        </w:rPr>
        <w:t>Валера! Ты что делаешь!</w:t>
      </w:r>
      <w:r w:rsidRPr="006B08A4">
        <w:rPr>
          <w:lang w:val="ru-RU"/>
        </w:rPr>
        <w:br/>
      </w:r>
      <w:r w:rsidRPr="006B08A4">
        <w:rPr>
          <w:color w:val="000000"/>
          <w:lang w:val="ru-RU"/>
        </w:rPr>
        <w:t>Сын бросается к ней в объятия, но она не может его обнять.</w:t>
      </w:r>
      <w:r w:rsidRPr="006B08A4">
        <w:rPr>
          <w:lang w:val="ru-RU"/>
        </w:rPr>
        <w:br/>
      </w:r>
      <w:r w:rsidRPr="006B08A4">
        <w:rPr>
          <w:color w:val="000000"/>
          <w:lang w:val="ru-RU"/>
        </w:rPr>
        <w:t>КОЗЫРЕВА</w:t>
      </w:r>
      <w:r w:rsidRPr="006B08A4">
        <w:rPr>
          <w:lang w:val="ru-RU"/>
        </w:rPr>
        <w:br/>
      </w:r>
      <w:r w:rsidRPr="006B08A4">
        <w:rPr>
          <w:color w:val="000000"/>
          <w:lang w:val="ru-RU"/>
        </w:rPr>
        <w:t>Щас, у меня руки в мясе!</w:t>
      </w:r>
      <w:r w:rsidRPr="006B08A4">
        <w:rPr>
          <w:lang w:val="ru-RU"/>
        </w:rPr>
        <w:br/>
      </w:r>
      <w:r w:rsidRPr="006B08A4">
        <w:rPr>
          <w:color w:val="000000"/>
          <w:lang w:val="ru-RU"/>
        </w:rPr>
        <w:t>У неё действительно руки в фарше, видимо, делала котлеты и пришла по первому зову, бросив всё. Козырев никак не реагирует на жену и продолжает ожесточённо шмонать комнату.</w:t>
      </w:r>
      <w:r w:rsidRPr="006B08A4">
        <w:rPr>
          <w:lang w:val="ru-RU"/>
        </w:rPr>
        <w:br/>
      </w:r>
      <w:r w:rsidRPr="006B08A4">
        <w:rPr>
          <w:color w:val="000000"/>
          <w:lang w:val="ru-RU"/>
        </w:rPr>
        <w:t>Мать хватает первую попавшуюся футболку сына, вытирает об неё руки и, тряхнув Козырева за плечи, поворачивает его к себе. Её голос методично набирает обороты до диапазона ультразвука.</w:t>
      </w:r>
      <w:r w:rsidRPr="006B08A4">
        <w:rPr>
          <w:lang w:val="ru-RU"/>
        </w:rPr>
        <w:br/>
      </w:r>
      <w:r w:rsidRPr="006B08A4">
        <w:rPr>
          <w:color w:val="000000"/>
          <w:lang w:val="ru-RU"/>
        </w:rPr>
        <w:t>КОЗЫРЕВА</w:t>
      </w:r>
      <w:r w:rsidRPr="006B08A4">
        <w:rPr>
          <w:lang w:val="ru-RU"/>
        </w:rPr>
        <w:br/>
      </w:r>
      <w:r w:rsidRPr="006B08A4">
        <w:rPr>
          <w:color w:val="000000"/>
          <w:lang w:val="ru-RU"/>
        </w:rPr>
        <w:t>Валера! Ты не на работе! И не в тюрьме! А дома! Успокойся немедленно! Ты напугал Степана, он бледный весь!! Прекрати это все!! Или как там тебе понятней?! Отставить!!!</w:t>
      </w:r>
      <w:r w:rsidRPr="006B08A4">
        <w:rPr>
          <w:lang w:val="ru-RU"/>
        </w:rPr>
        <w:br/>
      </w:r>
      <w:r w:rsidRPr="006B08A4">
        <w:rPr>
          <w:color w:val="000000"/>
          <w:lang w:val="ru-RU"/>
        </w:rPr>
        <w:t>Козырев молча выходит из комнаты.</w:t>
      </w:r>
      <w:r w:rsidRPr="006B08A4">
        <w:rPr>
          <w:lang w:val="ru-RU"/>
        </w:rPr>
        <w:br/>
      </w:r>
      <w:r w:rsidRPr="006B08A4">
        <w:rPr>
          <w:color w:val="000000"/>
          <w:lang w:val="ru-RU"/>
        </w:rPr>
        <w:t>Сын понимает, что грядёт грандиозный скандал, засовывает руку за ковёр и, вытащив несколько фотокарточек, бросает их на пол.</w:t>
      </w:r>
      <w:r w:rsidRPr="006B08A4">
        <w:rPr>
          <w:lang w:val="ru-RU"/>
        </w:rPr>
        <w:br/>
      </w:r>
      <w:r w:rsidRPr="006B08A4">
        <w:rPr>
          <w:color w:val="000000"/>
          <w:lang w:val="ru-RU"/>
        </w:rPr>
        <w:t>СЫН</w:t>
      </w:r>
      <w:r w:rsidRPr="006B08A4">
        <w:rPr>
          <w:lang w:val="ru-RU"/>
        </w:rPr>
        <w:br/>
      </w:r>
      <w:r w:rsidRPr="006B08A4">
        <w:rPr>
          <w:color w:val="000000"/>
          <w:lang w:val="ru-RU"/>
        </w:rPr>
        <w:t>Да они у всех есть!! У всех!! Они в школе продаются, в электричках, везде!!!</w:t>
      </w:r>
      <w:r w:rsidRPr="006B08A4">
        <w:rPr>
          <w:lang w:val="ru-RU"/>
        </w:rPr>
        <w:br/>
      </w:r>
      <w:r w:rsidRPr="006B08A4">
        <w:rPr>
          <w:color w:val="000000"/>
          <w:lang w:val="ru-RU"/>
        </w:rPr>
        <w:t>Падает на грудь матери и рыдает. На полу, на белой футболке с кусками кровавого фарша, расположились “голые женщины”.</w:t>
      </w:r>
      <w:r w:rsidRPr="006B08A4">
        <w:rPr>
          <w:lang w:val="ru-RU"/>
        </w:rPr>
        <w:br/>
      </w:r>
      <w:r w:rsidRPr="006B08A4">
        <w:rPr>
          <w:color w:val="000000"/>
          <w:lang w:val="ru-RU"/>
        </w:rPr>
        <w:t>КОЗЫРЕВА</w:t>
      </w:r>
      <w:r w:rsidRPr="006B08A4">
        <w:rPr>
          <w:lang w:val="ru-RU"/>
        </w:rPr>
        <w:br/>
      </w:r>
      <w:r w:rsidRPr="006B08A4">
        <w:rPr>
          <w:color w:val="000000"/>
          <w:lang w:val="ru-RU"/>
        </w:rPr>
        <w:t>Это ты из-за дня рождения злой такой? Или просто с ума уже сошёл?</w:t>
      </w:r>
      <w:r w:rsidRPr="006B08A4">
        <w:rPr>
          <w:lang w:val="ru-RU"/>
        </w:rPr>
        <w:br/>
      </w:r>
      <w:r w:rsidRPr="006B08A4">
        <w:rPr>
          <w:color w:val="000000"/>
          <w:lang w:val="ru-RU"/>
        </w:rPr>
        <w:t>В ответ - тишина.</w:t>
      </w:r>
    </w:p>
    <w:p w14:paraId="3E726452" w14:textId="77777777" w:rsidR="005A1CE3" w:rsidRPr="006B08A4" w:rsidRDefault="005A1CE3" w:rsidP="005A1CE3">
      <w:pPr>
        <w:rPr>
          <w:lang w:val="ru-RU"/>
        </w:rPr>
      </w:pPr>
    </w:p>
    <w:p w14:paraId="457F7C80" w14:textId="77777777" w:rsidR="005A1CE3" w:rsidRPr="006B08A4" w:rsidRDefault="005A1CE3" w:rsidP="005A1CE3">
      <w:pPr>
        <w:rPr>
          <w:lang w:val="ru-RU"/>
        </w:rPr>
      </w:pPr>
      <w:r w:rsidRPr="006B08A4">
        <w:rPr>
          <w:b/>
          <w:color w:val="000000"/>
          <w:lang w:val="ru-RU"/>
        </w:rPr>
        <w:t xml:space="preserve">1-34. НАТ. ОТДЕЛЕНИЕ МИЛИЦИИ ОДИНЦОВО УТРО 4. </w:t>
      </w:r>
      <w:r w:rsidRPr="006B08A4">
        <w:rPr>
          <w:lang w:val="ru-RU"/>
        </w:rPr>
        <w:br/>
      </w:r>
      <w:r w:rsidRPr="006B08A4">
        <w:rPr>
          <w:b/>
          <w:color w:val="000000"/>
          <w:lang w:val="ru-RU"/>
        </w:rPr>
        <w:t>БОКОВ, КОЗЫРЕВ, ДОБРОВОЛЬСКАЯ (00:49)</w:t>
      </w:r>
      <w:r w:rsidRPr="006B08A4">
        <w:rPr>
          <w:lang w:val="ru-RU"/>
        </w:rPr>
        <w:br/>
      </w:r>
    </w:p>
    <w:p w14:paraId="46D804C1" w14:textId="77777777" w:rsidR="005A1CE3" w:rsidRPr="006B08A4" w:rsidRDefault="005A1CE3" w:rsidP="005A1CE3">
      <w:pPr>
        <w:rPr>
          <w:lang w:val="ru-RU"/>
        </w:rPr>
      </w:pPr>
      <w:r w:rsidRPr="006B08A4">
        <w:rPr>
          <w:color w:val="000000"/>
          <w:lang w:val="ru-RU"/>
        </w:rPr>
        <w:t>У входа курят Добровольская, Козырев и Боков.</w:t>
      </w:r>
      <w:r w:rsidRPr="006B08A4">
        <w:rPr>
          <w:lang w:val="ru-RU"/>
        </w:rPr>
        <w:br/>
      </w:r>
      <w:r w:rsidRPr="006B08A4">
        <w:rPr>
          <w:color w:val="000000"/>
          <w:lang w:val="ru-RU"/>
        </w:rPr>
        <w:t>КОЗЫРЕВ</w:t>
      </w:r>
      <w:r w:rsidRPr="006B08A4">
        <w:rPr>
          <w:lang w:val="ru-RU"/>
        </w:rPr>
        <w:br/>
      </w:r>
      <w:r w:rsidRPr="006B08A4">
        <w:rPr>
          <w:color w:val="000000"/>
          <w:lang w:val="ru-RU"/>
        </w:rPr>
        <w:t>В общем, Наталья Владимировна, за порностудию вам спасибо, но нам она никак не помогла.</w:t>
      </w:r>
      <w:r w:rsidRPr="006B08A4">
        <w:rPr>
          <w:lang w:val="ru-RU"/>
        </w:rPr>
        <w:br/>
      </w:r>
      <w:r w:rsidRPr="006B08A4">
        <w:rPr>
          <w:color w:val="000000"/>
          <w:lang w:val="ru-RU"/>
        </w:rPr>
        <w:t>БОКОВ</w:t>
      </w:r>
      <w:r w:rsidRPr="006B08A4">
        <w:rPr>
          <w:lang w:val="ru-RU"/>
        </w:rPr>
        <w:br/>
      </w:r>
      <w:r w:rsidRPr="006B08A4">
        <w:rPr>
          <w:color w:val="000000"/>
          <w:lang w:val="ru-RU"/>
        </w:rPr>
        <w:t xml:space="preserve">Ну почему. Мне почти помогла в </w:t>
      </w:r>
      <w:proofErr w:type="spellStart"/>
      <w:r w:rsidRPr="006B08A4">
        <w:rPr>
          <w:color w:val="000000"/>
          <w:lang w:val="ru-RU"/>
        </w:rPr>
        <w:t>Ростов</w:t>
      </w:r>
      <w:proofErr w:type="spellEnd"/>
      <w:r w:rsidRPr="006B08A4">
        <w:rPr>
          <w:color w:val="000000"/>
          <w:lang w:val="ru-RU"/>
        </w:rPr>
        <w:t xml:space="preserve"> уехать. На меня жалобу этот </w:t>
      </w:r>
      <w:proofErr w:type="spellStart"/>
      <w:r w:rsidRPr="006B08A4">
        <w:rPr>
          <w:color w:val="000000"/>
          <w:lang w:val="ru-RU"/>
        </w:rPr>
        <w:t>шмаровоз</w:t>
      </w:r>
      <w:proofErr w:type="spellEnd"/>
      <w:r w:rsidRPr="006B08A4">
        <w:rPr>
          <w:color w:val="000000"/>
          <w:lang w:val="ru-RU"/>
        </w:rPr>
        <w:t xml:space="preserve"> подал. </w:t>
      </w:r>
      <w:proofErr w:type="spellStart"/>
      <w:r w:rsidRPr="006B08A4">
        <w:rPr>
          <w:color w:val="000000"/>
          <w:lang w:val="ru-RU"/>
        </w:rPr>
        <w:t>Шо</w:t>
      </w:r>
      <w:proofErr w:type="spellEnd"/>
      <w:r w:rsidRPr="006B08A4">
        <w:rPr>
          <w:color w:val="000000"/>
          <w:lang w:val="ru-RU"/>
        </w:rPr>
        <w:t xml:space="preserve"> я ему голову чуть не отрезал. Это раз. Доказала, </w:t>
      </w:r>
      <w:proofErr w:type="spellStart"/>
      <w:r w:rsidRPr="006B08A4">
        <w:rPr>
          <w:color w:val="000000"/>
          <w:lang w:val="ru-RU"/>
        </w:rPr>
        <w:t>шо</w:t>
      </w:r>
      <w:proofErr w:type="spellEnd"/>
      <w:r w:rsidRPr="006B08A4">
        <w:rPr>
          <w:color w:val="000000"/>
          <w:lang w:val="ru-RU"/>
        </w:rPr>
        <w:t xml:space="preserve"> у нас нету улик — это два.</w:t>
      </w:r>
      <w:r w:rsidRPr="006B08A4">
        <w:rPr>
          <w:lang w:val="ru-RU"/>
        </w:rPr>
        <w:br/>
      </w:r>
      <w:r w:rsidRPr="006B08A4">
        <w:rPr>
          <w:color w:val="000000"/>
          <w:lang w:val="ru-RU"/>
        </w:rPr>
        <w:t>Молчат, курят, начинается дождь.</w:t>
      </w:r>
      <w:r w:rsidRPr="006B08A4">
        <w:rPr>
          <w:lang w:val="ru-RU"/>
        </w:rPr>
        <w:br/>
      </w:r>
      <w:r w:rsidRPr="006B08A4">
        <w:rPr>
          <w:color w:val="000000"/>
          <w:lang w:val="ru-RU"/>
        </w:rPr>
        <w:t>КОЗЫРЕВ</w:t>
      </w:r>
      <w:r w:rsidRPr="006B08A4">
        <w:rPr>
          <w:lang w:val="ru-RU"/>
        </w:rPr>
        <w:br/>
      </w:r>
      <w:r w:rsidRPr="006B08A4">
        <w:rPr>
          <w:color w:val="000000"/>
          <w:lang w:val="ru-RU"/>
        </w:rPr>
        <w:t>Знаешь, Женя, я вообще считаю, что ты зря ко всем цепляешься. Надо как-то вместе работать. И доверять друг другу.</w:t>
      </w:r>
      <w:r w:rsidRPr="006B08A4">
        <w:rPr>
          <w:lang w:val="ru-RU"/>
        </w:rPr>
        <w:br/>
      </w:r>
      <w:r w:rsidRPr="006B08A4">
        <w:rPr>
          <w:color w:val="000000"/>
          <w:lang w:val="ru-RU"/>
        </w:rPr>
        <w:t>БОКОВ</w:t>
      </w:r>
      <w:r w:rsidRPr="006B08A4">
        <w:rPr>
          <w:lang w:val="ru-RU"/>
        </w:rPr>
        <w:br/>
      </w:r>
      <w:r w:rsidRPr="006B08A4">
        <w:rPr>
          <w:color w:val="000000"/>
          <w:lang w:val="ru-RU"/>
        </w:rPr>
        <w:lastRenderedPageBreak/>
        <w:t>Как я могу тебе доверять, если мы даже не пили вместе?</w:t>
      </w:r>
      <w:r w:rsidRPr="006B08A4">
        <w:rPr>
          <w:lang w:val="ru-RU"/>
        </w:rPr>
        <w:br/>
      </w:r>
      <w:r w:rsidRPr="006B08A4">
        <w:rPr>
          <w:color w:val="000000"/>
          <w:lang w:val="ru-RU"/>
        </w:rPr>
        <w:t>КОЗЫРЕВ</w:t>
      </w:r>
      <w:r w:rsidRPr="006B08A4">
        <w:rPr>
          <w:lang w:val="ru-RU"/>
        </w:rPr>
        <w:br/>
      </w:r>
      <w:r w:rsidRPr="006B08A4">
        <w:rPr>
          <w:color w:val="000000"/>
          <w:lang w:val="ru-RU"/>
        </w:rPr>
        <w:t>Ну если только в этом дело… У меня вообще-то день рождения сегодня. Поедем ко мне? Ну и выпьем.</w:t>
      </w:r>
      <w:r w:rsidRPr="006B08A4">
        <w:rPr>
          <w:lang w:val="ru-RU"/>
        </w:rPr>
        <w:br/>
      </w:r>
      <w:r w:rsidRPr="006B08A4">
        <w:rPr>
          <w:color w:val="000000"/>
          <w:lang w:val="ru-RU"/>
        </w:rPr>
        <w:t>ДОБРОВОЛЬСКАЯ</w:t>
      </w:r>
      <w:r w:rsidRPr="006B08A4">
        <w:rPr>
          <w:lang w:val="ru-RU"/>
        </w:rPr>
        <w:br/>
      </w:r>
      <w:r w:rsidRPr="006B08A4">
        <w:rPr>
          <w:color w:val="000000"/>
          <w:lang w:val="ru-RU"/>
        </w:rPr>
        <w:t>И у меня будет шанс на доверие?</w:t>
      </w:r>
      <w:r w:rsidRPr="006B08A4">
        <w:rPr>
          <w:lang w:val="ru-RU"/>
        </w:rPr>
        <w:br/>
      </w:r>
      <w:r w:rsidRPr="006B08A4">
        <w:rPr>
          <w:color w:val="000000"/>
          <w:lang w:val="ru-RU"/>
        </w:rPr>
        <w:t>БОКОВ</w:t>
      </w:r>
      <w:r w:rsidRPr="006B08A4">
        <w:rPr>
          <w:lang w:val="ru-RU"/>
        </w:rPr>
        <w:br/>
      </w:r>
      <w:r w:rsidRPr="006B08A4">
        <w:rPr>
          <w:color w:val="000000"/>
          <w:lang w:val="ru-RU"/>
        </w:rPr>
        <w:t>Вряд ли. Но именинник вроде всем проставляется.</w:t>
      </w:r>
      <w:r w:rsidRPr="006B08A4">
        <w:rPr>
          <w:lang w:val="ru-RU"/>
        </w:rPr>
        <w:br/>
      </w:r>
      <w:r w:rsidRPr="006B08A4">
        <w:rPr>
          <w:color w:val="000000"/>
          <w:lang w:val="ru-RU"/>
        </w:rPr>
        <w:t>КОЗЫРЕВ</w:t>
      </w:r>
      <w:r w:rsidRPr="006B08A4">
        <w:rPr>
          <w:lang w:val="ru-RU"/>
        </w:rPr>
        <w:br/>
      </w:r>
      <w:r w:rsidRPr="006B08A4">
        <w:rPr>
          <w:color w:val="000000"/>
          <w:lang w:val="ru-RU"/>
        </w:rPr>
        <w:t>Конечно, Наталья, вы приглашены, от всей души!</w:t>
      </w:r>
      <w:r w:rsidRPr="006B08A4">
        <w:rPr>
          <w:lang w:val="ru-RU"/>
        </w:rPr>
        <w:br/>
      </w:r>
      <w:r w:rsidRPr="006B08A4">
        <w:rPr>
          <w:color w:val="000000"/>
          <w:lang w:val="ru-RU"/>
        </w:rPr>
        <w:t>Козырев курит, смотрит на деревья, переходим на планы метафизического леса.</w:t>
      </w:r>
    </w:p>
    <w:p w14:paraId="683B3A2D" w14:textId="77777777" w:rsidR="005A1CE3" w:rsidRPr="006B08A4" w:rsidRDefault="005A1CE3" w:rsidP="005A1CE3">
      <w:pPr>
        <w:rPr>
          <w:lang w:val="ru-RU"/>
        </w:rPr>
      </w:pPr>
    </w:p>
    <w:p w14:paraId="4333B6ED" w14:textId="1BCE53D6" w:rsidR="005A1CE3" w:rsidRPr="006B08A4" w:rsidRDefault="005A1CE3" w:rsidP="005A1CE3">
      <w:pPr>
        <w:rPr>
          <w:lang w:val="ru-RU"/>
        </w:rPr>
      </w:pPr>
      <w:r w:rsidRPr="006B08A4">
        <w:rPr>
          <w:b/>
          <w:color w:val="000000"/>
          <w:lang w:val="ru-RU"/>
        </w:rPr>
        <w:t xml:space="preserve">1-35. НАТ. ЛЕС ВЕЧЕР 4. </w:t>
      </w:r>
      <w:r w:rsidRPr="006B08A4">
        <w:rPr>
          <w:lang w:val="ru-RU"/>
        </w:rPr>
        <w:br/>
      </w:r>
      <w:r w:rsidRPr="006B08A4">
        <w:rPr>
          <w:b/>
          <w:color w:val="000000"/>
          <w:lang w:val="ru-RU"/>
        </w:rPr>
        <w:t xml:space="preserve"> </w:t>
      </w:r>
      <w:r w:rsidR="00931AFE">
        <w:rPr>
          <w:b/>
          <w:color w:val="000000"/>
          <w:lang w:val="ru-RU"/>
        </w:rPr>
        <w:t xml:space="preserve">силуэт </w:t>
      </w:r>
      <w:r w:rsidRPr="006B08A4">
        <w:rPr>
          <w:b/>
          <w:color w:val="000000"/>
          <w:lang w:val="ru-RU"/>
        </w:rPr>
        <w:t>(00:10)</w:t>
      </w:r>
      <w:r w:rsidRPr="006B08A4">
        <w:rPr>
          <w:lang w:val="ru-RU"/>
        </w:rPr>
        <w:br/>
      </w:r>
    </w:p>
    <w:p w14:paraId="31FD6F20" w14:textId="77777777" w:rsidR="005A1CE3" w:rsidRPr="006B08A4" w:rsidRDefault="005A1CE3" w:rsidP="005A1CE3">
      <w:pPr>
        <w:rPr>
          <w:lang w:val="ru-RU"/>
        </w:rPr>
      </w:pPr>
      <w:r w:rsidRPr="006B08A4">
        <w:rPr>
          <w:color w:val="000000"/>
          <w:lang w:val="ru-RU"/>
        </w:rPr>
        <w:t>Планы метафизического леса. Атмосфера. Деревья.</w:t>
      </w:r>
    </w:p>
    <w:p w14:paraId="629CEDF9" w14:textId="77777777" w:rsidR="005A1CE3" w:rsidRPr="006B08A4" w:rsidRDefault="005A1CE3" w:rsidP="005A1CE3">
      <w:pPr>
        <w:rPr>
          <w:lang w:val="ru-RU"/>
        </w:rPr>
      </w:pPr>
    </w:p>
    <w:p w14:paraId="39625102" w14:textId="77777777" w:rsidR="005A1CE3" w:rsidRPr="006B08A4" w:rsidRDefault="005A1CE3" w:rsidP="005A1CE3">
      <w:pPr>
        <w:rPr>
          <w:lang w:val="ru-RU"/>
        </w:rPr>
      </w:pPr>
      <w:r w:rsidRPr="006B08A4">
        <w:rPr>
          <w:b/>
          <w:color w:val="000000"/>
          <w:lang w:val="ru-RU"/>
        </w:rPr>
        <w:t xml:space="preserve">1-36. ИНТ. КВАРТИРА КОЗЫРЕВА.ЭТАЖ ВЕЧЕР 4. </w:t>
      </w:r>
      <w:r w:rsidRPr="006B08A4">
        <w:rPr>
          <w:lang w:val="ru-RU"/>
        </w:rPr>
        <w:br/>
      </w:r>
      <w:r w:rsidRPr="006B08A4">
        <w:rPr>
          <w:b/>
          <w:color w:val="000000"/>
          <w:lang w:val="ru-RU"/>
        </w:rPr>
        <w:t>КОЗЫРЕВ, БОКОВ, ДОБРОВОЛЬСКАЯ (00:11)</w:t>
      </w:r>
      <w:r w:rsidRPr="006B08A4">
        <w:rPr>
          <w:lang w:val="ru-RU"/>
        </w:rPr>
        <w:br/>
      </w:r>
    </w:p>
    <w:p w14:paraId="0BCA949E" w14:textId="77777777" w:rsidR="005A1CE3" w:rsidRPr="006B08A4" w:rsidRDefault="005A1CE3" w:rsidP="005A1CE3">
      <w:pPr>
        <w:rPr>
          <w:lang w:val="ru-RU"/>
        </w:rPr>
      </w:pPr>
      <w:r w:rsidRPr="006B08A4">
        <w:rPr>
          <w:color w:val="000000"/>
          <w:lang w:val="ru-RU"/>
        </w:rPr>
        <w:t>Козырев звонит в звонок, никто не открывает.</w:t>
      </w:r>
    </w:p>
    <w:p w14:paraId="75B43189" w14:textId="77777777" w:rsidR="005A1CE3" w:rsidRPr="006B08A4" w:rsidRDefault="005A1CE3" w:rsidP="005A1CE3">
      <w:pPr>
        <w:rPr>
          <w:lang w:val="ru-RU"/>
        </w:rPr>
      </w:pPr>
    </w:p>
    <w:p w14:paraId="1CDD4131" w14:textId="77777777" w:rsidR="005A1CE3" w:rsidRPr="006B08A4" w:rsidRDefault="005A1CE3" w:rsidP="005A1CE3">
      <w:pPr>
        <w:ind w:left="3166"/>
        <w:rPr>
          <w:lang w:val="ru-RU"/>
        </w:rPr>
      </w:pPr>
      <w:r w:rsidRPr="006B08A4">
        <w:rPr>
          <w:color w:val="000000"/>
          <w:lang w:val="ru-RU"/>
        </w:rPr>
        <w:t>КОЗЫРЕВ</w:t>
      </w:r>
    </w:p>
    <w:p w14:paraId="6F1AC858" w14:textId="77777777" w:rsidR="005A1CE3" w:rsidRPr="006B08A4" w:rsidRDefault="005A1CE3" w:rsidP="005A1CE3">
      <w:pPr>
        <w:ind w:left="1441" w:right="2161"/>
        <w:rPr>
          <w:lang w:val="ru-RU"/>
        </w:rPr>
      </w:pPr>
      <w:r w:rsidRPr="006B08A4">
        <w:rPr>
          <w:color w:val="000000"/>
          <w:lang w:val="ru-RU"/>
        </w:rPr>
        <w:t>Сюрприз, наверное, готовят.</w:t>
      </w:r>
    </w:p>
    <w:p w14:paraId="7184C61C" w14:textId="77777777" w:rsidR="005A1CE3" w:rsidRPr="006B08A4" w:rsidRDefault="005A1CE3" w:rsidP="005A1CE3">
      <w:pPr>
        <w:rPr>
          <w:lang w:val="ru-RU"/>
        </w:rPr>
      </w:pPr>
    </w:p>
    <w:p w14:paraId="0DB120FA" w14:textId="77777777" w:rsidR="005A1CE3" w:rsidRPr="006B08A4" w:rsidRDefault="005A1CE3" w:rsidP="005A1CE3">
      <w:pPr>
        <w:rPr>
          <w:lang w:val="ru-RU"/>
        </w:rPr>
      </w:pPr>
      <w:r w:rsidRPr="006B08A4">
        <w:rPr>
          <w:color w:val="000000"/>
          <w:lang w:val="ru-RU"/>
        </w:rPr>
        <w:t>Звонит ещё раз. Тишина. Вынимает ключ, открывает. Темно и никого. Зажигает свет.</w:t>
      </w:r>
    </w:p>
    <w:p w14:paraId="5F4AD396" w14:textId="77777777" w:rsidR="005A1CE3" w:rsidRPr="006B08A4" w:rsidRDefault="005A1CE3" w:rsidP="005A1CE3">
      <w:pPr>
        <w:rPr>
          <w:lang w:val="ru-RU"/>
        </w:rPr>
      </w:pPr>
    </w:p>
    <w:p w14:paraId="54A4073E" w14:textId="77777777" w:rsidR="005A1CE3" w:rsidRPr="006B08A4" w:rsidRDefault="005A1CE3" w:rsidP="005A1CE3">
      <w:pPr>
        <w:ind w:left="3166"/>
        <w:rPr>
          <w:lang w:val="ru-RU"/>
        </w:rPr>
      </w:pPr>
      <w:r w:rsidRPr="006B08A4">
        <w:rPr>
          <w:color w:val="000000"/>
          <w:lang w:val="ru-RU"/>
        </w:rPr>
        <w:t>КОЗЫРЕВ</w:t>
      </w:r>
    </w:p>
    <w:p w14:paraId="33B6C8FD" w14:textId="77777777" w:rsidR="005A1CE3" w:rsidRPr="006B08A4" w:rsidRDefault="005A1CE3" w:rsidP="005A1CE3">
      <w:pPr>
        <w:ind w:left="1441" w:right="2161"/>
        <w:rPr>
          <w:lang w:val="ru-RU"/>
        </w:rPr>
      </w:pPr>
      <w:r w:rsidRPr="006B08A4">
        <w:rPr>
          <w:color w:val="000000"/>
          <w:lang w:val="ru-RU"/>
        </w:rPr>
        <w:t>Да вы проходите, тапочки — вот там, в шкафчике.</w:t>
      </w:r>
    </w:p>
    <w:p w14:paraId="0649683B" w14:textId="77777777" w:rsidR="005A1CE3" w:rsidRPr="006B08A4" w:rsidRDefault="005A1CE3" w:rsidP="005A1CE3">
      <w:pPr>
        <w:rPr>
          <w:lang w:val="ru-RU"/>
        </w:rPr>
      </w:pPr>
    </w:p>
    <w:p w14:paraId="49305C80" w14:textId="77777777" w:rsidR="005A1CE3" w:rsidRPr="006B08A4" w:rsidRDefault="005A1CE3" w:rsidP="005A1CE3">
      <w:pPr>
        <w:rPr>
          <w:lang w:val="ru-RU"/>
        </w:rPr>
      </w:pPr>
      <w:r w:rsidRPr="006B08A4">
        <w:rPr>
          <w:b/>
          <w:color w:val="000000"/>
          <w:lang w:val="ru-RU"/>
        </w:rPr>
        <w:t xml:space="preserve">1-36-А. ИНТ. КВАРТИРА КОЗЫРЕВА.КУХНЯ ВЕЧЕР 4. </w:t>
      </w:r>
      <w:r w:rsidRPr="006B08A4">
        <w:rPr>
          <w:lang w:val="ru-RU"/>
        </w:rPr>
        <w:br/>
      </w:r>
      <w:r w:rsidRPr="006B08A4">
        <w:rPr>
          <w:b/>
          <w:color w:val="000000"/>
          <w:lang w:val="ru-RU"/>
        </w:rPr>
        <w:t>КОЗЫРЕВ, БОКОВ, ДОБРОВОЛЬСКАЯ, КОЗЫРЕВА (01:40)</w:t>
      </w:r>
      <w:r w:rsidRPr="006B08A4">
        <w:rPr>
          <w:lang w:val="ru-RU"/>
        </w:rPr>
        <w:br/>
      </w:r>
    </w:p>
    <w:p w14:paraId="5F5975C3" w14:textId="77777777" w:rsidR="005A1CE3" w:rsidRPr="006B08A4" w:rsidRDefault="005A1CE3" w:rsidP="005A1CE3">
      <w:pPr>
        <w:rPr>
          <w:lang w:val="ru-RU"/>
        </w:rPr>
      </w:pPr>
      <w:r w:rsidRPr="006B08A4">
        <w:rPr>
          <w:color w:val="000000"/>
          <w:lang w:val="ru-RU"/>
        </w:rPr>
        <w:t>Заходят на кухню. На столе записка. “Уехали к маме”.</w:t>
      </w:r>
    </w:p>
    <w:p w14:paraId="06079CD3" w14:textId="77777777" w:rsidR="005A1CE3" w:rsidRPr="006B08A4" w:rsidRDefault="005A1CE3" w:rsidP="005A1CE3">
      <w:pPr>
        <w:rPr>
          <w:lang w:val="ru-RU"/>
        </w:rPr>
      </w:pPr>
    </w:p>
    <w:p w14:paraId="6D17FC1A" w14:textId="77777777" w:rsidR="005A1CE3" w:rsidRPr="006B08A4" w:rsidRDefault="005A1CE3" w:rsidP="005A1CE3">
      <w:pPr>
        <w:ind w:left="3166"/>
        <w:rPr>
          <w:lang w:val="ru-RU"/>
        </w:rPr>
      </w:pPr>
      <w:r w:rsidRPr="006B08A4">
        <w:rPr>
          <w:color w:val="000000"/>
          <w:lang w:val="ru-RU"/>
        </w:rPr>
        <w:t>КОЗЫРЕВ</w:t>
      </w:r>
    </w:p>
    <w:p w14:paraId="4C2F6D27" w14:textId="77777777" w:rsidR="005A1CE3" w:rsidRPr="006B08A4" w:rsidRDefault="005A1CE3" w:rsidP="005A1CE3">
      <w:pPr>
        <w:ind w:left="1441" w:right="2161"/>
        <w:rPr>
          <w:lang w:val="ru-RU"/>
        </w:rPr>
      </w:pPr>
      <w:r w:rsidRPr="006B08A4">
        <w:rPr>
          <w:color w:val="000000"/>
          <w:lang w:val="ru-RU"/>
        </w:rPr>
        <w:t>Да я вчера на взводе… нагрубил Лизе…</w:t>
      </w:r>
    </w:p>
    <w:p w14:paraId="527B46CF" w14:textId="77777777" w:rsidR="005A1CE3" w:rsidRPr="006B08A4" w:rsidRDefault="005A1CE3" w:rsidP="005A1CE3">
      <w:pPr>
        <w:rPr>
          <w:lang w:val="ru-RU"/>
        </w:rPr>
      </w:pPr>
    </w:p>
    <w:p w14:paraId="5E5864A4" w14:textId="77777777" w:rsidR="005A1CE3" w:rsidRPr="006B08A4" w:rsidRDefault="005A1CE3" w:rsidP="005A1CE3">
      <w:pPr>
        <w:ind w:left="3166"/>
        <w:rPr>
          <w:lang w:val="ru-RU"/>
        </w:rPr>
      </w:pPr>
      <w:r w:rsidRPr="006B08A4">
        <w:rPr>
          <w:color w:val="000000"/>
          <w:lang w:val="ru-RU"/>
        </w:rPr>
        <w:t>ДОБРОВОЛЬСКАЯ</w:t>
      </w:r>
    </w:p>
    <w:p w14:paraId="0019C192" w14:textId="77777777" w:rsidR="005A1CE3" w:rsidRPr="006B08A4" w:rsidRDefault="005A1CE3" w:rsidP="005A1CE3">
      <w:pPr>
        <w:ind w:left="1441" w:right="2161"/>
        <w:rPr>
          <w:lang w:val="ru-RU"/>
        </w:rPr>
      </w:pPr>
      <w:r w:rsidRPr="006B08A4">
        <w:rPr>
          <w:color w:val="000000"/>
          <w:lang w:val="ru-RU"/>
        </w:rPr>
        <w:t>И решили нами прикрыться сегодня? Почему вы все такие одинаковые?</w:t>
      </w:r>
    </w:p>
    <w:p w14:paraId="7723B748" w14:textId="77777777" w:rsidR="005A1CE3" w:rsidRPr="006B08A4" w:rsidRDefault="005A1CE3" w:rsidP="005A1CE3">
      <w:pPr>
        <w:rPr>
          <w:lang w:val="ru-RU"/>
        </w:rPr>
      </w:pPr>
    </w:p>
    <w:p w14:paraId="303B3CAB" w14:textId="77777777" w:rsidR="005A1CE3" w:rsidRPr="006B08A4" w:rsidRDefault="005A1CE3" w:rsidP="005A1CE3">
      <w:pPr>
        <w:ind w:left="3166"/>
        <w:rPr>
          <w:lang w:val="ru-RU"/>
        </w:rPr>
      </w:pPr>
      <w:r w:rsidRPr="006B08A4">
        <w:rPr>
          <w:color w:val="000000"/>
          <w:lang w:val="ru-RU"/>
        </w:rPr>
        <w:t>БОКОВ</w:t>
      </w:r>
    </w:p>
    <w:p w14:paraId="6B9348CE" w14:textId="77777777" w:rsidR="005A1CE3" w:rsidRPr="006B08A4" w:rsidRDefault="005A1CE3" w:rsidP="005A1CE3">
      <w:pPr>
        <w:ind w:left="1441" w:right="2161"/>
        <w:rPr>
          <w:lang w:val="ru-RU"/>
        </w:rPr>
      </w:pPr>
      <w:r w:rsidRPr="006B08A4">
        <w:rPr>
          <w:color w:val="000000"/>
          <w:lang w:val="ru-RU"/>
        </w:rPr>
        <w:t>Заебись день рождения! Поедешь к ним?</w:t>
      </w:r>
    </w:p>
    <w:p w14:paraId="0C5CFB21" w14:textId="77777777" w:rsidR="005A1CE3" w:rsidRPr="006B08A4" w:rsidRDefault="005A1CE3" w:rsidP="005A1CE3">
      <w:pPr>
        <w:rPr>
          <w:lang w:val="ru-RU"/>
        </w:rPr>
      </w:pPr>
    </w:p>
    <w:p w14:paraId="661AD0DE" w14:textId="77777777" w:rsidR="005A1CE3" w:rsidRPr="006B08A4" w:rsidRDefault="005A1CE3" w:rsidP="005A1CE3">
      <w:pPr>
        <w:ind w:left="3166"/>
        <w:rPr>
          <w:lang w:val="ru-RU"/>
        </w:rPr>
      </w:pPr>
      <w:r w:rsidRPr="006B08A4">
        <w:rPr>
          <w:color w:val="000000"/>
          <w:lang w:val="ru-RU"/>
        </w:rPr>
        <w:t>КОЗЫРЕВ</w:t>
      </w:r>
    </w:p>
    <w:p w14:paraId="2DCBB11D" w14:textId="77777777" w:rsidR="005A1CE3" w:rsidRPr="006B08A4" w:rsidRDefault="005A1CE3" w:rsidP="005A1CE3">
      <w:pPr>
        <w:ind w:left="1441" w:right="2161"/>
        <w:rPr>
          <w:lang w:val="ru-RU"/>
        </w:rPr>
      </w:pPr>
      <w:r w:rsidRPr="006B08A4">
        <w:rPr>
          <w:color w:val="000000"/>
          <w:lang w:val="ru-RU"/>
        </w:rPr>
        <w:t>Рюмки сейчас из серванта принесу. Наталья Владимировна, вы может, в холодильнике посмотрите что-нибудь к столу?</w:t>
      </w:r>
    </w:p>
    <w:p w14:paraId="7A565E8D" w14:textId="77777777" w:rsidR="005A1CE3" w:rsidRPr="006B08A4" w:rsidRDefault="005A1CE3" w:rsidP="005A1CE3">
      <w:pPr>
        <w:rPr>
          <w:lang w:val="ru-RU"/>
        </w:rPr>
      </w:pPr>
    </w:p>
    <w:p w14:paraId="5E765031" w14:textId="77777777" w:rsidR="005A1CE3" w:rsidRPr="006B08A4" w:rsidRDefault="005A1CE3" w:rsidP="005A1CE3">
      <w:pPr>
        <w:rPr>
          <w:lang w:val="ru-RU"/>
        </w:rPr>
      </w:pPr>
      <w:r w:rsidRPr="006B08A4">
        <w:rPr>
          <w:color w:val="000000"/>
          <w:lang w:val="ru-RU"/>
        </w:rPr>
        <w:t>Боков садится за стол, закуривает. Добровольская открывает холодильник и на лице её явное изумление.</w:t>
      </w:r>
    </w:p>
    <w:p w14:paraId="7BEF4323" w14:textId="77777777" w:rsidR="005A1CE3" w:rsidRPr="006B08A4" w:rsidRDefault="005A1CE3" w:rsidP="005A1CE3">
      <w:pPr>
        <w:rPr>
          <w:lang w:val="ru-RU"/>
        </w:rPr>
      </w:pPr>
    </w:p>
    <w:p w14:paraId="24EF7FAA" w14:textId="77777777" w:rsidR="005A1CE3" w:rsidRPr="006B08A4" w:rsidRDefault="005A1CE3" w:rsidP="005A1CE3">
      <w:pPr>
        <w:ind w:left="3166"/>
        <w:rPr>
          <w:lang w:val="ru-RU"/>
        </w:rPr>
      </w:pPr>
      <w:r w:rsidRPr="006B08A4">
        <w:rPr>
          <w:color w:val="000000"/>
          <w:lang w:val="ru-RU"/>
        </w:rPr>
        <w:t>ДОБРОВОЛЬСКАЯ</w:t>
      </w:r>
    </w:p>
    <w:p w14:paraId="1301709B" w14:textId="77777777" w:rsidR="005A1CE3" w:rsidRPr="006B08A4" w:rsidRDefault="005A1CE3" w:rsidP="005A1CE3">
      <w:pPr>
        <w:ind w:left="1441" w:right="2161"/>
        <w:rPr>
          <w:lang w:val="ru-RU"/>
        </w:rPr>
      </w:pPr>
      <w:r w:rsidRPr="006B08A4">
        <w:rPr>
          <w:color w:val="000000"/>
          <w:lang w:val="ru-RU"/>
        </w:rPr>
        <w:t>Даже не знаю, это можно брать?</w:t>
      </w:r>
    </w:p>
    <w:p w14:paraId="3949A79A" w14:textId="77777777" w:rsidR="005A1CE3" w:rsidRPr="006B08A4" w:rsidRDefault="005A1CE3" w:rsidP="005A1CE3">
      <w:pPr>
        <w:rPr>
          <w:lang w:val="ru-RU"/>
        </w:rPr>
      </w:pPr>
    </w:p>
    <w:p w14:paraId="59AF88C0" w14:textId="77777777" w:rsidR="005A1CE3" w:rsidRPr="006B08A4" w:rsidRDefault="005A1CE3" w:rsidP="005A1CE3">
      <w:pPr>
        <w:rPr>
          <w:lang w:val="ru-RU"/>
        </w:rPr>
      </w:pPr>
      <w:r w:rsidRPr="006B08A4">
        <w:rPr>
          <w:color w:val="000000"/>
          <w:lang w:val="ru-RU"/>
        </w:rPr>
        <w:t>Выставляет на стол селёдку под шубой, оливье, шпроты, запечённую курицу. Возвращается Козырев.</w:t>
      </w:r>
    </w:p>
    <w:p w14:paraId="3E1E045E" w14:textId="77777777" w:rsidR="005A1CE3" w:rsidRPr="006B08A4" w:rsidRDefault="005A1CE3" w:rsidP="005A1CE3">
      <w:pPr>
        <w:rPr>
          <w:lang w:val="ru-RU"/>
        </w:rPr>
      </w:pPr>
    </w:p>
    <w:p w14:paraId="209A6317" w14:textId="77777777" w:rsidR="005A1CE3" w:rsidRPr="006B08A4" w:rsidRDefault="005A1CE3" w:rsidP="005A1CE3">
      <w:pPr>
        <w:ind w:left="3166"/>
        <w:rPr>
          <w:lang w:val="ru-RU"/>
        </w:rPr>
      </w:pPr>
      <w:r w:rsidRPr="006B08A4">
        <w:rPr>
          <w:color w:val="000000"/>
          <w:lang w:val="ru-RU"/>
        </w:rPr>
        <w:t>КОЗЫРЕВ</w:t>
      </w:r>
    </w:p>
    <w:p w14:paraId="5DD83422" w14:textId="77777777" w:rsidR="005A1CE3" w:rsidRPr="006B08A4" w:rsidRDefault="005A1CE3" w:rsidP="005A1CE3">
      <w:pPr>
        <w:ind w:left="1441" w:right="2161"/>
        <w:rPr>
          <w:lang w:val="ru-RU"/>
        </w:rPr>
      </w:pPr>
      <w:r w:rsidRPr="006B08A4">
        <w:rPr>
          <w:color w:val="000000"/>
          <w:lang w:val="ru-RU"/>
        </w:rPr>
        <w:t>А “Чёрный принц” есть? Лиза всегда мне на День рождения делает.</w:t>
      </w:r>
    </w:p>
    <w:p w14:paraId="4A54E0D5" w14:textId="77777777" w:rsidR="005A1CE3" w:rsidRPr="006B08A4" w:rsidRDefault="005A1CE3" w:rsidP="005A1CE3">
      <w:pPr>
        <w:rPr>
          <w:lang w:val="ru-RU"/>
        </w:rPr>
      </w:pPr>
    </w:p>
    <w:p w14:paraId="3542151C" w14:textId="77777777" w:rsidR="005A1CE3" w:rsidRPr="006B08A4" w:rsidRDefault="005A1CE3" w:rsidP="005A1CE3">
      <w:pPr>
        <w:rPr>
          <w:lang w:val="ru-RU"/>
        </w:rPr>
      </w:pPr>
      <w:r w:rsidRPr="006B08A4">
        <w:rPr>
          <w:color w:val="000000"/>
          <w:lang w:val="ru-RU"/>
        </w:rPr>
        <w:t>Добровольская отрицательно машет головой.</w:t>
      </w:r>
    </w:p>
    <w:p w14:paraId="4330A2D2" w14:textId="77777777" w:rsidR="005A1CE3" w:rsidRPr="006B08A4" w:rsidRDefault="005A1CE3" w:rsidP="005A1CE3">
      <w:pPr>
        <w:rPr>
          <w:lang w:val="ru-RU"/>
        </w:rPr>
      </w:pPr>
    </w:p>
    <w:p w14:paraId="3BE32F5A" w14:textId="77777777" w:rsidR="005A1CE3" w:rsidRPr="006B08A4" w:rsidRDefault="005A1CE3" w:rsidP="005A1CE3">
      <w:pPr>
        <w:ind w:left="3166"/>
        <w:rPr>
          <w:lang w:val="ru-RU"/>
        </w:rPr>
      </w:pPr>
      <w:r w:rsidRPr="006B08A4">
        <w:rPr>
          <w:color w:val="000000"/>
          <w:lang w:val="ru-RU"/>
        </w:rPr>
        <w:t>КОЗЫРЕВ</w:t>
      </w:r>
    </w:p>
    <w:p w14:paraId="159C5A1A" w14:textId="77777777" w:rsidR="005A1CE3" w:rsidRPr="006B08A4" w:rsidRDefault="005A1CE3" w:rsidP="005A1CE3">
      <w:pPr>
        <w:ind w:left="1441" w:right="2161"/>
        <w:rPr>
          <w:lang w:val="ru-RU"/>
        </w:rPr>
      </w:pPr>
      <w:r w:rsidRPr="006B08A4">
        <w:rPr>
          <w:color w:val="000000"/>
          <w:lang w:val="ru-RU"/>
        </w:rPr>
        <w:t>Значит, сильно обиделась. Но она вообще отходчивая.</w:t>
      </w:r>
    </w:p>
    <w:p w14:paraId="2A395916" w14:textId="77777777" w:rsidR="005A1CE3" w:rsidRPr="006B08A4" w:rsidRDefault="005A1CE3" w:rsidP="005A1CE3">
      <w:pPr>
        <w:rPr>
          <w:lang w:val="ru-RU"/>
        </w:rPr>
      </w:pPr>
    </w:p>
    <w:p w14:paraId="751B58F6" w14:textId="77777777" w:rsidR="005A1CE3" w:rsidRPr="006B08A4" w:rsidRDefault="005A1CE3" w:rsidP="005A1CE3">
      <w:pPr>
        <w:rPr>
          <w:lang w:val="ru-RU"/>
        </w:rPr>
      </w:pPr>
      <w:r w:rsidRPr="006B08A4">
        <w:rPr>
          <w:color w:val="000000"/>
          <w:lang w:val="ru-RU"/>
        </w:rPr>
        <w:t>Разливает водку.</w:t>
      </w:r>
    </w:p>
    <w:p w14:paraId="3530C982" w14:textId="77777777" w:rsidR="005A1CE3" w:rsidRPr="006B08A4" w:rsidRDefault="005A1CE3" w:rsidP="005A1CE3">
      <w:pPr>
        <w:rPr>
          <w:lang w:val="ru-RU"/>
        </w:rPr>
      </w:pPr>
    </w:p>
    <w:p w14:paraId="2BAF48AF" w14:textId="77777777" w:rsidR="005A1CE3" w:rsidRPr="006B08A4" w:rsidRDefault="005A1CE3" w:rsidP="005A1CE3">
      <w:pPr>
        <w:ind w:left="3166"/>
        <w:rPr>
          <w:lang w:val="ru-RU"/>
        </w:rPr>
      </w:pPr>
      <w:r w:rsidRPr="006B08A4">
        <w:rPr>
          <w:color w:val="000000"/>
          <w:lang w:val="ru-RU"/>
        </w:rPr>
        <w:t>БОКОВ</w:t>
      </w:r>
    </w:p>
    <w:p w14:paraId="7E842DD9" w14:textId="77777777" w:rsidR="005A1CE3" w:rsidRPr="006B08A4" w:rsidRDefault="005A1CE3" w:rsidP="005A1CE3">
      <w:pPr>
        <w:ind w:left="1441" w:right="2161"/>
        <w:rPr>
          <w:lang w:val="ru-RU"/>
        </w:rPr>
      </w:pPr>
      <w:r w:rsidRPr="006B08A4">
        <w:rPr>
          <w:color w:val="000000"/>
          <w:lang w:val="ru-RU"/>
        </w:rPr>
        <w:t>Будь здоров!</w:t>
      </w:r>
    </w:p>
    <w:p w14:paraId="2FDFDA97" w14:textId="77777777" w:rsidR="005A1CE3" w:rsidRPr="006B08A4" w:rsidRDefault="005A1CE3" w:rsidP="005A1CE3">
      <w:pPr>
        <w:rPr>
          <w:lang w:val="ru-RU"/>
        </w:rPr>
      </w:pPr>
    </w:p>
    <w:p w14:paraId="39D196F7" w14:textId="77777777" w:rsidR="005A1CE3" w:rsidRPr="006B08A4" w:rsidRDefault="005A1CE3" w:rsidP="005A1CE3">
      <w:pPr>
        <w:rPr>
          <w:lang w:val="ru-RU"/>
        </w:rPr>
      </w:pPr>
      <w:r w:rsidRPr="006B08A4">
        <w:rPr>
          <w:color w:val="000000"/>
          <w:lang w:val="ru-RU"/>
        </w:rPr>
        <w:t>Чокаются. Выпивают.</w:t>
      </w:r>
    </w:p>
    <w:p w14:paraId="38995FD7" w14:textId="77777777" w:rsidR="005A1CE3" w:rsidRPr="006B08A4" w:rsidRDefault="005A1CE3" w:rsidP="005A1CE3">
      <w:pPr>
        <w:rPr>
          <w:lang w:val="ru-RU"/>
        </w:rPr>
      </w:pPr>
    </w:p>
    <w:p w14:paraId="6EFE9A56" w14:textId="77777777" w:rsidR="005A1CE3" w:rsidRPr="006B08A4" w:rsidRDefault="005A1CE3" w:rsidP="005A1CE3">
      <w:pPr>
        <w:ind w:left="3166"/>
        <w:rPr>
          <w:lang w:val="ru-RU"/>
        </w:rPr>
      </w:pPr>
      <w:r w:rsidRPr="006B08A4">
        <w:rPr>
          <w:color w:val="000000"/>
          <w:lang w:val="ru-RU"/>
        </w:rPr>
        <w:t>КОЗЫРЕВ</w:t>
      </w:r>
    </w:p>
    <w:p w14:paraId="3873D046" w14:textId="77777777" w:rsidR="005A1CE3" w:rsidRPr="006B08A4" w:rsidRDefault="005A1CE3" w:rsidP="005A1CE3">
      <w:pPr>
        <w:ind w:left="1441" w:right="2161"/>
        <w:rPr>
          <w:lang w:val="ru-RU"/>
        </w:rPr>
      </w:pPr>
      <w:r w:rsidRPr="006B08A4">
        <w:rPr>
          <w:color w:val="000000"/>
          <w:lang w:val="ru-RU"/>
        </w:rPr>
        <w:t>Я думаю, она из-за кометы уехала. В прошлый раз, когда Галлея приблизилась к земле - настоящее помешательство с людьми творилось.</w:t>
      </w:r>
    </w:p>
    <w:p w14:paraId="4E09F129" w14:textId="77777777" w:rsidR="005A1CE3" w:rsidRPr="006B08A4" w:rsidRDefault="005A1CE3" w:rsidP="005A1CE3">
      <w:pPr>
        <w:ind w:left="1441" w:right="2161"/>
        <w:rPr>
          <w:lang w:val="ru-RU"/>
        </w:rPr>
      </w:pPr>
      <w:r w:rsidRPr="006B08A4">
        <w:rPr>
          <w:color w:val="000000"/>
          <w:lang w:val="ru-RU"/>
        </w:rPr>
        <w:t>В 989 началась эпидемия чумы, а в 684 вообще в течение трёх месяцев были непрерывные ливни, ливни, ливни… А потом неурожай, голод, смерть.</w:t>
      </w:r>
    </w:p>
    <w:p w14:paraId="6E7582AA" w14:textId="77777777" w:rsidR="005A1CE3" w:rsidRPr="006B08A4" w:rsidRDefault="005A1CE3" w:rsidP="005A1CE3">
      <w:pPr>
        <w:rPr>
          <w:lang w:val="ru-RU"/>
        </w:rPr>
      </w:pPr>
    </w:p>
    <w:p w14:paraId="2D22AC9E" w14:textId="77777777" w:rsidR="005A1CE3" w:rsidRPr="006B08A4" w:rsidRDefault="005A1CE3" w:rsidP="005A1CE3">
      <w:pPr>
        <w:rPr>
          <w:lang w:val="ru-RU"/>
        </w:rPr>
      </w:pPr>
    </w:p>
    <w:p w14:paraId="264502CA" w14:textId="77777777" w:rsidR="005A1CE3" w:rsidRPr="006B08A4" w:rsidRDefault="005A1CE3" w:rsidP="005A1CE3">
      <w:pPr>
        <w:rPr>
          <w:lang w:val="ru-RU"/>
        </w:rPr>
      </w:pPr>
    </w:p>
    <w:p w14:paraId="4088CD9C" w14:textId="77777777" w:rsidR="005A1CE3" w:rsidRPr="006B08A4" w:rsidRDefault="005A1CE3" w:rsidP="005A1CE3">
      <w:pPr>
        <w:ind w:left="3166"/>
        <w:rPr>
          <w:lang w:val="ru-RU"/>
        </w:rPr>
      </w:pPr>
      <w:r w:rsidRPr="006B08A4">
        <w:rPr>
          <w:color w:val="000000"/>
          <w:lang w:val="ru-RU"/>
        </w:rPr>
        <w:t>ДОБРОВОЛЬСКАЯ</w:t>
      </w:r>
    </w:p>
    <w:p w14:paraId="5B44A56C" w14:textId="77777777" w:rsidR="005A1CE3" w:rsidRPr="006B08A4" w:rsidRDefault="005A1CE3" w:rsidP="005A1CE3">
      <w:pPr>
        <w:ind w:left="1441" w:right="2161"/>
        <w:rPr>
          <w:lang w:val="ru-RU"/>
        </w:rPr>
      </w:pPr>
      <w:r w:rsidRPr="006B08A4">
        <w:rPr>
          <w:color w:val="000000"/>
          <w:lang w:val="ru-RU"/>
        </w:rPr>
        <w:t>Какой весёлый у вас день рождения, Валерий!</w:t>
      </w:r>
    </w:p>
    <w:p w14:paraId="738B1292" w14:textId="77777777" w:rsidR="005A1CE3" w:rsidRPr="006B08A4" w:rsidRDefault="005A1CE3" w:rsidP="005A1CE3">
      <w:pPr>
        <w:rPr>
          <w:lang w:val="ru-RU"/>
        </w:rPr>
      </w:pPr>
    </w:p>
    <w:p w14:paraId="39547249" w14:textId="77777777" w:rsidR="005A1CE3" w:rsidRPr="006B08A4" w:rsidRDefault="005A1CE3" w:rsidP="005A1CE3">
      <w:pPr>
        <w:rPr>
          <w:lang w:val="ru-RU"/>
        </w:rPr>
      </w:pPr>
      <w:r w:rsidRPr="006B08A4">
        <w:rPr>
          <w:color w:val="000000"/>
          <w:lang w:val="ru-RU"/>
        </w:rPr>
        <w:t>Козырев как будто смутился.</w:t>
      </w:r>
    </w:p>
    <w:p w14:paraId="77B12F1C" w14:textId="77777777" w:rsidR="005A1CE3" w:rsidRPr="006B08A4" w:rsidRDefault="005A1CE3" w:rsidP="005A1CE3">
      <w:pPr>
        <w:rPr>
          <w:lang w:val="ru-RU"/>
        </w:rPr>
      </w:pPr>
    </w:p>
    <w:p w14:paraId="63694825" w14:textId="77777777" w:rsidR="005A1CE3" w:rsidRPr="006B08A4" w:rsidRDefault="005A1CE3" w:rsidP="005A1CE3">
      <w:pPr>
        <w:ind w:left="3166"/>
        <w:rPr>
          <w:lang w:val="ru-RU"/>
        </w:rPr>
      </w:pPr>
      <w:r w:rsidRPr="006B08A4">
        <w:rPr>
          <w:color w:val="000000"/>
          <w:lang w:val="ru-RU"/>
        </w:rPr>
        <w:t>КОЗЫРЕВ</w:t>
      </w:r>
    </w:p>
    <w:p w14:paraId="5901A0C3" w14:textId="77777777" w:rsidR="005A1CE3" w:rsidRPr="006B08A4" w:rsidRDefault="005A1CE3" w:rsidP="005A1CE3">
      <w:pPr>
        <w:ind w:left="1441" w:right="2161"/>
        <w:rPr>
          <w:lang w:val="ru-RU"/>
        </w:rPr>
      </w:pPr>
      <w:r w:rsidRPr="006B08A4">
        <w:rPr>
          <w:color w:val="000000"/>
          <w:lang w:val="ru-RU"/>
        </w:rPr>
        <w:t>Мне правда очень интересно, это же удивительно! Каждые 70 лет комета - и ровно в этот период начинается чистый ад!</w:t>
      </w:r>
    </w:p>
    <w:p w14:paraId="2E813334" w14:textId="77777777" w:rsidR="005A1CE3" w:rsidRPr="006B08A4" w:rsidRDefault="005A1CE3" w:rsidP="005A1CE3">
      <w:pPr>
        <w:rPr>
          <w:lang w:val="ru-RU"/>
        </w:rPr>
      </w:pPr>
    </w:p>
    <w:p w14:paraId="2D962DFB" w14:textId="77777777" w:rsidR="005A1CE3" w:rsidRPr="006B08A4" w:rsidRDefault="005A1CE3" w:rsidP="005A1CE3">
      <w:pPr>
        <w:rPr>
          <w:lang w:val="ru-RU"/>
        </w:rPr>
      </w:pPr>
      <w:r w:rsidRPr="006B08A4">
        <w:rPr>
          <w:color w:val="000000"/>
          <w:lang w:val="ru-RU"/>
        </w:rPr>
        <w:t>Боков снова наливает.</w:t>
      </w:r>
    </w:p>
    <w:p w14:paraId="756EB2B9" w14:textId="77777777" w:rsidR="005A1CE3" w:rsidRPr="006B08A4" w:rsidRDefault="005A1CE3" w:rsidP="005A1CE3">
      <w:pPr>
        <w:rPr>
          <w:lang w:val="ru-RU"/>
        </w:rPr>
      </w:pPr>
    </w:p>
    <w:p w14:paraId="32CB5A6B" w14:textId="77777777" w:rsidR="005A1CE3" w:rsidRPr="006B08A4" w:rsidRDefault="005A1CE3" w:rsidP="005A1CE3">
      <w:pPr>
        <w:ind w:left="3166"/>
        <w:rPr>
          <w:lang w:val="ru-RU"/>
        </w:rPr>
      </w:pPr>
      <w:r w:rsidRPr="006B08A4">
        <w:rPr>
          <w:color w:val="000000"/>
          <w:lang w:val="ru-RU"/>
        </w:rPr>
        <w:lastRenderedPageBreak/>
        <w:t>БОКОВ</w:t>
      </w:r>
    </w:p>
    <w:p w14:paraId="3E589469" w14:textId="77777777" w:rsidR="005A1CE3" w:rsidRPr="006B08A4" w:rsidRDefault="005A1CE3" w:rsidP="005A1CE3">
      <w:pPr>
        <w:ind w:left="1441" w:right="2161"/>
        <w:rPr>
          <w:lang w:val="ru-RU"/>
        </w:rPr>
      </w:pPr>
      <w:r w:rsidRPr="006B08A4">
        <w:rPr>
          <w:color w:val="000000"/>
          <w:lang w:val="ru-RU"/>
        </w:rPr>
        <w:t>Сейчас развеселимся. Музыка у тебя есть?</w:t>
      </w:r>
    </w:p>
    <w:p w14:paraId="67425C4E" w14:textId="77777777" w:rsidR="005A1CE3" w:rsidRPr="006B08A4" w:rsidRDefault="005A1CE3" w:rsidP="005A1CE3">
      <w:pPr>
        <w:rPr>
          <w:lang w:val="ru-RU"/>
        </w:rPr>
      </w:pPr>
    </w:p>
    <w:p w14:paraId="77DC0635" w14:textId="77777777" w:rsidR="005A1CE3" w:rsidRPr="006B08A4" w:rsidRDefault="005A1CE3" w:rsidP="005A1CE3">
      <w:pPr>
        <w:rPr>
          <w:lang w:val="ru-RU"/>
        </w:rPr>
      </w:pPr>
      <w:r w:rsidRPr="006B08A4">
        <w:rPr>
          <w:color w:val="000000"/>
          <w:lang w:val="ru-RU"/>
        </w:rPr>
        <w:t>Наливает. Козырев включает музыку.</w:t>
      </w:r>
    </w:p>
    <w:p w14:paraId="4EE71258" w14:textId="77777777" w:rsidR="005A1CE3" w:rsidRPr="006B08A4" w:rsidRDefault="005A1CE3" w:rsidP="005A1CE3">
      <w:pPr>
        <w:rPr>
          <w:lang w:val="ru-RU"/>
        </w:rPr>
      </w:pPr>
    </w:p>
    <w:p w14:paraId="11B793D0" w14:textId="77777777" w:rsidR="005A1CE3" w:rsidRPr="006B08A4" w:rsidRDefault="005A1CE3" w:rsidP="005A1CE3">
      <w:pPr>
        <w:ind w:left="3166"/>
        <w:rPr>
          <w:lang w:val="ru-RU"/>
        </w:rPr>
      </w:pPr>
      <w:r w:rsidRPr="006B08A4">
        <w:rPr>
          <w:color w:val="000000"/>
          <w:lang w:val="ru-RU"/>
        </w:rPr>
        <w:t>БОКОВ</w:t>
      </w:r>
    </w:p>
    <w:p w14:paraId="4AAE3DDF" w14:textId="77777777" w:rsidR="005A1CE3" w:rsidRPr="006B08A4" w:rsidRDefault="005A1CE3" w:rsidP="005A1CE3">
      <w:pPr>
        <w:ind w:left="1441" w:right="2161"/>
        <w:rPr>
          <w:lang w:val="ru-RU"/>
        </w:rPr>
      </w:pPr>
      <w:r w:rsidRPr="006B08A4">
        <w:rPr>
          <w:color w:val="000000"/>
          <w:lang w:val="ru-RU"/>
        </w:rPr>
        <w:t>За прекрасных дам!!!На брудершафт с именинником!!! Ура!!Ура!! Ура!!!</w:t>
      </w:r>
    </w:p>
    <w:p w14:paraId="19886D67" w14:textId="77777777" w:rsidR="005A1CE3" w:rsidRPr="006B08A4" w:rsidRDefault="005A1CE3" w:rsidP="005A1CE3">
      <w:pPr>
        <w:rPr>
          <w:lang w:val="ru-RU"/>
        </w:rPr>
      </w:pPr>
    </w:p>
    <w:p w14:paraId="21D9D6A5" w14:textId="77777777" w:rsidR="005A1CE3" w:rsidRPr="006B08A4" w:rsidRDefault="005A1CE3" w:rsidP="005A1CE3">
      <w:pPr>
        <w:rPr>
          <w:lang w:val="ru-RU"/>
        </w:rPr>
      </w:pPr>
      <w:r w:rsidRPr="006B08A4">
        <w:rPr>
          <w:color w:val="000000"/>
          <w:lang w:val="ru-RU"/>
        </w:rPr>
        <w:t>Чокаются, выпивают, Козырев в шутку целуется с Добровольской. В этот момент музыка вдруг обрывается. На пороге кухни стоит Козырева. Нарядная. В платье с декольте. С “Чёрным принцем” на блюде.</w:t>
      </w:r>
    </w:p>
    <w:p w14:paraId="3D0C43B2" w14:textId="77777777" w:rsidR="005A1CE3" w:rsidRPr="006B08A4" w:rsidRDefault="005A1CE3" w:rsidP="005A1CE3">
      <w:pPr>
        <w:rPr>
          <w:lang w:val="ru-RU"/>
        </w:rPr>
      </w:pPr>
    </w:p>
    <w:p w14:paraId="1A8DCFA5" w14:textId="77777777" w:rsidR="005A1CE3" w:rsidRPr="006B08A4" w:rsidRDefault="005A1CE3" w:rsidP="005A1CE3">
      <w:pPr>
        <w:ind w:left="3166"/>
        <w:rPr>
          <w:lang w:val="ru-RU"/>
        </w:rPr>
      </w:pPr>
      <w:r w:rsidRPr="006B08A4">
        <w:rPr>
          <w:color w:val="000000"/>
          <w:lang w:val="ru-RU"/>
        </w:rPr>
        <w:t>КОЗЫРЕВ</w:t>
      </w:r>
    </w:p>
    <w:p w14:paraId="4D63A776" w14:textId="77777777" w:rsidR="005A1CE3" w:rsidRPr="006B08A4" w:rsidRDefault="005A1CE3" w:rsidP="005A1CE3">
      <w:pPr>
        <w:ind w:left="2303"/>
        <w:rPr>
          <w:lang w:val="ru-RU"/>
        </w:rPr>
      </w:pPr>
      <w:r w:rsidRPr="006B08A4">
        <w:rPr>
          <w:color w:val="000000"/>
          <w:lang w:val="ru-RU"/>
        </w:rPr>
        <w:t>(неловко оправдываясь)</w:t>
      </w:r>
    </w:p>
    <w:p w14:paraId="031C2E64" w14:textId="77777777" w:rsidR="005A1CE3" w:rsidRPr="006B08A4" w:rsidRDefault="005A1CE3" w:rsidP="005A1CE3">
      <w:pPr>
        <w:ind w:left="1441" w:right="2161"/>
        <w:rPr>
          <w:lang w:val="ru-RU"/>
        </w:rPr>
      </w:pPr>
      <w:r w:rsidRPr="006B08A4">
        <w:rPr>
          <w:color w:val="000000"/>
          <w:lang w:val="ru-RU"/>
        </w:rPr>
        <w:t>Да это просто, в шутку.</w:t>
      </w:r>
    </w:p>
    <w:p w14:paraId="6B2C619B" w14:textId="77777777" w:rsidR="005A1CE3" w:rsidRPr="006B08A4" w:rsidRDefault="005A1CE3" w:rsidP="005A1CE3">
      <w:pPr>
        <w:rPr>
          <w:lang w:val="ru-RU"/>
        </w:rPr>
      </w:pPr>
    </w:p>
    <w:p w14:paraId="20A968C1" w14:textId="595C1E60" w:rsidR="005A1CE3" w:rsidRPr="006B08A4" w:rsidRDefault="005A1CE3" w:rsidP="005A1CE3">
      <w:pPr>
        <w:rPr>
          <w:lang w:val="ru-RU"/>
        </w:rPr>
      </w:pPr>
      <w:r w:rsidRPr="006B08A4">
        <w:rPr>
          <w:b/>
          <w:color w:val="000000"/>
          <w:lang w:val="ru-RU"/>
        </w:rPr>
        <w:t xml:space="preserve">1-37. НАТ. ЛЕС.ЧАЩА УТРО 5. </w:t>
      </w:r>
      <w:r w:rsidRPr="006B08A4">
        <w:rPr>
          <w:lang w:val="ru-RU"/>
        </w:rPr>
        <w:br/>
      </w:r>
      <w:r w:rsidRPr="006B08A4">
        <w:rPr>
          <w:b/>
          <w:color w:val="000000"/>
          <w:lang w:val="ru-RU"/>
        </w:rPr>
        <w:t xml:space="preserve"> </w:t>
      </w:r>
      <w:r w:rsidR="00E63645">
        <w:rPr>
          <w:b/>
          <w:color w:val="000000"/>
          <w:lang w:val="ru-RU"/>
        </w:rPr>
        <w:t>тело Андрея Гурченко, женщина з/к</w:t>
      </w:r>
      <w:r w:rsidRPr="006B08A4">
        <w:rPr>
          <w:b/>
          <w:color w:val="000000"/>
          <w:lang w:val="ru-RU"/>
        </w:rPr>
        <w:t>(00:09)</w:t>
      </w:r>
      <w:r w:rsidRPr="006B08A4">
        <w:rPr>
          <w:lang w:val="ru-RU"/>
        </w:rPr>
        <w:br/>
      </w:r>
    </w:p>
    <w:p w14:paraId="1E247ED2" w14:textId="77777777" w:rsidR="005A1CE3" w:rsidRDefault="005A1CE3" w:rsidP="005A1CE3">
      <w:r w:rsidRPr="006B08A4">
        <w:rPr>
          <w:color w:val="000000"/>
          <w:lang w:val="ru-RU"/>
        </w:rPr>
        <w:t xml:space="preserve">Истошный женский крик. Посреди лесной поляны - тело мальчика (АНДРЕЙ ГУРЧЕНКО, 13 лет) без головы. </w:t>
      </w:r>
      <w:proofErr w:type="spellStart"/>
      <w:r>
        <w:rPr>
          <w:color w:val="000000"/>
        </w:rPr>
        <w:t>Много</w:t>
      </w:r>
      <w:proofErr w:type="spellEnd"/>
      <w:r>
        <w:rPr>
          <w:color w:val="000000"/>
        </w:rPr>
        <w:t xml:space="preserve"> </w:t>
      </w:r>
      <w:proofErr w:type="spellStart"/>
      <w:r>
        <w:rPr>
          <w:color w:val="000000"/>
        </w:rPr>
        <w:t>крови</w:t>
      </w:r>
      <w:proofErr w:type="spellEnd"/>
      <w:r>
        <w:rPr>
          <w:color w:val="000000"/>
        </w:rPr>
        <w:t>.</w:t>
      </w:r>
    </w:p>
    <w:p w14:paraId="0A39AF60" w14:textId="307F265F" w:rsidR="000309CF" w:rsidRDefault="000309CF" w:rsidP="006C019C">
      <w:pPr>
        <w:pStyle w:val="a7"/>
      </w:pPr>
    </w:p>
    <w:sectPr w:rsidR="000309CF" w:rsidSect="004D7E93">
      <w:footerReference w:type="default" r:id="rId10"/>
      <w:pgSz w:w="11900" w:h="16840"/>
      <w:pgMar w:top="1134" w:right="850" w:bottom="1134" w:left="1701" w:header="283"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68D293" w14:textId="77777777" w:rsidR="007B5CA4" w:rsidRDefault="007B5CA4" w:rsidP="0031048D">
      <w:r>
        <w:separator/>
      </w:r>
    </w:p>
    <w:p w14:paraId="516340D2" w14:textId="77777777" w:rsidR="007B5CA4" w:rsidRDefault="007B5CA4"/>
    <w:p w14:paraId="67BA9606" w14:textId="77777777" w:rsidR="007B5CA4" w:rsidRDefault="007B5CA4"/>
  </w:endnote>
  <w:endnote w:type="continuationSeparator" w:id="0">
    <w:p w14:paraId="1720281A" w14:textId="77777777" w:rsidR="007B5CA4" w:rsidRDefault="007B5CA4" w:rsidP="0031048D">
      <w:r>
        <w:continuationSeparator/>
      </w:r>
    </w:p>
    <w:p w14:paraId="47AF28DD" w14:textId="77777777" w:rsidR="007B5CA4" w:rsidRDefault="007B5CA4"/>
    <w:p w14:paraId="25BF81B3" w14:textId="77777777" w:rsidR="007B5CA4" w:rsidRDefault="007B5C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CC"/>
    <w:family w:val="swiss"/>
    <w:pitch w:val="variable"/>
    <w:sig w:usb0="E0002EFF" w:usb1="C000785B" w:usb2="00000009" w:usb3="00000000" w:csb0="000001FF" w:csb1="00000000"/>
  </w:font>
  <w:font w:name="Sylfaen">
    <w:panose1 w:val="010A0502050306030303"/>
    <w:charset w:val="CC"/>
    <w:family w:val="roman"/>
    <w:pitch w:val="variable"/>
    <w:sig w:usb0="040006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b"/>
      </w:rPr>
      <w:id w:val="-403846161"/>
      <w:docPartObj>
        <w:docPartGallery w:val="Page Numbers (Bottom of Page)"/>
        <w:docPartUnique/>
      </w:docPartObj>
    </w:sdtPr>
    <w:sdtEndPr>
      <w:rPr>
        <w:rStyle w:val="ab"/>
      </w:rPr>
    </w:sdtEndPr>
    <w:sdtContent>
      <w:p w14:paraId="1AEE9AB0" w14:textId="77777777" w:rsidR="00DD384E" w:rsidRDefault="00DD384E" w:rsidP="00ED7C7B">
        <w:pPr>
          <w:framePr w:wrap="none" w:vAnchor="text" w:hAnchor="margin" w:xAlign="right" w:y="1"/>
          <w:rPr>
            <w:rStyle w:val="ab"/>
          </w:rPr>
        </w:pPr>
        <w:r>
          <w:rPr>
            <w:rStyle w:val="ab"/>
          </w:rPr>
          <w:fldChar w:fldCharType="begin"/>
        </w:r>
        <w:r>
          <w:rPr>
            <w:rStyle w:val="ab"/>
          </w:rPr>
          <w:instrText xml:space="preserve"> PAGE </w:instrText>
        </w:r>
        <w:r>
          <w:rPr>
            <w:rStyle w:val="ab"/>
          </w:rPr>
          <w:fldChar w:fldCharType="separate"/>
        </w:r>
        <w:r>
          <w:rPr>
            <w:rStyle w:val="ab"/>
            <w:noProof/>
          </w:rPr>
          <w:t>26</w:t>
        </w:r>
        <w:r>
          <w:rPr>
            <w:rStyle w:val="ab"/>
          </w:rPr>
          <w:fldChar w:fldCharType="end"/>
        </w:r>
      </w:p>
    </w:sdtContent>
  </w:sdt>
  <w:p w14:paraId="4EB10B2F" w14:textId="77777777" w:rsidR="00DD384E" w:rsidRDefault="00DD384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B1BE6" w14:textId="7F3AD21F" w:rsidR="00DD384E" w:rsidRPr="0044356A" w:rsidRDefault="00DD384E">
    <w:pPr>
      <w:pStyle w:val="afe"/>
      <w:jc w:val="right"/>
      <w:rPr>
        <w:color w:val="3B3838" w:themeColor="background2" w:themeShade="40"/>
        <w:lang w:val="ru-RU"/>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67171" w:themeColor="background2" w:themeShade="80"/>
      </w:rPr>
      <w:id w:val="-1828665235"/>
      <w:docPartObj>
        <w:docPartGallery w:val="Page Numbers (Bottom of Page)"/>
        <w:docPartUnique/>
      </w:docPartObj>
    </w:sdtPr>
    <w:sdtEndPr/>
    <w:sdtContent>
      <w:p w14:paraId="2C1CA8C5" w14:textId="297F6288" w:rsidR="00DD384E" w:rsidRPr="004F54F6" w:rsidRDefault="00DD384E">
        <w:pPr>
          <w:pStyle w:val="afe"/>
          <w:jc w:val="right"/>
          <w:rPr>
            <w:color w:val="767171" w:themeColor="background2" w:themeShade="80"/>
          </w:rPr>
        </w:pPr>
        <w:r w:rsidRPr="0044356A">
          <w:rPr>
            <w:color w:val="3B3838" w:themeColor="background2" w:themeShade="40"/>
          </w:rPr>
          <w:fldChar w:fldCharType="begin"/>
        </w:r>
        <w:r w:rsidRPr="0044356A">
          <w:rPr>
            <w:color w:val="3B3838" w:themeColor="background2" w:themeShade="40"/>
          </w:rPr>
          <w:instrText>PAGE   \* MERGEFORMAT</w:instrText>
        </w:r>
        <w:r w:rsidRPr="0044356A">
          <w:rPr>
            <w:color w:val="3B3838" w:themeColor="background2" w:themeShade="40"/>
          </w:rPr>
          <w:fldChar w:fldCharType="separate"/>
        </w:r>
        <w:r w:rsidRPr="0044356A">
          <w:rPr>
            <w:color w:val="3B3838" w:themeColor="background2" w:themeShade="40"/>
            <w:lang w:val="ru-RU"/>
          </w:rPr>
          <w:t>2</w:t>
        </w:r>
        <w:r w:rsidRPr="0044356A">
          <w:rPr>
            <w:color w:val="3B3838" w:themeColor="background2" w:themeShade="4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E5AB7" w14:textId="77777777" w:rsidR="007B5CA4" w:rsidRDefault="007B5CA4" w:rsidP="0031048D">
      <w:r>
        <w:separator/>
      </w:r>
    </w:p>
    <w:p w14:paraId="6F5AF5D8" w14:textId="77777777" w:rsidR="007B5CA4" w:rsidRDefault="007B5CA4"/>
    <w:p w14:paraId="0F9657BB" w14:textId="77777777" w:rsidR="007B5CA4" w:rsidRDefault="007B5CA4"/>
  </w:footnote>
  <w:footnote w:type="continuationSeparator" w:id="0">
    <w:p w14:paraId="2BB6AE62" w14:textId="77777777" w:rsidR="007B5CA4" w:rsidRDefault="007B5CA4" w:rsidP="0031048D">
      <w:r>
        <w:continuationSeparator/>
      </w:r>
    </w:p>
    <w:p w14:paraId="1A4CAE5C" w14:textId="77777777" w:rsidR="007B5CA4" w:rsidRDefault="007B5CA4"/>
    <w:p w14:paraId="0AC9C136" w14:textId="77777777" w:rsidR="007B5CA4" w:rsidRDefault="007B5CA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42487"/>
    <w:multiLevelType w:val="hybridMultilevel"/>
    <w:tmpl w:val="F0383D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CFA1722"/>
    <w:multiLevelType w:val="hybridMultilevel"/>
    <w:tmpl w:val="65E0D11E"/>
    <w:lvl w:ilvl="0" w:tplc="43F6C076">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8C13084"/>
    <w:multiLevelType w:val="hybridMultilevel"/>
    <w:tmpl w:val="749855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08929A3"/>
    <w:multiLevelType w:val="hybridMultilevel"/>
    <w:tmpl w:val="749855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67237BCB"/>
    <w:multiLevelType w:val="hybridMultilevel"/>
    <w:tmpl w:val="749855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AF62B1A"/>
    <w:multiLevelType w:val="hybridMultilevel"/>
    <w:tmpl w:val="9A2AB8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7D644A83"/>
    <w:multiLevelType w:val="hybridMultilevel"/>
    <w:tmpl w:val="749855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6776204">
    <w:abstractNumId w:val="6"/>
  </w:num>
  <w:num w:numId="2" w16cid:durableId="799878076">
    <w:abstractNumId w:val="0"/>
  </w:num>
  <w:num w:numId="3" w16cid:durableId="1686132527">
    <w:abstractNumId w:val="2"/>
  </w:num>
  <w:num w:numId="4" w16cid:durableId="1767843542">
    <w:abstractNumId w:val="3"/>
  </w:num>
  <w:num w:numId="5" w16cid:durableId="588005268">
    <w:abstractNumId w:val="1"/>
  </w:num>
  <w:num w:numId="6" w16cid:durableId="468210230">
    <w:abstractNumId w:val="5"/>
  </w:num>
  <w:num w:numId="7" w16cid:durableId="1092819153">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LockTheme/>
  <w:styleLockQFSet/>
  <w:defaultTabStop w:val="99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D5F"/>
    <w:rsid w:val="000004E3"/>
    <w:rsid w:val="00000984"/>
    <w:rsid w:val="000018A7"/>
    <w:rsid w:val="00001C6D"/>
    <w:rsid w:val="00004FC6"/>
    <w:rsid w:val="00006A34"/>
    <w:rsid w:val="000118D7"/>
    <w:rsid w:val="00012213"/>
    <w:rsid w:val="00016F9A"/>
    <w:rsid w:val="00017A87"/>
    <w:rsid w:val="000203ED"/>
    <w:rsid w:val="00020F04"/>
    <w:rsid w:val="0002298D"/>
    <w:rsid w:val="00026809"/>
    <w:rsid w:val="000309CF"/>
    <w:rsid w:val="00040EDE"/>
    <w:rsid w:val="00043D8A"/>
    <w:rsid w:val="000529C4"/>
    <w:rsid w:val="00056F08"/>
    <w:rsid w:val="00057B13"/>
    <w:rsid w:val="00060687"/>
    <w:rsid w:val="0006293F"/>
    <w:rsid w:val="000651A5"/>
    <w:rsid w:val="00065679"/>
    <w:rsid w:val="000725FB"/>
    <w:rsid w:val="000727DC"/>
    <w:rsid w:val="00080A2B"/>
    <w:rsid w:val="00086DD3"/>
    <w:rsid w:val="000873E8"/>
    <w:rsid w:val="00087CEC"/>
    <w:rsid w:val="00094E2A"/>
    <w:rsid w:val="000A4D88"/>
    <w:rsid w:val="000B4FA1"/>
    <w:rsid w:val="000B751C"/>
    <w:rsid w:val="000C0D6A"/>
    <w:rsid w:val="000C265B"/>
    <w:rsid w:val="000C2A12"/>
    <w:rsid w:val="000C2DAB"/>
    <w:rsid w:val="000C3C1D"/>
    <w:rsid w:val="000D1C81"/>
    <w:rsid w:val="000D375D"/>
    <w:rsid w:val="000D4067"/>
    <w:rsid w:val="000E3B94"/>
    <w:rsid w:val="000F545B"/>
    <w:rsid w:val="000F7D8E"/>
    <w:rsid w:val="00100143"/>
    <w:rsid w:val="00103708"/>
    <w:rsid w:val="00106A19"/>
    <w:rsid w:val="00110780"/>
    <w:rsid w:val="00111990"/>
    <w:rsid w:val="00111A57"/>
    <w:rsid w:val="00112EFF"/>
    <w:rsid w:val="00113467"/>
    <w:rsid w:val="0011499B"/>
    <w:rsid w:val="00121FF4"/>
    <w:rsid w:val="00122B19"/>
    <w:rsid w:val="00126DC8"/>
    <w:rsid w:val="00127383"/>
    <w:rsid w:val="00127411"/>
    <w:rsid w:val="00131853"/>
    <w:rsid w:val="00137405"/>
    <w:rsid w:val="00154D93"/>
    <w:rsid w:val="00161565"/>
    <w:rsid w:val="00166D29"/>
    <w:rsid w:val="0016705E"/>
    <w:rsid w:val="00170356"/>
    <w:rsid w:val="0017552E"/>
    <w:rsid w:val="00183675"/>
    <w:rsid w:val="00184CF5"/>
    <w:rsid w:val="00185998"/>
    <w:rsid w:val="00187093"/>
    <w:rsid w:val="001927F5"/>
    <w:rsid w:val="00192B72"/>
    <w:rsid w:val="00197644"/>
    <w:rsid w:val="001A0A4A"/>
    <w:rsid w:val="001A3248"/>
    <w:rsid w:val="001A344F"/>
    <w:rsid w:val="001A52AC"/>
    <w:rsid w:val="001A75A1"/>
    <w:rsid w:val="001B6133"/>
    <w:rsid w:val="001B68B3"/>
    <w:rsid w:val="001C15C7"/>
    <w:rsid w:val="001C394C"/>
    <w:rsid w:val="001C44A7"/>
    <w:rsid w:val="001C5149"/>
    <w:rsid w:val="001D23ED"/>
    <w:rsid w:val="001D58F8"/>
    <w:rsid w:val="001D7C93"/>
    <w:rsid w:val="001E04E3"/>
    <w:rsid w:val="001E5C01"/>
    <w:rsid w:val="001E74A0"/>
    <w:rsid w:val="001F439C"/>
    <w:rsid w:val="001F6110"/>
    <w:rsid w:val="00201072"/>
    <w:rsid w:val="00201148"/>
    <w:rsid w:val="00201270"/>
    <w:rsid w:val="00204C62"/>
    <w:rsid w:val="00205DC9"/>
    <w:rsid w:val="00206871"/>
    <w:rsid w:val="00207323"/>
    <w:rsid w:val="0021035D"/>
    <w:rsid w:val="00211F0B"/>
    <w:rsid w:val="00212054"/>
    <w:rsid w:val="0021266F"/>
    <w:rsid w:val="00214BC4"/>
    <w:rsid w:val="00215212"/>
    <w:rsid w:val="00215677"/>
    <w:rsid w:val="00225889"/>
    <w:rsid w:val="0023490C"/>
    <w:rsid w:val="00236B8B"/>
    <w:rsid w:val="00240DDD"/>
    <w:rsid w:val="00240F4E"/>
    <w:rsid w:val="00242958"/>
    <w:rsid w:val="0025338E"/>
    <w:rsid w:val="00255D8A"/>
    <w:rsid w:val="00255E2E"/>
    <w:rsid w:val="00260205"/>
    <w:rsid w:val="00261068"/>
    <w:rsid w:val="002668A0"/>
    <w:rsid w:val="002707EA"/>
    <w:rsid w:val="002709AD"/>
    <w:rsid w:val="00273D43"/>
    <w:rsid w:val="0027576D"/>
    <w:rsid w:val="00295157"/>
    <w:rsid w:val="002959C5"/>
    <w:rsid w:val="002967CD"/>
    <w:rsid w:val="002971CF"/>
    <w:rsid w:val="002A2E6F"/>
    <w:rsid w:val="002A2ED0"/>
    <w:rsid w:val="002B0511"/>
    <w:rsid w:val="002C5180"/>
    <w:rsid w:val="002C5E84"/>
    <w:rsid w:val="002D3870"/>
    <w:rsid w:val="002D3F9C"/>
    <w:rsid w:val="002D45CF"/>
    <w:rsid w:val="002E1521"/>
    <w:rsid w:val="002E1945"/>
    <w:rsid w:val="002E356F"/>
    <w:rsid w:val="002E5A3E"/>
    <w:rsid w:val="002E606C"/>
    <w:rsid w:val="002F0D1C"/>
    <w:rsid w:val="0030055B"/>
    <w:rsid w:val="003005E2"/>
    <w:rsid w:val="00301108"/>
    <w:rsid w:val="003068F9"/>
    <w:rsid w:val="0031048D"/>
    <w:rsid w:val="003104DD"/>
    <w:rsid w:val="00311A90"/>
    <w:rsid w:val="0031308B"/>
    <w:rsid w:val="00317444"/>
    <w:rsid w:val="003207CA"/>
    <w:rsid w:val="003258F3"/>
    <w:rsid w:val="003301FB"/>
    <w:rsid w:val="00336FA7"/>
    <w:rsid w:val="00341090"/>
    <w:rsid w:val="00341E05"/>
    <w:rsid w:val="00346D25"/>
    <w:rsid w:val="00362C97"/>
    <w:rsid w:val="00362E94"/>
    <w:rsid w:val="00365B2D"/>
    <w:rsid w:val="00365F2E"/>
    <w:rsid w:val="00370990"/>
    <w:rsid w:val="00370997"/>
    <w:rsid w:val="003731D6"/>
    <w:rsid w:val="003774AE"/>
    <w:rsid w:val="00377EF1"/>
    <w:rsid w:val="00381201"/>
    <w:rsid w:val="003828DF"/>
    <w:rsid w:val="00382DEC"/>
    <w:rsid w:val="00387513"/>
    <w:rsid w:val="0039074F"/>
    <w:rsid w:val="00392C88"/>
    <w:rsid w:val="00393D73"/>
    <w:rsid w:val="00395763"/>
    <w:rsid w:val="00397605"/>
    <w:rsid w:val="003A14A8"/>
    <w:rsid w:val="003A1D21"/>
    <w:rsid w:val="003A6261"/>
    <w:rsid w:val="003B0C03"/>
    <w:rsid w:val="003B40D4"/>
    <w:rsid w:val="003C18BE"/>
    <w:rsid w:val="003C1D68"/>
    <w:rsid w:val="003C23FF"/>
    <w:rsid w:val="003C76A2"/>
    <w:rsid w:val="003D4D31"/>
    <w:rsid w:val="003D5FEC"/>
    <w:rsid w:val="003E19F7"/>
    <w:rsid w:val="003E2BD0"/>
    <w:rsid w:val="003E5547"/>
    <w:rsid w:val="003F1900"/>
    <w:rsid w:val="004031C8"/>
    <w:rsid w:val="004038AA"/>
    <w:rsid w:val="00415BA5"/>
    <w:rsid w:val="004160D8"/>
    <w:rsid w:val="00416229"/>
    <w:rsid w:val="00420037"/>
    <w:rsid w:val="00423D84"/>
    <w:rsid w:val="00424114"/>
    <w:rsid w:val="004261BC"/>
    <w:rsid w:val="00432221"/>
    <w:rsid w:val="0044356A"/>
    <w:rsid w:val="00444174"/>
    <w:rsid w:val="00446969"/>
    <w:rsid w:val="00452F51"/>
    <w:rsid w:val="00455AB0"/>
    <w:rsid w:val="004633E7"/>
    <w:rsid w:val="00466470"/>
    <w:rsid w:val="00474079"/>
    <w:rsid w:val="00475447"/>
    <w:rsid w:val="0048588D"/>
    <w:rsid w:val="00485FEE"/>
    <w:rsid w:val="00486729"/>
    <w:rsid w:val="00486B61"/>
    <w:rsid w:val="00491AE9"/>
    <w:rsid w:val="00492C8F"/>
    <w:rsid w:val="00493259"/>
    <w:rsid w:val="0049683D"/>
    <w:rsid w:val="004A04FE"/>
    <w:rsid w:val="004A3251"/>
    <w:rsid w:val="004A44B3"/>
    <w:rsid w:val="004A472C"/>
    <w:rsid w:val="004A4E2D"/>
    <w:rsid w:val="004A4E48"/>
    <w:rsid w:val="004A7965"/>
    <w:rsid w:val="004B1238"/>
    <w:rsid w:val="004B7ECE"/>
    <w:rsid w:val="004C23CD"/>
    <w:rsid w:val="004C2F0B"/>
    <w:rsid w:val="004C302F"/>
    <w:rsid w:val="004C7D1B"/>
    <w:rsid w:val="004D1182"/>
    <w:rsid w:val="004D1D54"/>
    <w:rsid w:val="004D1E91"/>
    <w:rsid w:val="004D2EE4"/>
    <w:rsid w:val="004D4FD9"/>
    <w:rsid w:val="004D6BBE"/>
    <w:rsid w:val="004D7E93"/>
    <w:rsid w:val="004E1E0F"/>
    <w:rsid w:val="004E2F2B"/>
    <w:rsid w:val="004E45EB"/>
    <w:rsid w:val="004E71BA"/>
    <w:rsid w:val="004E75BD"/>
    <w:rsid w:val="004E78B2"/>
    <w:rsid w:val="004F4C50"/>
    <w:rsid w:val="004F4C5C"/>
    <w:rsid w:val="004F54F6"/>
    <w:rsid w:val="004F7C1B"/>
    <w:rsid w:val="005001C9"/>
    <w:rsid w:val="00502DAA"/>
    <w:rsid w:val="005139BB"/>
    <w:rsid w:val="005159FF"/>
    <w:rsid w:val="00522944"/>
    <w:rsid w:val="00524406"/>
    <w:rsid w:val="00524BF5"/>
    <w:rsid w:val="005301F8"/>
    <w:rsid w:val="00546FE4"/>
    <w:rsid w:val="00550CE0"/>
    <w:rsid w:val="00550E1A"/>
    <w:rsid w:val="00552AF4"/>
    <w:rsid w:val="0055677E"/>
    <w:rsid w:val="00563DDF"/>
    <w:rsid w:val="00571CFF"/>
    <w:rsid w:val="00576748"/>
    <w:rsid w:val="0058030F"/>
    <w:rsid w:val="00580DFA"/>
    <w:rsid w:val="00582822"/>
    <w:rsid w:val="005829DF"/>
    <w:rsid w:val="005849C7"/>
    <w:rsid w:val="00584EAE"/>
    <w:rsid w:val="005879EB"/>
    <w:rsid w:val="00592F6F"/>
    <w:rsid w:val="0059338F"/>
    <w:rsid w:val="005974EE"/>
    <w:rsid w:val="005A1CE3"/>
    <w:rsid w:val="005A24A2"/>
    <w:rsid w:val="005A49FB"/>
    <w:rsid w:val="005A5628"/>
    <w:rsid w:val="005A7311"/>
    <w:rsid w:val="005B2418"/>
    <w:rsid w:val="005B275F"/>
    <w:rsid w:val="005B2956"/>
    <w:rsid w:val="005C5FFB"/>
    <w:rsid w:val="005D6AB0"/>
    <w:rsid w:val="005D6EAF"/>
    <w:rsid w:val="005D730F"/>
    <w:rsid w:val="005E0C88"/>
    <w:rsid w:val="005F2A26"/>
    <w:rsid w:val="006018E2"/>
    <w:rsid w:val="006034A7"/>
    <w:rsid w:val="00606669"/>
    <w:rsid w:val="006208B1"/>
    <w:rsid w:val="00624F65"/>
    <w:rsid w:val="006316FA"/>
    <w:rsid w:val="006401A3"/>
    <w:rsid w:val="00642A97"/>
    <w:rsid w:val="00642F2D"/>
    <w:rsid w:val="00644914"/>
    <w:rsid w:val="006508EF"/>
    <w:rsid w:val="006554AF"/>
    <w:rsid w:val="0065578B"/>
    <w:rsid w:val="00660309"/>
    <w:rsid w:val="006631B7"/>
    <w:rsid w:val="00664FFB"/>
    <w:rsid w:val="00666AD2"/>
    <w:rsid w:val="0068019B"/>
    <w:rsid w:val="00681445"/>
    <w:rsid w:val="0068533D"/>
    <w:rsid w:val="00686033"/>
    <w:rsid w:val="006869BC"/>
    <w:rsid w:val="00686CEF"/>
    <w:rsid w:val="00690796"/>
    <w:rsid w:val="006939BC"/>
    <w:rsid w:val="006A00D5"/>
    <w:rsid w:val="006A07BF"/>
    <w:rsid w:val="006A133B"/>
    <w:rsid w:val="006A2EC1"/>
    <w:rsid w:val="006A370E"/>
    <w:rsid w:val="006B08A4"/>
    <w:rsid w:val="006B40CF"/>
    <w:rsid w:val="006B60E0"/>
    <w:rsid w:val="006C019C"/>
    <w:rsid w:val="006C1C3C"/>
    <w:rsid w:val="006C1F8D"/>
    <w:rsid w:val="006C38F4"/>
    <w:rsid w:val="006C3EA8"/>
    <w:rsid w:val="006C5FB0"/>
    <w:rsid w:val="006C65D3"/>
    <w:rsid w:val="006C732B"/>
    <w:rsid w:val="006D1603"/>
    <w:rsid w:val="006D1A1D"/>
    <w:rsid w:val="006D1C71"/>
    <w:rsid w:val="006D22E0"/>
    <w:rsid w:val="006D51F7"/>
    <w:rsid w:val="006E133F"/>
    <w:rsid w:val="006E48BF"/>
    <w:rsid w:val="006E7A7F"/>
    <w:rsid w:val="006E7EE0"/>
    <w:rsid w:val="006F3DE6"/>
    <w:rsid w:val="006F473C"/>
    <w:rsid w:val="006F6414"/>
    <w:rsid w:val="006F6F63"/>
    <w:rsid w:val="007027EE"/>
    <w:rsid w:val="007077DA"/>
    <w:rsid w:val="007108A3"/>
    <w:rsid w:val="0071740A"/>
    <w:rsid w:val="007201A2"/>
    <w:rsid w:val="00730294"/>
    <w:rsid w:val="00730C02"/>
    <w:rsid w:val="00735023"/>
    <w:rsid w:val="007355B2"/>
    <w:rsid w:val="0073780B"/>
    <w:rsid w:val="00744136"/>
    <w:rsid w:val="00750FB3"/>
    <w:rsid w:val="00752F9E"/>
    <w:rsid w:val="00753396"/>
    <w:rsid w:val="00753E1E"/>
    <w:rsid w:val="007578F9"/>
    <w:rsid w:val="00757B1C"/>
    <w:rsid w:val="00761D6D"/>
    <w:rsid w:val="007746F1"/>
    <w:rsid w:val="00774911"/>
    <w:rsid w:val="00776610"/>
    <w:rsid w:val="00777BDC"/>
    <w:rsid w:val="00777DAA"/>
    <w:rsid w:val="00781B1D"/>
    <w:rsid w:val="007829FD"/>
    <w:rsid w:val="00785F3F"/>
    <w:rsid w:val="00797874"/>
    <w:rsid w:val="007A1D31"/>
    <w:rsid w:val="007A4898"/>
    <w:rsid w:val="007B0CE4"/>
    <w:rsid w:val="007B0F6C"/>
    <w:rsid w:val="007B4492"/>
    <w:rsid w:val="007B4D13"/>
    <w:rsid w:val="007B5CA4"/>
    <w:rsid w:val="007C1E45"/>
    <w:rsid w:val="007C22F7"/>
    <w:rsid w:val="007C47A6"/>
    <w:rsid w:val="007C54A4"/>
    <w:rsid w:val="007C7795"/>
    <w:rsid w:val="007C7925"/>
    <w:rsid w:val="007D61F8"/>
    <w:rsid w:val="007D64EF"/>
    <w:rsid w:val="007E1D46"/>
    <w:rsid w:val="007E43BA"/>
    <w:rsid w:val="007E446C"/>
    <w:rsid w:val="007E52CB"/>
    <w:rsid w:val="007E5FC0"/>
    <w:rsid w:val="007E70E3"/>
    <w:rsid w:val="007F1F7A"/>
    <w:rsid w:val="007F73F8"/>
    <w:rsid w:val="008058B7"/>
    <w:rsid w:val="00806DC7"/>
    <w:rsid w:val="00807EE4"/>
    <w:rsid w:val="00811190"/>
    <w:rsid w:val="00824790"/>
    <w:rsid w:val="008256A4"/>
    <w:rsid w:val="00832096"/>
    <w:rsid w:val="00843115"/>
    <w:rsid w:val="00845791"/>
    <w:rsid w:val="00847FB1"/>
    <w:rsid w:val="00851CE6"/>
    <w:rsid w:val="00853E3F"/>
    <w:rsid w:val="00854646"/>
    <w:rsid w:val="00854FCA"/>
    <w:rsid w:val="00870599"/>
    <w:rsid w:val="00870C63"/>
    <w:rsid w:val="00873B80"/>
    <w:rsid w:val="00875B8D"/>
    <w:rsid w:val="00881BFA"/>
    <w:rsid w:val="008828CF"/>
    <w:rsid w:val="008A2EAE"/>
    <w:rsid w:val="008A4380"/>
    <w:rsid w:val="008B2854"/>
    <w:rsid w:val="008B6ED9"/>
    <w:rsid w:val="008C0AF6"/>
    <w:rsid w:val="008C1749"/>
    <w:rsid w:val="008C248D"/>
    <w:rsid w:val="008C7712"/>
    <w:rsid w:val="008D200F"/>
    <w:rsid w:val="008D46DE"/>
    <w:rsid w:val="008E3AC0"/>
    <w:rsid w:val="008E48A9"/>
    <w:rsid w:val="008F26D4"/>
    <w:rsid w:val="008F4636"/>
    <w:rsid w:val="008F67EE"/>
    <w:rsid w:val="008F6D77"/>
    <w:rsid w:val="008F6EBF"/>
    <w:rsid w:val="00905ED4"/>
    <w:rsid w:val="00906A69"/>
    <w:rsid w:val="009114D2"/>
    <w:rsid w:val="009144E0"/>
    <w:rsid w:val="009162A1"/>
    <w:rsid w:val="0091773B"/>
    <w:rsid w:val="00917BB6"/>
    <w:rsid w:val="009206F2"/>
    <w:rsid w:val="00922E04"/>
    <w:rsid w:val="00924B48"/>
    <w:rsid w:val="0092707C"/>
    <w:rsid w:val="00927978"/>
    <w:rsid w:val="00931AFE"/>
    <w:rsid w:val="009346FD"/>
    <w:rsid w:val="00940159"/>
    <w:rsid w:val="0094188C"/>
    <w:rsid w:val="00944A39"/>
    <w:rsid w:val="00964052"/>
    <w:rsid w:val="009671C3"/>
    <w:rsid w:val="00971033"/>
    <w:rsid w:val="0097126E"/>
    <w:rsid w:val="00973394"/>
    <w:rsid w:val="00980D3B"/>
    <w:rsid w:val="00981EE8"/>
    <w:rsid w:val="00985128"/>
    <w:rsid w:val="0098654C"/>
    <w:rsid w:val="00987713"/>
    <w:rsid w:val="009909B1"/>
    <w:rsid w:val="00992CC1"/>
    <w:rsid w:val="009937AD"/>
    <w:rsid w:val="009A2D16"/>
    <w:rsid w:val="009B3C82"/>
    <w:rsid w:val="009B595A"/>
    <w:rsid w:val="009B634E"/>
    <w:rsid w:val="009B66B5"/>
    <w:rsid w:val="009B670E"/>
    <w:rsid w:val="009B72BD"/>
    <w:rsid w:val="009B7876"/>
    <w:rsid w:val="009C48C0"/>
    <w:rsid w:val="009D323A"/>
    <w:rsid w:val="009D4FD1"/>
    <w:rsid w:val="009D50E6"/>
    <w:rsid w:val="009E3197"/>
    <w:rsid w:val="009E37E9"/>
    <w:rsid w:val="009F2670"/>
    <w:rsid w:val="009F5B3D"/>
    <w:rsid w:val="009F64AE"/>
    <w:rsid w:val="009F6F53"/>
    <w:rsid w:val="009F78D0"/>
    <w:rsid w:val="009F7A43"/>
    <w:rsid w:val="00A00F93"/>
    <w:rsid w:val="00A04FD9"/>
    <w:rsid w:val="00A06BBE"/>
    <w:rsid w:val="00A06EB1"/>
    <w:rsid w:val="00A135BD"/>
    <w:rsid w:val="00A14EEB"/>
    <w:rsid w:val="00A16188"/>
    <w:rsid w:val="00A21996"/>
    <w:rsid w:val="00A219E6"/>
    <w:rsid w:val="00A21F48"/>
    <w:rsid w:val="00A23752"/>
    <w:rsid w:val="00A30521"/>
    <w:rsid w:val="00A318F4"/>
    <w:rsid w:val="00A32611"/>
    <w:rsid w:val="00A34B9B"/>
    <w:rsid w:val="00A36C7D"/>
    <w:rsid w:val="00A41007"/>
    <w:rsid w:val="00A419D6"/>
    <w:rsid w:val="00A4270A"/>
    <w:rsid w:val="00A43DB1"/>
    <w:rsid w:val="00A43E4F"/>
    <w:rsid w:val="00A44153"/>
    <w:rsid w:val="00A57741"/>
    <w:rsid w:val="00A6184D"/>
    <w:rsid w:val="00A64029"/>
    <w:rsid w:val="00A641F2"/>
    <w:rsid w:val="00A65B7A"/>
    <w:rsid w:val="00A73CF3"/>
    <w:rsid w:val="00A76019"/>
    <w:rsid w:val="00A8550C"/>
    <w:rsid w:val="00A87D43"/>
    <w:rsid w:val="00A90010"/>
    <w:rsid w:val="00A9149A"/>
    <w:rsid w:val="00A916D7"/>
    <w:rsid w:val="00A91BC6"/>
    <w:rsid w:val="00A93892"/>
    <w:rsid w:val="00AA45FA"/>
    <w:rsid w:val="00AB01B9"/>
    <w:rsid w:val="00AB2B36"/>
    <w:rsid w:val="00AB5A80"/>
    <w:rsid w:val="00AC2609"/>
    <w:rsid w:val="00AD0E68"/>
    <w:rsid w:val="00AD36CA"/>
    <w:rsid w:val="00AD3B10"/>
    <w:rsid w:val="00AD6C93"/>
    <w:rsid w:val="00AD71E4"/>
    <w:rsid w:val="00AD7DC0"/>
    <w:rsid w:val="00AE6E44"/>
    <w:rsid w:val="00AF723D"/>
    <w:rsid w:val="00B01F66"/>
    <w:rsid w:val="00B02A31"/>
    <w:rsid w:val="00B03C42"/>
    <w:rsid w:val="00B10315"/>
    <w:rsid w:val="00B1039B"/>
    <w:rsid w:val="00B15E50"/>
    <w:rsid w:val="00B167EB"/>
    <w:rsid w:val="00B17ADF"/>
    <w:rsid w:val="00B222E0"/>
    <w:rsid w:val="00B257FA"/>
    <w:rsid w:val="00B26B8C"/>
    <w:rsid w:val="00B328C6"/>
    <w:rsid w:val="00B330E5"/>
    <w:rsid w:val="00B3383F"/>
    <w:rsid w:val="00B41718"/>
    <w:rsid w:val="00B43279"/>
    <w:rsid w:val="00B50DCD"/>
    <w:rsid w:val="00B521AF"/>
    <w:rsid w:val="00B53212"/>
    <w:rsid w:val="00B54E79"/>
    <w:rsid w:val="00B567A5"/>
    <w:rsid w:val="00B61C5F"/>
    <w:rsid w:val="00B62178"/>
    <w:rsid w:val="00B62E35"/>
    <w:rsid w:val="00B723DD"/>
    <w:rsid w:val="00B7310C"/>
    <w:rsid w:val="00B83535"/>
    <w:rsid w:val="00B85B1A"/>
    <w:rsid w:val="00B862D7"/>
    <w:rsid w:val="00B87D88"/>
    <w:rsid w:val="00B93018"/>
    <w:rsid w:val="00BA10CD"/>
    <w:rsid w:val="00BA5ADF"/>
    <w:rsid w:val="00BA7FDD"/>
    <w:rsid w:val="00BB1EC3"/>
    <w:rsid w:val="00BB31B8"/>
    <w:rsid w:val="00BB494B"/>
    <w:rsid w:val="00BC0C61"/>
    <w:rsid w:val="00BC1BA0"/>
    <w:rsid w:val="00BC2ED0"/>
    <w:rsid w:val="00BD0A6C"/>
    <w:rsid w:val="00BD41B3"/>
    <w:rsid w:val="00BD5EE5"/>
    <w:rsid w:val="00BD7A1C"/>
    <w:rsid w:val="00BE006D"/>
    <w:rsid w:val="00BE0F2F"/>
    <w:rsid w:val="00BE2738"/>
    <w:rsid w:val="00BE34E0"/>
    <w:rsid w:val="00BE5EF0"/>
    <w:rsid w:val="00BF01C3"/>
    <w:rsid w:val="00BF1750"/>
    <w:rsid w:val="00BF2210"/>
    <w:rsid w:val="00BF2774"/>
    <w:rsid w:val="00BF35C3"/>
    <w:rsid w:val="00C004F0"/>
    <w:rsid w:val="00C0199F"/>
    <w:rsid w:val="00C11889"/>
    <w:rsid w:val="00C1191F"/>
    <w:rsid w:val="00C1342E"/>
    <w:rsid w:val="00C1751F"/>
    <w:rsid w:val="00C17BF3"/>
    <w:rsid w:val="00C21060"/>
    <w:rsid w:val="00C35A64"/>
    <w:rsid w:val="00C37214"/>
    <w:rsid w:val="00C443F2"/>
    <w:rsid w:val="00C50C09"/>
    <w:rsid w:val="00C53335"/>
    <w:rsid w:val="00C54EEC"/>
    <w:rsid w:val="00C66B2F"/>
    <w:rsid w:val="00C66E0D"/>
    <w:rsid w:val="00C66EB7"/>
    <w:rsid w:val="00C67289"/>
    <w:rsid w:val="00C72E29"/>
    <w:rsid w:val="00C75097"/>
    <w:rsid w:val="00C77DEA"/>
    <w:rsid w:val="00C84E30"/>
    <w:rsid w:val="00C8566F"/>
    <w:rsid w:val="00C8577C"/>
    <w:rsid w:val="00C92466"/>
    <w:rsid w:val="00C92C3F"/>
    <w:rsid w:val="00C94FD6"/>
    <w:rsid w:val="00C956D5"/>
    <w:rsid w:val="00CA0669"/>
    <w:rsid w:val="00CA3074"/>
    <w:rsid w:val="00CA44E1"/>
    <w:rsid w:val="00CA58B3"/>
    <w:rsid w:val="00CA7789"/>
    <w:rsid w:val="00CC1F64"/>
    <w:rsid w:val="00CC5211"/>
    <w:rsid w:val="00CD1B75"/>
    <w:rsid w:val="00CD31F1"/>
    <w:rsid w:val="00CD5247"/>
    <w:rsid w:val="00CD59F5"/>
    <w:rsid w:val="00CE4377"/>
    <w:rsid w:val="00CE43D0"/>
    <w:rsid w:val="00CE65E6"/>
    <w:rsid w:val="00CF0219"/>
    <w:rsid w:val="00CF35CE"/>
    <w:rsid w:val="00CF765C"/>
    <w:rsid w:val="00D00744"/>
    <w:rsid w:val="00D02962"/>
    <w:rsid w:val="00D05227"/>
    <w:rsid w:val="00D13739"/>
    <w:rsid w:val="00D151CF"/>
    <w:rsid w:val="00D174FF"/>
    <w:rsid w:val="00D20402"/>
    <w:rsid w:val="00D2274B"/>
    <w:rsid w:val="00D25AA5"/>
    <w:rsid w:val="00D260C2"/>
    <w:rsid w:val="00D265AF"/>
    <w:rsid w:val="00D30D6A"/>
    <w:rsid w:val="00D31384"/>
    <w:rsid w:val="00D32C0D"/>
    <w:rsid w:val="00D3779E"/>
    <w:rsid w:val="00D40E81"/>
    <w:rsid w:val="00D44437"/>
    <w:rsid w:val="00D5120C"/>
    <w:rsid w:val="00D527F5"/>
    <w:rsid w:val="00D53A57"/>
    <w:rsid w:val="00D5659C"/>
    <w:rsid w:val="00D57C62"/>
    <w:rsid w:val="00D60F60"/>
    <w:rsid w:val="00D612C0"/>
    <w:rsid w:val="00D61305"/>
    <w:rsid w:val="00D63A88"/>
    <w:rsid w:val="00D6407B"/>
    <w:rsid w:val="00D66170"/>
    <w:rsid w:val="00D668FB"/>
    <w:rsid w:val="00D741B5"/>
    <w:rsid w:val="00D765E9"/>
    <w:rsid w:val="00D77345"/>
    <w:rsid w:val="00D778EE"/>
    <w:rsid w:val="00D803C3"/>
    <w:rsid w:val="00D831E0"/>
    <w:rsid w:val="00D836B5"/>
    <w:rsid w:val="00D847C4"/>
    <w:rsid w:val="00D86B72"/>
    <w:rsid w:val="00D87932"/>
    <w:rsid w:val="00D9015F"/>
    <w:rsid w:val="00D922DE"/>
    <w:rsid w:val="00D9290D"/>
    <w:rsid w:val="00D93B4B"/>
    <w:rsid w:val="00D95EB1"/>
    <w:rsid w:val="00DA0462"/>
    <w:rsid w:val="00DA4991"/>
    <w:rsid w:val="00DA4EE7"/>
    <w:rsid w:val="00DA539D"/>
    <w:rsid w:val="00DA53AA"/>
    <w:rsid w:val="00DB315C"/>
    <w:rsid w:val="00DB63CA"/>
    <w:rsid w:val="00DC4B8A"/>
    <w:rsid w:val="00DC5B48"/>
    <w:rsid w:val="00DC62A2"/>
    <w:rsid w:val="00DC6B4D"/>
    <w:rsid w:val="00DC7641"/>
    <w:rsid w:val="00DC7726"/>
    <w:rsid w:val="00DD197B"/>
    <w:rsid w:val="00DD384E"/>
    <w:rsid w:val="00DD7DB9"/>
    <w:rsid w:val="00DE21EE"/>
    <w:rsid w:val="00DE2D85"/>
    <w:rsid w:val="00DE4F45"/>
    <w:rsid w:val="00DE7098"/>
    <w:rsid w:val="00DF170F"/>
    <w:rsid w:val="00DF53E5"/>
    <w:rsid w:val="00DF67C0"/>
    <w:rsid w:val="00DF757A"/>
    <w:rsid w:val="00DF7E95"/>
    <w:rsid w:val="00E024B1"/>
    <w:rsid w:val="00E024DC"/>
    <w:rsid w:val="00E02DFD"/>
    <w:rsid w:val="00E15FAC"/>
    <w:rsid w:val="00E2101B"/>
    <w:rsid w:val="00E32543"/>
    <w:rsid w:val="00E36774"/>
    <w:rsid w:val="00E36976"/>
    <w:rsid w:val="00E36BB5"/>
    <w:rsid w:val="00E44073"/>
    <w:rsid w:val="00E4563A"/>
    <w:rsid w:val="00E4638E"/>
    <w:rsid w:val="00E46F2A"/>
    <w:rsid w:val="00E474EE"/>
    <w:rsid w:val="00E51282"/>
    <w:rsid w:val="00E533DE"/>
    <w:rsid w:val="00E53B26"/>
    <w:rsid w:val="00E53BC5"/>
    <w:rsid w:val="00E5440E"/>
    <w:rsid w:val="00E5567F"/>
    <w:rsid w:val="00E5663E"/>
    <w:rsid w:val="00E57244"/>
    <w:rsid w:val="00E57B33"/>
    <w:rsid w:val="00E6093B"/>
    <w:rsid w:val="00E60BA9"/>
    <w:rsid w:val="00E62837"/>
    <w:rsid w:val="00E63645"/>
    <w:rsid w:val="00E71928"/>
    <w:rsid w:val="00E8047E"/>
    <w:rsid w:val="00E81BE1"/>
    <w:rsid w:val="00E921CA"/>
    <w:rsid w:val="00E977D3"/>
    <w:rsid w:val="00E97E57"/>
    <w:rsid w:val="00EA058E"/>
    <w:rsid w:val="00EA1425"/>
    <w:rsid w:val="00EB37D1"/>
    <w:rsid w:val="00EB4905"/>
    <w:rsid w:val="00EB4F7A"/>
    <w:rsid w:val="00EB75D6"/>
    <w:rsid w:val="00EC1140"/>
    <w:rsid w:val="00EC53BD"/>
    <w:rsid w:val="00EC7DDC"/>
    <w:rsid w:val="00ED79D4"/>
    <w:rsid w:val="00ED7C7B"/>
    <w:rsid w:val="00EF0E91"/>
    <w:rsid w:val="00EF2134"/>
    <w:rsid w:val="00EF3050"/>
    <w:rsid w:val="00F00108"/>
    <w:rsid w:val="00F00306"/>
    <w:rsid w:val="00F01995"/>
    <w:rsid w:val="00F0254E"/>
    <w:rsid w:val="00F05640"/>
    <w:rsid w:val="00F073AD"/>
    <w:rsid w:val="00F07AA6"/>
    <w:rsid w:val="00F1249C"/>
    <w:rsid w:val="00F21F11"/>
    <w:rsid w:val="00F24CF1"/>
    <w:rsid w:val="00F25EBE"/>
    <w:rsid w:val="00F371D9"/>
    <w:rsid w:val="00F46769"/>
    <w:rsid w:val="00F5312E"/>
    <w:rsid w:val="00F539FD"/>
    <w:rsid w:val="00F53BFD"/>
    <w:rsid w:val="00F548F3"/>
    <w:rsid w:val="00F55796"/>
    <w:rsid w:val="00F56D4A"/>
    <w:rsid w:val="00F5702D"/>
    <w:rsid w:val="00F577B9"/>
    <w:rsid w:val="00F608BF"/>
    <w:rsid w:val="00F60CC2"/>
    <w:rsid w:val="00F615DD"/>
    <w:rsid w:val="00F67437"/>
    <w:rsid w:val="00F7491F"/>
    <w:rsid w:val="00F769A0"/>
    <w:rsid w:val="00F7717D"/>
    <w:rsid w:val="00F7759C"/>
    <w:rsid w:val="00F81392"/>
    <w:rsid w:val="00F81EA6"/>
    <w:rsid w:val="00F8494D"/>
    <w:rsid w:val="00F84DB2"/>
    <w:rsid w:val="00F8605D"/>
    <w:rsid w:val="00F90D5F"/>
    <w:rsid w:val="00F92735"/>
    <w:rsid w:val="00F95267"/>
    <w:rsid w:val="00F95F1F"/>
    <w:rsid w:val="00F96781"/>
    <w:rsid w:val="00F975D9"/>
    <w:rsid w:val="00F97EAC"/>
    <w:rsid w:val="00FA394C"/>
    <w:rsid w:val="00FB1D05"/>
    <w:rsid w:val="00FB33AF"/>
    <w:rsid w:val="00FB3424"/>
    <w:rsid w:val="00FB3BFD"/>
    <w:rsid w:val="00FB51A8"/>
    <w:rsid w:val="00FB5D3D"/>
    <w:rsid w:val="00FC5A9D"/>
    <w:rsid w:val="00FC6BB2"/>
    <w:rsid w:val="00FD31F4"/>
    <w:rsid w:val="00FD373B"/>
    <w:rsid w:val="00FD3788"/>
    <w:rsid w:val="00FE3555"/>
    <w:rsid w:val="00FE79EA"/>
    <w:rsid w:val="00FF0305"/>
    <w:rsid w:val="00FF0D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B4251"/>
  <w15:chartTrackingRefBased/>
  <w15:docId w15:val="{C4B0F62A-A7AA-4E45-89E8-89A3194F4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8"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8"/>
    <w:semiHidden/>
    <w:qFormat/>
    <w:rsid w:val="00A91BC6"/>
    <w:rPr>
      <w:rFonts w:ascii="Courier New" w:eastAsia="Yu Mincho" w:hAnsi="Courier New" w:cs="Times New Roman"/>
      <w:lang w:val="en-US"/>
    </w:rPr>
  </w:style>
  <w:style w:type="paragraph" w:styleId="1">
    <w:name w:val="heading 1"/>
    <w:basedOn w:val="a"/>
    <w:next w:val="a"/>
    <w:link w:val="10"/>
    <w:uiPriority w:val="9"/>
    <w:qFormat/>
    <w:rsid w:val="00C8577C"/>
    <w:pPr>
      <w:keepNext/>
      <w:spacing w:before="240" w:after="60"/>
      <w:outlineLvl w:val="0"/>
    </w:pPr>
    <w:rPr>
      <w:rFonts w:ascii="Arial" w:eastAsia="Times New Roman" w:hAnsi="Arial" w:cs="Arial"/>
      <w:b/>
      <w:bCs/>
      <w:kern w:val="32"/>
      <w:sz w:val="32"/>
      <w:szCs w:val="32"/>
      <w:lang w:val="ru-RU" w:eastAsia="ru-RU"/>
    </w:rPr>
  </w:style>
  <w:style w:type="paragraph" w:styleId="2">
    <w:name w:val="heading 2"/>
    <w:basedOn w:val="a"/>
    <w:next w:val="a"/>
    <w:link w:val="20"/>
    <w:uiPriority w:val="9"/>
    <w:qFormat/>
    <w:rsid w:val="00C8577C"/>
    <w:pPr>
      <w:keepNext/>
      <w:spacing w:before="240" w:after="60"/>
      <w:outlineLvl w:val="1"/>
    </w:pPr>
    <w:rPr>
      <w:rFonts w:ascii="Arial" w:eastAsia="Times New Roman" w:hAnsi="Arial" w:cs="Arial"/>
      <w:b/>
      <w:bCs/>
      <w:i/>
      <w:iCs/>
      <w:sz w:val="28"/>
      <w:szCs w:val="28"/>
      <w:lang w:val="ru-RU" w:eastAsia="ru-RU"/>
    </w:rPr>
  </w:style>
  <w:style w:type="paragraph" w:styleId="3">
    <w:name w:val="heading 3"/>
    <w:basedOn w:val="a"/>
    <w:next w:val="a"/>
    <w:link w:val="30"/>
    <w:uiPriority w:val="9"/>
    <w:qFormat/>
    <w:rsid w:val="00C8577C"/>
    <w:pPr>
      <w:keepNext/>
      <w:spacing w:before="240" w:after="60"/>
      <w:outlineLvl w:val="2"/>
    </w:pPr>
    <w:rPr>
      <w:rFonts w:ascii="Arial" w:eastAsia="Times New Roman" w:hAnsi="Arial" w:cs="Arial"/>
      <w:b/>
      <w:bCs/>
      <w:sz w:val="26"/>
      <w:szCs w:val="26"/>
      <w:lang w:val="ru-RU" w:eastAsia="ru-RU"/>
    </w:rPr>
  </w:style>
  <w:style w:type="paragraph" w:styleId="4">
    <w:name w:val="heading 4"/>
    <w:basedOn w:val="a"/>
    <w:next w:val="a"/>
    <w:link w:val="40"/>
    <w:uiPriority w:val="9"/>
    <w:qFormat/>
    <w:rsid w:val="00C8577C"/>
    <w:pPr>
      <w:keepNext/>
      <w:spacing w:before="240" w:after="60"/>
      <w:outlineLvl w:val="3"/>
    </w:pPr>
    <w:rPr>
      <w:rFonts w:eastAsia="Times New Roman"/>
      <w:b/>
      <w:bCs/>
      <w:sz w:val="28"/>
      <w:szCs w:val="28"/>
      <w:lang w:val="ru-RU" w:eastAsia="ru-RU"/>
    </w:rPr>
  </w:style>
  <w:style w:type="paragraph" w:styleId="5">
    <w:name w:val="heading 5"/>
    <w:basedOn w:val="a"/>
    <w:next w:val="a"/>
    <w:link w:val="50"/>
    <w:uiPriority w:val="9"/>
    <w:semiHidden/>
    <w:qFormat/>
    <w:rsid w:val="00C8577C"/>
    <w:pPr>
      <w:spacing w:before="240" w:after="60"/>
      <w:outlineLvl w:val="4"/>
    </w:pPr>
    <w:rPr>
      <w:rFonts w:eastAsia="Times New Roman"/>
      <w:b/>
      <w:bCs/>
      <w:i/>
      <w:iCs/>
      <w:sz w:val="26"/>
      <w:szCs w:val="26"/>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Сцена"/>
    <w:next w:val="a4"/>
    <w:qFormat/>
    <w:rsid w:val="00F24CF1"/>
    <w:pPr>
      <w:keepNext/>
      <w:keepLines/>
      <w:tabs>
        <w:tab w:val="left" w:pos="992"/>
      </w:tabs>
      <w:suppressAutoHyphens/>
      <w:spacing w:before="360"/>
      <w:outlineLvl w:val="0"/>
    </w:pPr>
    <w:rPr>
      <w:rFonts w:ascii="Courier New" w:eastAsia="Times New Roman" w:hAnsi="Courier New" w:cs="Times New Roman"/>
      <w:b/>
      <w:bCs/>
      <w:lang w:eastAsia="ja-JP"/>
    </w:rPr>
  </w:style>
  <w:style w:type="paragraph" w:customStyle="1" w:styleId="a5">
    <w:name w:val="Имя персонажа"/>
    <w:next w:val="a6"/>
    <w:uiPriority w:val="3"/>
    <w:qFormat/>
    <w:rsid w:val="00F60CC2"/>
    <w:pPr>
      <w:keepNext/>
      <w:widowControl w:val="0"/>
      <w:suppressAutoHyphens/>
      <w:spacing w:before="240"/>
      <w:ind w:left="2126" w:right="2126"/>
      <w:jc w:val="center"/>
    </w:pPr>
    <w:rPr>
      <w:rFonts w:ascii="Courier New" w:eastAsia="Times New Roman" w:hAnsi="Courier New" w:cs="Times New Roman"/>
      <w:caps/>
      <w:lang w:eastAsia="ja-JP"/>
    </w:rPr>
  </w:style>
  <w:style w:type="paragraph" w:customStyle="1" w:styleId="a7">
    <w:name w:val="Описание действия"/>
    <w:next w:val="a5"/>
    <w:uiPriority w:val="2"/>
    <w:qFormat/>
    <w:rsid w:val="00824790"/>
    <w:pPr>
      <w:keepLines/>
      <w:suppressAutoHyphens/>
      <w:spacing w:before="240"/>
      <w:contextualSpacing/>
      <w:jc w:val="both"/>
    </w:pPr>
    <w:rPr>
      <w:rFonts w:ascii="Courier New" w:eastAsia="Times New Roman" w:hAnsi="Courier New" w:cs="Courier New"/>
      <w:szCs w:val="20"/>
      <w:lang w:eastAsia="ar-SA"/>
    </w:rPr>
  </w:style>
  <w:style w:type="paragraph" w:customStyle="1" w:styleId="a8">
    <w:name w:val="Ремарка"/>
    <w:next w:val="a6"/>
    <w:uiPriority w:val="5"/>
    <w:qFormat/>
    <w:rsid w:val="00F60CC2"/>
    <w:pPr>
      <w:keepNext/>
      <w:suppressAutoHyphens/>
      <w:ind w:left="2126" w:right="2126"/>
      <w:jc w:val="center"/>
    </w:pPr>
    <w:rPr>
      <w:rFonts w:ascii="Courier New" w:eastAsia="Times New Roman" w:hAnsi="Courier New" w:cs="Courier New"/>
      <w:szCs w:val="20"/>
      <w:lang w:eastAsia="ar-SA"/>
    </w:rPr>
  </w:style>
  <w:style w:type="paragraph" w:customStyle="1" w:styleId="a6">
    <w:name w:val="Реплика персонажа"/>
    <w:uiPriority w:val="4"/>
    <w:qFormat/>
    <w:rsid w:val="000E3B94"/>
    <w:pPr>
      <w:keepLines/>
      <w:suppressAutoHyphens/>
      <w:ind w:left="2126" w:right="2126"/>
      <w:jc w:val="both"/>
    </w:pPr>
    <w:rPr>
      <w:rFonts w:ascii="Courier New" w:eastAsia="Times New Roman" w:hAnsi="Courier New" w:cs="Courier New"/>
      <w:szCs w:val="20"/>
      <w:lang w:eastAsia="ar-SA"/>
    </w:rPr>
  </w:style>
  <w:style w:type="paragraph" w:styleId="a9">
    <w:name w:val="Balloon Text"/>
    <w:basedOn w:val="a"/>
    <w:link w:val="aa"/>
    <w:uiPriority w:val="99"/>
    <w:semiHidden/>
    <w:unhideWhenUsed/>
    <w:rsid w:val="00466470"/>
    <w:rPr>
      <w:rFonts w:ascii="Times New Roman" w:hAnsi="Times New Roman"/>
      <w:sz w:val="18"/>
      <w:szCs w:val="18"/>
    </w:rPr>
  </w:style>
  <w:style w:type="character" w:customStyle="1" w:styleId="aa">
    <w:name w:val="Текст выноски Знак"/>
    <w:basedOn w:val="a0"/>
    <w:link w:val="a9"/>
    <w:uiPriority w:val="99"/>
    <w:semiHidden/>
    <w:rsid w:val="00466470"/>
    <w:rPr>
      <w:rFonts w:ascii="Times New Roman" w:eastAsia="Yu Mincho" w:hAnsi="Times New Roman" w:cs="Times New Roman"/>
      <w:sz w:val="18"/>
      <w:szCs w:val="18"/>
      <w:lang w:val="en-US"/>
    </w:rPr>
  </w:style>
  <w:style w:type="character" w:styleId="ab">
    <w:name w:val="page number"/>
    <w:basedOn w:val="a0"/>
    <w:uiPriority w:val="99"/>
    <w:semiHidden/>
    <w:unhideWhenUsed/>
    <w:rsid w:val="00432221"/>
  </w:style>
  <w:style w:type="paragraph" w:customStyle="1" w:styleId="ac">
    <w:name w:val="НАЗВАНИЕ СЕРИАЛА"/>
    <w:basedOn w:val="a"/>
    <w:uiPriority w:val="6"/>
    <w:semiHidden/>
    <w:qFormat/>
    <w:rsid w:val="00261068"/>
    <w:pPr>
      <w:spacing w:after="360"/>
      <w:jc w:val="center"/>
      <w:outlineLvl w:val="0"/>
    </w:pPr>
    <w:rPr>
      <w:rFonts w:ascii="Sylfaen" w:hAnsi="Sylfaen" w:cs="Courier New"/>
      <w:sz w:val="28"/>
      <w:szCs w:val="28"/>
      <w:lang w:val="ru-RU"/>
    </w:rPr>
  </w:style>
  <w:style w:type="paragraph" w:customStyle="1" w:styleId="ad">
    <w:name w:val="ЭПИЗОД"/>
    <w:basedOn w:val="a"/>
    <w:uiPriority w:val="6"/>
    <w:semiHidden/>
    <w:qFormat/>
    <w:rsid w:val="00261068"/>
    <w:pPr>
      <w:contextualSpacing/>
      <w:jc w:val="center"/>
    </w:pPr>
    <w:rPr>
      <w:rFonts w:ascii="Sylfaen" w:hAnsi="Sylfaen" w:cs="Courier New"/>
      <w:smallCaps/>
      <w:sz w:val="28"/>
      <w:szCs w:val="28"/>
      <w:lang w:val="ru-RU"/>
    </w:rPr>
  </w:style>
  <w:style w:type="paragraph" w:customStyle="1" w:styleId="ae">
    <w:name w:val="НАЗВАНИЕ СЕРИИ"/>
    <w:basedOn w:val="a"/>
    <w:uiPriority w:val="7"/>
    <w:semiHidden/>
    <w:qFormat/>
    <w:rsid w:val="00261068"/>
    <w:pPr>
      <w:spacing w:before="240" w:after="360"/>
      <w:jc w:val="center"/>
      <w:outlineLvl w:val="0"/>
    </w:pPr>
    <w:rPr>
      <w:rFonts w:ascii="Sylfaen" w:hAnsi="Sylfaen" w:cs="Courier New"/>
      <w:sz w:val="28"/>
      <w:szCs w:val="28"/>
      <w:u w:val="single"/>
      <w:lang w:val="ru-RU"/>
    </w:rPr>
  </w:style>
  <w:style w:type="character" w:customStyle="1" w:styleId="10">
    <w:name w:val="Заголовок 1 Знак"/>
    <w:basedOn w:val="a0"/>
    <w:link w:val="1"/>
    <w:uiPriority w:val="9"/>
    <w:rsid w:val="00204C62"/>
    <w:rPr>
      <w:rFonts w:ascii="Arial" w:eastAsia="Times New Roman" w:hAnsi="Arial" w:cs="Arial"/>
      <w:b/>
      <w:bCs/>
      <w:kern w:val="32"/>
      <w:sz w:val="32"/>
      <w:szCs w:val="32"/>
      <w:lang w:eastAsia="ru-RU"/>
    </w:rPr>
  </w:style>
  <w:style w:type="character" w:customStyle="1" w:styleId="20">
    <w:name w:val="Заголовок 2 Знак"/>
    <w:basedOn w:val="a0"/>
    <w:link w:val="2"/>
    <w:uiPriority w:val="9"/>
    <w:rsid w:val="00204C62"/>
    <w:rPr>
      <w:rFonts w:ascii="Arial" w:eastAsia="Times New Roman" w:hAnsi="Arial" w:cs="Arial"/>
      <w:b/>
      <w:bCs/>
      <w:i/>
      <w:iCs/>
      <w:sz w:val="28"/>
      <w:szCs w:val="28"/>
      <w:lang w:eastAsia="ru-RU"/>
    </w:rPr>
  </w:style>
  <w:style w:type="character" w:customStyle="1" w:styleId="30">
    <w:name w:val="Заголовок 3 Знак"/>
    <w:basedOn w:val="a0"/>
    <w:link w:val="3"/>
    <w:uiPriority w:val="9"/>
    <w:rsid w:val="00204C62"/>
    <w:rPr>
      <w:rFonts w:ascii="Arial" w:eastAsia="Times New Roman" w:hAnsi="Arial" w:cs="Arial"/>
      <w:b/>
      <w:bCs/>
      <w:sz w:val="26"/>
      <w:szCs w:val="26"/>
      <w:lang w:eastAsia="ru-RU"/>
    </w:rPr>
  </w:style>
  <w:style w:type="character" w:customStyle="1" w:styleId="40">
    <w:name w:val="Заголовок 4 Знак"/>
    <w:basedOn w:val="a0"/>
    <w:link w:val="4"/>
    <w:uiPriority w:val="9"/>
    <w:rsid w:val="00204C62"/>
    <w:rPr>
      <w:rFonts w:ascii="Calibri" w:eastAsia="Times New Roman" w:hAnsi="Calibri" w:cs="Times New Roman"/>
      <w:b/>
      <w:bCs/>
      <w:sz w:val="28"/>
      <w:szCs w:val="28"/>
      <w:lang w:eastAsia="ru-RU"/>
    </w:rPr>
  </w:style>
  <w:style w:type="character" w:customStyle="1" w:styleId="50">
    <w:name w:val="Заголовок 5 Знак"/>
    <w:basedOn w:val="a0"/>
    <w:link w:val="5"/>
    <w:uiPriority w:val="9"/>
    <w:semiHidden/>
    <w:rsid w:val="00204C62"/>
    <w:rPr>
      <w:rFonts w:ascii="Calibri" w:eastAsia="Times New Roman" w:hAnsi="Calibri" w:cs="Times New Roman"/>
      <w:b/>
      <w:bCs/>
      <w:i/>
      <w:iCs/>
      <w:sz w:val="26"/>
      <w:szCs w:val="26"/>
      <w:lang w:eastAsia="ru-RU"/>
    </w:rPr>
  </w:style>
  <w:style w:type="numbering" w:customStyle="1" w:styleId="11">
    <w:name w:val="Нет списка1"/>
    <w:next w:val="a2"/>
    <w:uiPriority w:val="99"/>
    <w:semiHidden/>
    <w:unhideWhenUsed/>
    <w:rsid w:val="00C8577C"/>
  </w:style>
  <w:style w:type="paragraph" w:customStyle="1" w:styleId="af">
    <w:name w:val="коментарий"/>
    <w:basedOn w:val="a"/>
    <w:uiPriority w:val="8"/>
    <w:semiHidden/>
    <w:rsid w:val="00C8577C"/>
    <w:pPr>
      <w:ind w:left="3119" w:right="2552"/>
    </w:pPr>
    <w:rPr>
      <w:rFonts w:eastAsia="Times New Roman" w:cs="Courier New"/>
      <w:lang w:val="ru-RU" w:eastAsia="ru-RU"/>
    </w:rPr>
  </w:style>
  <w:style w:type="paragraph" w:customStyle="1" w:styleId="af0">
    <w:name w:val="ИМЯ"/>
    <w:basedOn w:val="a"/>
    <w:uiPriority w:val="8"/>
    <w:semiHidden/>
    <w:rsid w:val="00C8577C"/>
    <w:pPr>
      <w:ind w:left="3827"/>
    </w:pPr>
    <w:rPr>
      <w:rFonts w:eastAsia="Times New Roman" w:cs="Courier New"/>
      <w:lang w:val="ru-RU" w:eastAsia="ru-RU"/>
    </w:rPr>
  </w:style>
  <w:style w:type="paragraph" w:customStyle="1" w:styleId="af1">
    <w:name w:val="Реплика"/>
    <w:basedOn w:val="a"/>
    <w:uiPriority w:val="8"/>
    <w:semiHidden/>
    <w:rsid w:val="00C8577C"/>
    <w:pPr>
      <w:ind w:left="2126" w:right="2126"/>
    </w:pPr>
    <w:rPr>
      <w:rFonts w:eastAsia="Times New Roman" w:cs="Courier New"/>
      <w:lang w:val="ru-RU" w:eastAsia="ru-RU"/>
    </w:rPr>
  </w:style>
  <w:style w:type="paragraph" w:customStyle="1" w:styleId="21">
    <w:name w:val="Стиль2"/>
    <w:basedOn w:val="a"/>
    <w:uiPriority w:val="8"/>
    <w:semiHidden/>
    <w:rsid w:val="00040EDE"/>
    <w:pPr>
      <w:ind w:right="-510"/>
    </w:pPr>
    <w:rPr>
      <w:rFonts w:ascii="Arial" w:hAnsi="Arial" w:cs="Arial"/>
      <w:bCs/>
      <w:sz w:val="28"/>
      <w:szCs w:val="28"/>
      <w:lang w:eastAsia="ru-RU"/>
    </w:rPr>
  </w:style>
  <w:style w:type="paragraph" w:customStyle="1" w:styleId="31">
    <w:name w:val="Стиль3"/>
    <w:basedOn w:val="a"/>
    <w:uiPriority w:val="8"/>
    <w:semiHidden/>
    <w:rsid w:val="00040EDE"/>
    <w:pPr>
      <w:ind w:right="-510"/>
    </w:pPr>
    <w:rPr>
      <w:rFonts w:cs="Arial"/>
    </w:rPr>
  </w:style>
  <w:style w:type="paragraph" w:customStyle="1" w:styleId="41">
    <w:name w:val="Стиль4"/>
    <w:basedOn w:val="a"/>
    <w:uiPriority w:val="8"/>
    <w:semiHidden/>
    <w:rsid w:val="00040EDE"/>
    <w:pPr>
      <w:ind w:right="2325"/>
    </w:pPr>
  </w:style>
  <w:style w:type="paragraph" w:customStyle="1" w:styleId="51">
    <w:name w:val="Стиль5"/>
    <w:basedOn w:val="a"/>
    <w:uiPriority w:val="8"/>
    <w:semiHidden/>
    <w:rsid w:val="00040EDE"/>
    <w:rPr>
      <w:b/>
    </w:rPr>
  </w:style>
  <w:style w:type="paragraph" w:customStyle="1" w:styleId="---">
    <w:name w:val="Д---КИНО"/>
    <w:basedOn w:val="af2"/>
    <w:uiPriority w:val="8"/>
    <w:semiHidden/>
    <w:rsid w:val="00C8577C"/>
    <w:pPr>
      <w:jc w:val="both"/>
    </w:pPr>
  </w:style>
  <w:style w:type="paragraph" w:customStyle="1" w:styleId="---0">
    <w:name w:val="Реп---КИНО"/>
    <w:basedOn w:val="a"/>
    <w:uiPriority w:val="8"/>
    <w:semiHidden/>
    <w:rsid w:val="00C8577C"/>
    <w:pPr>
      <w:ind w:left="2126" w:right="2126"/>
    </w:pPr>
    <w:rPr>
      <w:rFonts w:eastAsia="Times New Roman" w:cs="Courier New"/>
      <w:lang w:val="ru-RU" w:eastAsia="ru-RU"/>
    </w:rPr>
  </w:style>
  <w:style w:type="paragraph" w:customStyle="1" w:styleId="af2">
    <w:name w:val="действие"/>
    <w:basedOn w:val="a"/>
    <w:uiPriority w:val="8"/>
    <w:semiHidden/>
    <w:rsid w:val="00C8577C"/>
    <w:rPr>
      <w:rFonts w:eastAsia="Times New Roman" w:cs="Courier New"/>
      <w:lang w:val="ru-RU" w:eastAsia="ru-RU"/>
    </w:rPr>
  </w:style>
  <w:style w:type="paragraph" w:customStyle="1" w:styleId="af3">
    <w:name w:val="Имя"/>
    <w:basedOn w:val="a"/>
    <w:uiPriority w:val="8"/>
    <w:semiHidden/>
    <w:rsid w:val="00C8577C"/>
    <w:pPr>
      <w:ind w:left="3827"/>
    </w:pPr>
    <w:rPr>
      <w:rFonts w:eastAsia="Times New Roman" w:cs="Courier New"/>
      <w:lang w:val="ru-RU" w:eastAsia="ru-RU"/>
    </w:rPr>
  </w:style>
  <w:style w:type="paragraph" w:customStyle="1" w:styleId="af4">
    <w:name w:val="Имя героя"/>
    <w:basedOn w:val="a"/>
    <w:uiPriority w:val="8"/>
    <w:semiHidden/>
    <w:rsid w:val="00C8577C"/>
    <w:pPr>
      <w:ind w:left="3827"/>
    </w:pPr>
    <w:rPr>
      <w:rFonts w:eastAsia="Times New Roman" w:cs="Courier New"/>
      <w:lang w:val="ru-RU" w:eastAsia="ru-RU"/>
    </w:rPr>
  </w:style>
  <w:style w:type="paragraph" w:customStyle="1" w:styleId="---1">
    <w:name w:val="ИМЯ---КИНО"/>
    <w:basedOn w:val="af3"/>
    <w:uiPriority w:val="8"/>
    <w:semiHidden/>
    <w:rsid w:val="00C8577C"/>
  </w:style>
  <w:style w:type="paragraph" w:customStyle="1" w:styleId="---2">
    <w:name w:val="КОМ---КИНО"/>
    <w:basedOn w:val="af"/>
    <w:uiPriority w:val="8"/>
    <w:semiHidden/>
    <w:rsid w:val="00C8577C"/>
  </w:style>
  <w:style w:type="paragraph" w:customStyle="1" w:styleId="af5">
    <w:name w:val="комментарий"/>
    <w:basedOn w:val="a"/>
    <w:uiPriority w:val="8"/>
    <w:semiHidden/>
    <w:rsid w:val="00C8577C"/>
    <w:pPr>
      <w:ind w:left="3119" w:right="2552"/>
    </w:pPr>
    <w:rPr>
      <w:rFonts w:eastAsia="Times New Roman" w:cs="Courier New"/>
      <w:lang w:val="ru-RU" w:eastAsia="ru-RU"/>
    </w:rPr>
  </w:style>
  <w:style w:type="paragraph" w:customStyle="1" w:styleId="af6">
    <w:name w:val="прямая речь"/>
    <w:basedOn w:val="a"/>
    <w:uiPriority w:val="8"/>
    <w:semiHidden/>
    <w:rsid w:val="00C8577C"/>
    <w:pPr>
      <w:ind w:left="2126" w:right="2126"/>
      <w:jc w:val="both"/>
    </w:pPr>
    <w:rPr>
      <w:rFonts w:eastAsia="Times New Roman" w:cs="Courier New"/>
      <w:lang w:val="ru-RU" w:eastAsia="ru-RU"/>
    </w:rPr>
  </w:style>
  <w:style w:type="paragraph" w:customStyle="1" w:styleId="---3">
    <w:name w:val="РЕП---КИНО"/>
    <w:basedOn w:val="af6"/>
    <w:uiPriority w:val="8"/>
    <w:semiHidden/>
    <w:rsid w:val="00C8577C"/>
    <w:pPr>
      <w:jc w:val="left"/>
    </w:pPr>
  </w:style>
  <w:style w:type="paragraph" w:styleId="af7">
    <w:name w:val="footnote text"/>
    <w:basedOn w:val="a"/>
    <w:link w:val="af8"/>
    <w:uiPriority w:val="99"/>
    <w:semiHidden/>
    <w:unhideWhenUsed/>
    <w:rsid w:val="00C8577C"/>
    <w:rPr>
      <w:rFonts w:ascii="Times New Roman" w:eastAsia="Times New Roman" w:hAnsi="Times New Roman"/>
      <w:sz w:val="20"/>
      <w:szCs w:val="20"/>
      <w:lang w:val="ru-RU" w:eastAsia="ru-RU"/>
    </w:rPr>
  </w:style>
  <w:style w:type="character" w:customStyle="1" w:styleId="af8">
    <w:name w:val="Текст сноски Знак"/>
    <w:basedOn w:val="a0"/>
    <w:link w:val="af7"/>
    <w:uiPriority w:val="99"/>
    <w:semiHidden/>
    <w:rsid w:val="00C8577C"/>
    <w:rPr>
      <w:rFonts w:ascii="Times New Roman" w:eastAsia="Times New Roman" w:hAnsi="Times New Roman" w:cs="Times New Roman"/>
      <w:sz w:val="20"/>
      <w:szCs w:val="20"/>
      <w:lang w:eastAsia="ru-RU"/>
    </w:rPr>
  </w:style>
  <w:style w:type="character" w:styleId="af9">
    <w:name w:val="footnote reference"/>
    <w:uiPriority w:val="99"/>
    <w:semiHidden/>
    <w:unhideWhenUsed/>
    <w:rsid w:val="00C8577C"/>
    <w:rPr>
      <w:vertAlign w:val="superscript"/>
    </w:rPr>
  </w:style>
  <w:style w:type="paragraph" w:styleId="HTML">
    <w:name w:val="HTML Preformatted"/>
    <w:basedOn w:val="a"/>
    <w:link w:val="HTML0"/>
    <w:uiPriority w:val="99"/>
    <w:semiHidden/>
    <w:unhideWhenUsed/>
    <w:rsid w:val="00C8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eastAsia="Times New Roman" w:cs="Courier New"/>
      <w:sz w:val="20"/>
      <w:szCs w:val="20"/>
      <w:lang w:val="ru-RU" w:eastAsia="ru-RU"/>
    </w:rPr>
  </w:style>
  <w:style w:type="character" w:customStyle="1" w:styleId="HTML0">
    <w:name w:val="Стандартный HTML Знак"/>
    <w:basedOn w:val="a0"/>
    <w:link w:val="HTML"/>
    <w:uiPriority w:val="99"/>
    <w:semiHidden/>
    <w:rsid w:val="00C8577C"/>
    <w:rPr>
      <w:rFonts w:ascii="Courier New" w:eastAsia="Times New Roman" w:hAnsi="Courier New" w:cs="Courier New"/>
      <w:sz w:val="20"/>
      <w:szCs w:val="20"/>
      <w:lang w:eastAsia="ru-RU"/>
    </w:rPr>
  </w:style>
  <w:style w:type="character" w:styleId="afa">
    <w:name w:val="FollowedHyperlink"/>
    <w:uiPriority w:val="99"/>
    <w:semiHidden/>
    <w:unhideWhenUsed/>
    <w:rsid w:val="00C8577C"/>
    <w:rPr>
      <w:color w:val="800080"/>
      <w:u w:val="single"/>
    </w:rPr>
  </w:style>
  <w:style w:type="paragraph" w:customStyle="1" w:styleId="a4">
    <w:name w:val="Персонажи"/>
    <w:basedOn w:val="a"/>
    <w:next w:val="a7"/>
    <w:uiPriority w:val="1"/>
    <w:qFormat/>
    <w:rsid w:val="00DD197B"/>
    <w:pPr>
      <w:keepNext/>
      <w:suppressAutoHyphens/>
      <w:outlineLvl w:val="1"/>
    </w:pPr>
    <w:rPr>
      <w:caps/>
      <w:u w:val="single"/>
      <w:lang w:val="ru-RU"/>
    </w:rPr>
  </w:style>
  <w:style w:type="paragraph" w:customStyle="1" w:styleId="afb">
    <w:name w:val="Автор"/>
    <w:basedOn w:val="a"/>
    <w:uiPriority w:val="8"/>
    <w:semiHidden/>
    <w:qFormat/>
    <w:rsid w:val="001D7C93"/>
    <w:pPr>
      <w:spacing w:after="240" w:line="480" w:lineRule="auto"/>
      <w:jc w:val="right"/>
    </w:pPr>
    <w:rPr>
      <w:rFonts w:ascii="Sylfaen" w:hAnsi="Sylfaen"/>
      <w:lang w:val="ru-RU"/>
    </w:rPr>
  </w:style>
  <w:style w:type="paragraph" w:styleId="afc">
    <w:name w:val="header"/>
    <w:basedOn w:val="a"/>
    <w:link w:val="afd"/>
    <w:uiPriority w:val="99"/>
    <w:rsid w:val="000E3B94"/>
    <w:pPr>
      <w:tabs>
        <w:tab w:val="center" w:pos="4677"/>
        <w:tab w:val="right" w:pos="9355"/>
      </w:tabs>
    </w:pPr>
  </w:style>
  <w:style w:type="character" w:customStyle="1" w:styleId="afd">
    <w:name w:val="Верхний колонтитул Знак"/>
    <w:basedOn w:val="a0"/>
    <w:link w:val="afc"/>
    <w:uiPriority w:val="99"/>
    <w:rsid w:val="004C2F0B"/>
    <w:rPr>
      <w:rFonts w:ascii="Courier New" w:eastAsia="Yu Mincho" w:hAnsi="Courier New" w:cs="Times New Roman"/>
      <w:lang w:val="en-US"/>
    </w:rPr>
  </w:style>
  <w:style w:type="paragraph" w:styleId="afe">
    <w:name w:val="footer"/>
    <w:basedOn w:val="a"/>
    <w:link w:val="aff"/>
    <w:uiPriority w:val="99"/>
    <w:semiHidden/>
    <w:rsid w:val="000E3B94"/>
    <w:pPr>
      <w:tabs>
        <w:tab w:val="center" w:pos="4677"/>
        <w:tab w:val="right" w:pos="9355"/>
      </w:tabs>
    </w:pPr>
  </w:style>
  <w:style w:type="character" w:customStyle="1" w:styleId="aff">
    <w:name w:val="Нижний колонтитул Знак"/>
    <w:basedOn w:val="a0"/>
    <w:link w:val="afe"/>
    <w:uiPriority w:val="99"/>
    <w:semiHidden/>
    <w:rsid w:val="004C2F0B"/>
    <w:rPr>
      <w:rFonts w:ascii="Courier New" w:eastAsia="Yu Mincho" w:hAnsi="Courier New" w:cs="Times New Roman"/>
      <w:lang w:val="en-US"/>
    </w:rPr>
  </w:style>
  <w:style w:type="table" w:styleId="aff0">
    <w:name w:val="Table Grid"/>
    <w:basedOn w:val="a1"/>
    <w:uiPriority w:val="59"/>
    <w:rsid w:val="007B44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1">
    <w:name w:val="ДИАЛОГИ"/>
    <w:basedOn w:val="a"/>
    <w:next w:val="af4"/>
    <w:link w:val="aff2"/>
    <w:uiPriority w:val="7"/>
    <w:semiHidden/>
    <w:qFormat/>
    <w:rsid w:val="007B4492"/>
    <w:pPr>
      <w:keepLines/>
      <w:ind w:left="1701" w:right="2268"/>
      <w:jc w:val="both"/>
    </w:pPr>
    <w:rPr>
      <w:rFonts w:ascii="Arial" w:eastAsia="Times New Roman" w:hAnsi="Arial"/>
      <w:b/>
      <w:sz w:val="28"/>
      <w:szCs w:val="28"/>
      <w:lang w:val="x-none" w:eastAsia="x-none"/>
    </w:rPr>
  </w:style>
  <w:style w:type="character" w:customStyle="1" w:styleId="aff2">
    <w:name w:val="ДИАЛОГИ Знак"/>
    <w:link w:val="aff1"/>
    <w:uiPriority w:val="7"/>
    <w:semiHidden/>
    <w:rsid w:val="004C2F0B"/>
    <w:rPr>
      <w:rFonts w:ascii="Arial" w:eastAsia="Times New Roman" w:hAnsi="Arial" w:cs="Times New Roman"/>
      <w:b/>
      <w:sz w:val="28"/>
      <w:szCs w:val="28"/>
      <w:lang w:val="x-none" w:eastAsia="x-none"/>
    </w:rPr>
  </w:style>
  <w:style w:type="paragraph" w:styleId="22">
    <w:name w:val="toc 2"/>
    <w:basedOn w:val="a"/>
    <w:next w:val="a"/>
    <w:autoRedefine/>
    <w:uiPriority w:val="39"/>
    <w:semiHidden/>
    <w:rsid w:val="00C956D5"/>
    <w:pPr>
      <w:spacing w:before="240"/>
    </w:pPr>
    <w:rPr>
      <w:rFonts w:asciiTheme="minorHAnsi" w:hAnsiTheme="minorHAnsi" w:cstheme="minorHAnsi"/>
      <w:b/>
      <w:bCs/>
      <w:sz w:val="20"/>
      <w:szCs w:val="20"/>
    </w:rPr>
  </w:style>
  <w:style w:type="paragraph" w:styleId="12">
    <w:name w:val="toc 1"/>
    <w:next w:val="a7"/>
    <w:uiPriority w:val="39"/>
    <w:semiHidden/>
    <w:rsid w:val="00131853"/>
    <w:pPr>
      <w:keepNext/>
      <w:spacing w:before="360"/>
      <w:ind w:left="992" w:hanging="992"/>
    </w:pPr>
    <w:rPr>
      <w:rFonts w:ascii="Courier New" w:eastAsia="Yu Mincho" w:hAnsi="Courier New" w:cstheme="majorHAnsi"/>
      <w:bCs/>
      <w:lang w:val="en-US"/>
    </w:rPr>
  </w:style>
  <w:style w:type="paragraph" w:customStyle="1" w:styleId="aff3">
    <w:name w:val="технический"/>
    <w:basedOn w:val="a7"/>
    <w:uiPriority w:val="6"/>
    <w:qFormat/>
    <w:rsid w:val="00F53BFD"/>
    <w:rPr>
      <w:caps/>
    </w:rPr>
  </w:style>
  <w:style w:type="character" w:styleId="aff4">
    <w:name w:val="annotation reference"/>
    <w:basedOn w:val="a0"/>
    <w:uiPriority w:val="99"/>
    <w:semiHidden/>
    <w:unhideWhenUsed/>
    <w:rsid w:val="00824790"/>
    <w:rPr>
      <w:sz w:val="16"/>
      <w:szCs w:val="16"/>
    </w:rPr>
  </w:style>
  <w:style w:type="paragraph" w:styleId="aff5">
    <w:name w:val="annotation text"/>
    <w:basedOn w:val="a"/>
    <w:link w:val="aff6"/>
    <w:uiPriority w:val="99"/>
    <w:semiHidden/>
    <w:unhideWhenUsed/>
    <w:rsid w:val="00824790"/>
    <w:rPr>
      <w:sz w:val="20"/>
      <w:szCs w:val="20"/>
    </w:rPr>
  </w:style>
  <w:style w:type="character" w:customStyle="1" w:styleId="aff6">
    <w:name w:val="Текст примечания Знак"/>
    <w:basedOn w:val="a0"/>
    <w:link w:val="aff5"/>
    <w:uiPriority w:val="99"/>
    <w:semiHidden/>
    <w:rsid w:val="00824790"/>
    <w:rPr>
      <w:rFonts w:ascii="Courier New" w:eastAsia="Yu Mincho" w:hAnsi="Courier New" w:cs="Times New Roman"/>
      <w:sz w:val="20"/>
      <w:szCs w:val="20"/>
      <w:lang w:val="en-US"/>
    </w:rPr>
  </w:style>
  <w:style w:type="paragraph" w:styleId="aff7">
    <w:name w:val="annotation subject"/>
    <w:basedOn w:val="aff5"/>
    <w:next w:val="aff5"/>
    <w:link w:val="aff8"/>
    <w:uiPriority w:val="99"/>
    <w:semiHidden/>
    <w:unhideWhenUsed/>
    <w:rsid w:val="00824790"/>
    <w:rPr>
      <w:b/>
      <w:bCs/>
    </w:rPr>
  </w:style>
  <w:style w:type="character" w:customStyle="1" w:styleId="aff8">
    <w:name w:val="Тема примечания Знак"/>
    <w:basedOn w:val="aff6"/>
    <w:link w:val="aff7"/>
    <w:uiPriority w:val="99"/>
    <w:semiHidden/>
    <w:rsid w:val="00824790"/>
    <w:rPr>
      <w:rFonts w:ascii="Courier New" w:eastAsia="Yu Mincho" w:hAnsi="Courier New" w:cs="Times New Roman"/>
      <w:b/>
      <w:bCs/>
      <w:sz w:val="20"/>
      <w:szCs w:val="20"/>
      <w:lang w:val="en-US"/>
    </w:rPr>
  </w:style>
  <w:style w:type="character" w:styleId="aff9">
    <w:name w:val="Hyperlink"/>
    <w:basedOn w:val="a0"/>
    <w:uiPriority w:val="99"/>
    <w:rsid w:val="003E2BD0"/>
    <w:rPr>
      <w:color w:val="0563C1" w:themeColor="hyperlink"/>
      <w:u w:val="single"/>
    </w:rPr>
  </w:style>
  <w:style w:type="character" w:customStyle="1" w:styleId="affa">
    <w:name w:val="мат"/>
    <w:uiPriority w:val="7"/>
    <w:qFormat/>
    <w:rsid w:val="00111990"/>
  </w:style>
  <w:style w:type="paragraph" w:styleId="32">
    <w:name w:val="toc 3"/>
    <w:basedOn w:val="a"/>
    <w:next w:val="a"/>
    <w:autoRedefine/>
    <w:uiPriority w:val="39"/>
    <w:semiHidden/>
    <w:rsid w:val="00870C63"/>
    <w:pPr>
      <w:ind w:left="240"/>
    </w:pPr>
    <w:rPr>
      <w:rFonts w:asciiTheme="minorHAnsi" w:hAnsiTheme="minorHAnsi" w:cstheme="minorHAnsi"/>
      <w:sz w:val="20"/>
      <w:szCs w:val="20"/>
    </w:rPr>
  </w:style>
  <w:style w:type="paragraph" w:styleId="42">
    <w:name w:val="toc 4"/>
    <w:basedOn w:val="a"/>
    <w:next w:val="a"/>
    <w:autoRedefine/>
    <w:uiPriority w:val="39"/>
    <w:semiHidden/>
    <w:rsid w:val="00870C63"/>
    <w:pPr>
      <w:ind w:left="480"/>
    </w:pPr>
    <w:rPr>
      <w:rFonts w:asciiTheme="minorHAnsi" w:hAnsiTheme="minorHAnsi" w:cstheme="minorHAnsi"/>
      <w:sz w:val="20"/>
      <w:szCs w:val="20"/>
    </w:rPr>
  </w:style>
  <w:style w:type="paragraph" w:styleId="52">
    <w:name w:val="toc 5"/>
    <w:basedOn w:val="a"/>
    <w:next w:val="a"/>
    <w:autoRedefine/>
    <w:uiPriority w:val="39"/>
    <w:semiHidden/>
    <w:rsid w:val="00870C63"/>
    <w:pPr>
      <w:ind w:left="720"/>
    </w:pPr>
    <w:rPr>
      <w:rFonts w:asciiTheme="minorHAnsi" w:hAnsiTheme="minorHAnsi" w:cstheme="minorHAnsi"/>
      <w:sz w:val="20"/>
      <w:szCs w:val="20"/>
    </w:rPr>
  </w:style>
  <w:style w:type="paragraph" w:styleId="6">
    <w:name w:val="toc 6"/>
    <w:basedOn w:val="a"/>
    <w:next w:val="a"/>
    <w:autoRedefine/>
    <w:uiPriority w:val="39"/>
    <w:semiHidden/>
    <w:rsid w:val="00870C63"/>
    <w:pPr>
      <w:ind w:left="960"/>
    </w:pPr>
    <w:rPr>
      <w:rFonts w:asciiTheme="minorHAnsi" w:hAnsiTheme="minorHAnsi" w:cstheme="minorHAnsi"/>
      <w:sz w:val="20"/>
      <w:szCs w:val="20"/>
    </w:rPr>
  </w:style>
  <w:style w:type="paragraph" w:styleId="7">
    <w:name w:val="toc 7"/>
    <w:basedOn w:val="a"/>
    <w:next w:val="a"/>
    <w:autoRedefine/>
    <w:uiPriority w:val="39"/>
    <w:semiHidden/>
    <w:rsid w:val="00870C63"/>
    <w:pPr>
      <w:ind w:left="1200"/>
    </w:pPr>
    <w:rPr>
      <w:rFonts w:asciiTheme="minorHAnsi" w:hAnsiTheme="minorHAnsi" w:cstheme="minorHAnsi"/>
      <w:sz w:val="20"/>
      <w:szCs w:val="20"/>
    </w:rPr>
  </w:style>
  <w:style w:type="paragraph" w:styleId="8">
    <w:name w:val="toc 8"/>
    <w:basedOn w:val="a"/>
    <w:next w:val="a"/>
    <w:autoRedefine/>
    <w:uiPriority w:val="39"/>
    <w:semiHidden/>
    <w:rsid w:val="00870C63"/>
    <w:pPr>
      <w:ind w:left="1440"/>
    </w:pPr>
    <w:rPr>
      <w:rFonts w:asciiTheme="minorHAnsi" w:hAnsiTheme="minorHAnsi" w:cstheme="minorHAnsi"/>
      <w:sz w:val="20"/>
      <w:szCs w:val="20"/>
    </w:rPr>
  </w:style>
  <w:style w:type="paragraph" w:styleId="9">
    <w:name w:val="toc 9"/>
    <w:basedOn w:val="a"/>
    <w:next w:val="a"/>
    <w:autoRedefine/>
    <w:uiPriority w:val="39"/>
    <w:semiHidden/>
    <w:rsid w:val="00870C63"/>
    <w:pPr>
      <w:ind w:left="1680"/>
    </w:pPr>
    <w:rPr>
      <w:rFonts w:asciiTheme="minorHAnsi" w:hAnsiTheme="minorHAnsi" w:cstheme="minorHAnsi"/>
      <w:sz w:val="20"/>
      <w:szCs w:val="20"/>
    </w:rPr>
  </w:style>
  <w:style w:type="paragraph" w:styleId="affb">
    <w:name w:val="Normal Indent"/>
    <w:basedOn w:val="a"/>
    <w:uiPriority w:val="99"/>
    <w:unhideWhenUsed/>
    <w:rsid w:val="001D23ED"/>
    <w:pPr>
      <w:spacing w:after="200" w:line="276" w:lineRule="auto"/>
      <w:ind w:left="720"/>
    </w:pPr>
    <w:rPr>
      <w:rFonts w:eastAsiaTheme="minorHAnsi" w:cstheme="minorBidi"/>
      <w:sz w:val="22"/>
      <w:szCs w:val="22"/>
      <w:lang w:val="ru-RU"/>
    </w:rPr>
  </w:style>
  <w:style w:type="paragraph" w:styleId="affc">
    <w:name w:val="Subtitle"/>
    <w:basedOn w:val="a"/>
    <w:next w:val="a"/>
    <w:link w:val="affd"/>
    <w:uiPriority w:val="11"/>
    <w:qFormat/>
    <w:rsid w:val="001D23ED"/>
    <w:pPr>
      <w:numPr>
        <w:ilvl w:val="1"/>
      </w:numPr>
      <w:spacing w:after="200" w:line="276" w:lineRule="auto"/>
      <w:ind w:left="86"/>
    </w:pPr>
    <w:rPr>
      <w:rFonts w:eastAsiaTheme="minorHAnsi" w:cstheme="minorBidi"/>
      <w:sz w:val="22"/>
      <w:szCs w:val="22"/>
      <w:lang w:val="ru-RU"/>
    </w:rPr>
  </w:style>
  <w:style w:type="character" w:customStyle="1" w:styleId="affd">
    <w:name w:val="Подзаголовок Знак"/>
    <w:basedOn w:val="a0"/>
    <w:link w:val="affc"/>
    <w:uiPriority w:val="11"/>
    <w:rsid w:val="001D23ED"/>
    <w:rPr>
      <w:rFonts w:ascii="Courier New" w:hAnsi="Courier New"/>
      <w:sz w:val="22"/>
      <w:szCs w:val="22"/>
    </w:rPr>
  </w:style>
  <w:style w:type="paragraph" w:styleId="affe">
    <w:name w:val="Title"/>
    <w:basedOn w:val="a"/>
    <w:next w:val="a"/>
    <w:link w:val="afff"/>
    <w:uiPriority w:val="10"/>
    <w:qFormat/>
    <w:rsid w:val="001D23ED"/>
    <w:pPr>
      <w:pBdr>
        <w:bottom w:val="single" w:sz="8" w:space="4" w:color="4472C4" w:themeColor="accent1"/>
      </w:pBdr>
      <w:spacing w:after="300" w:line="276" w:lineRule="auto"/>
      <w:contextualSpacing/>
    </w:pPr>
    <w:rPr>
      <w:rFonts w:eastAsiaTheme="minorHAnsi" w:cstheme="minorBidi"/>
      <w:sz w:val="22"/>
      <w:szCs w:val="22"/>
      <w:lang w:val="ru-RU"/>
    </w:rPr>
  </w:style>
  <w:style w:type="character" w:customStyle="1" w:styleId="afff">
    <w:name w:val="Заголовок Знак"/>
    <w:basedOn w:val="a0"/>
    <w:link w:val="affe"/>
    <w:uiPriority w:val="10"/>
    <w:rsid w:val="001D23ED"/>
    <w:rPr>
      <w:rFonts w:ascii="Courier New" w:hAnsi="Courier New"/>
      <w:sz w:val="22"/>
      <w:szCs w:val="22"/>
    </w:rPr>
  </w:style>
  <w:style w:type="character" w:styleId="afff0">
    <w:name w:val="Emphasis"/>
    <w:basedOn w:val="a0"/>
    <w:uiPriority w:val="20"/>
    <w:qFormat/>
    <w:rsid w:val="001D23ED"/>
    <w:rPr>
      <w:rFonts w:ascii="Courier New" w:hAnsi="Courier New"/>
      <w:lang w:val="ru-RU"/>
    </w:rPr>
  </w:style>
  <w:style w:type="paragraph" w:styleId="afff1">
    <w:name w:val="caption"/>
    <w:basedOn w:val="a"/>
    <w:next w:val="a"/>
    <w:uiPriority w:val="35"/>
    <w:semiHidden/>
    <w:unhideWhenUsed/>
    <w:qFormat/>
    <w:rsid w:val="001D23ED"/>
    <w:pPr>
      <w:spacing w:after="200"/>
    </w:pPr>
    <w:rPr>
      <w:rFonts w:eastAsiaTheme="minorHAnsi" w:cstheme="minorBidi"/>
      <w:sz w:val="22"/>
      <w:szCs w:val="22"/>
      <w:lang w:val="ru-RU"/>
    </w:rPr>
  </w:style>
  <w:style w:type="paragraph" w:customStyle="1" w:styleId="DocDefaults">
    <w:name w:val="DocDefaults"/>
    <w:rsid w:val="001D23ED"/>
    <w:pPr>
      <w:spacing w:after="200" w:line="276" w:lineRule="auto"/>
    </w:pPr>
    <w:rPr>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0323694">
      <w:bodyDiv w:val="1"/>
      <w:marLeft w:val="0"/>
      <w:marRight w:val="0"/>
      <w:marTop w:val="0"/>
      <w:marBottom w:val="0"/>
      <w:divBdr>
        <w:top w:val="none" w:sz="0" w:space="0" w:color="auto"/>
        <w:left w:val="none" w:sz="0" w:space="0" w:color="auto"/>
        <w:bottom w:val="none" w:sz="0" w:space="0" w:color="auto"/>
        <w:right w:val="none" w:sz="0" w:space="0" w:color="auto"/>
      </w:divBdr>
    </w:div>
    <w:div w:id="2131046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sha\Documents\&#1053;&#1072;&#1089;&#1090;&#1088;&#1072;&#1080;&#1074;&#1072;&#1077;&#1084;&#1099;&#1077;%20&#1096;&#1072;&#1073;&#1083;&#1086;&#1085;&#1099;%20Office\&#1064;&#1040;&#1041;&#1051;&#1054;&#1053;_&#1058;&#1054;&#1063;&#1050;&#1040;%20&#1047;&#1056;&#1045;&#1053;&#1048;&#1071;.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BE9A9F-28C8-4675-A41C-B42AC03859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C:\Users\Pasha\Documents\Настраиваемые шаблоны Office\ШАБЛОН_ТОЧКА ЗРЕНИЯ.dotx</Template>
  <TotalTime>74</TotalTime>
  <Pages>51</Pages>
  <Words>9677</Words>
  <Characters>55160</Characters>
  <Application>Microsoft Office Word</Application>
  <DocSecurity>0</DocSecurity>
  <Lines>459</Lines>
  <Paragraphs>129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Pasha</dc:creator>
  <cp:keywords/>
  <dc:description/>
  <cp:lastModifiedBy>Microsoft Office User</cp:lastModifiedBy>
  <cp:revision>23</cp:revision>
  <cp:lastPrinted>2022-03-19T08:47:00Z</cp:lastPrinted>
  <dcterms:created xsi:type="dcterms:W3CDTF">2022-05-12T04:56:00Z</dcterms:created>
  <dcterms:modified xsi:type="dcterms:W3CDTF">2022-05-16T19:57:00Z</dcterms:modified>
</cp:coreProperties>
</file>